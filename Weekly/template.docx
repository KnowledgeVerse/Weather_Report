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457" w:tblpY="-2061"/>
        <w:tblW w:w="16869" w:type="dxa"/>
        <w:tblLook w:val="04A0" w:firstRow="1" w:lastRow="0" w:firstColumn="1" w:lastColumn="0" w:noHBand="0" w:noVBand="1"/>
      </w:tblPr>
      <w:tblGrid>
        <w:gridCol w:w="5670"/>
        <w:gridCol w:w="5519"/>
        <w:gridCol w:w="5680"/>
      </w:tblGrid>
      <w:tr w:rsidR="00F24602" w:rsidRPr="008733B9" w14:paraId="74054D0D" w14:textId="77777777" w:rsidTr="00B476BA">
        <w:trPr>
          <w:trHeight w:val="3559"/>
        </w:trPr>
        <w:tc>
          <w:tcPr>
            <w:tcW w:w="5670" w:type="dxa"/>
            <w:vAlign w:val="center"/>
          </w:tcPr>
          <w:p w14:paraId="5D31AB99" w14:textId="77777777" w:rsidR="00F24602" w:rsidRPr="008733B9" w:rsidRDefault="00F24602" w:rsidP="00B476BA">
            <w:pPr>
              <w:spacing w:line="240" w:lineRule="auto"/>
              <w:rPr>
                <w:rFonts w:ascii="Nirmala UI" w:eastAsia="Agency FB" w:hAnsi="Nirmala UI" w:cs="Nirmala UI"/>
                <w:b/>
                <w:color w:val="0070C0"/>
                <w:szCs w:val="22"/>
                <w:lang w:val="en-IN" w:eastAsia="en-IN"/>
              </w:rPr>
            </w:pPr>
            <w:r w:rsidRPr="008733B9">
              <w:rPr>
                <w:rFonts w:ascii="Nirmala UI" w:eastAsia="Agency FB" w:hAnsi="Nirmala UI" w:cs="Nirmala UI"/>
                <w:b/>
                <w:noProof/>
                <w:color w:val="0070C0"/>
                <w:szCs w:val="22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0A69DB5F" wp14:editId="1A117181">
                  <wp:simplePos x="0" y="0"/>
                  <wp:positionH relativeFrom="column">
                    <wp:posOffset>211455</wp:posOffset>
                  </wp:positionH>
                  <wp:positionV relativeFrom="paragraph">
                    <wp:posOffset>0</wp:posOffset>
                  </wp:positionV>
                  <wp:extent cx="1424940" cy="1790065"/>
                  <wp:effectExtent l="0" t="0" r="0" b="635"/>
                  <wp:wrapTight wrapText="bothSides">
                    <wp:wrapPolygon edited="0">
                      <wp:start x="8952" y="0"/>
                      <wp:lineTo x="6353" y="460"/>
                      <wp:lineTo x="6353" y="1609"/>
                      <wp:lineTo x="7797" y="3678"/>
                      <wp:lineTo x="6930" y="5287"/>
                      <wp:lineTo x="7508" y="7356"/>
                      <wp:lineTo x="4043" y="8505"/>
                      <wp:lineTo x="578" y="10344"/>
                      <wp:lineTo x="0" y="12643"/>
                      <wp:lineTo x="0" y="19539"/>
                      <wp:lineTo x="4043" y="21378"/>
                      <wp:lineTo x="6353" y="21378"/>
                      <wp:lineTo x="13861" y="21378"/>
                      <wp:lineTo x="17326" y="21378"/>
                      <wp:lineTo x="21080" y="19769"/>
                      <wp:lineTo x="21080" y="10804"/>
                      <wp:lineTo x="17615" y="8735"/>
                      <wp:lineTo x="14439" y="7356"/>
                      <wp:lineTo x="15016" y="5287"/>
                      <wp:lineTo x="13861" y="3678"/>
                      <wp:lineTo x="15594" y="1609"/>
                      <wp:lineTo x="15016" y="460"/>
                      <wp:lineTo x="12706" y="0"/>
                      <wp:lineTo x="8952" y="0"/>
                    </wp:wrapPolygon>
                  </wp:wrapTight>
                  <wp:docPr id="5" name="Picture 1" descr="Image result for imd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imd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7900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90F33C" w14:textId="77777777" w:rsidR="00F24602" w:rsidRPr="008733B9" w:rsidRDefault="00F24602" w:rsidP="00B476BA">
            <w:pPr>
              <w:spacing w:line="240" w:lineRule="auto"/>
              <w:rPr>
                <w:rFonts w:eastAsia="Arial"/>
                <w:b/>
                <w:sz w:val="16"/>
                <w:szCs w:val="14"/>
                <w:lang w:val="en-IN" w:eastAsia="en-IN"/>
              </w:rPr>
            </w:pPr>
          </w:p>
        </w:tc>
        <w:tc>
          <w:tcPr>
            <w:tcW w:w="5519" w:type="dxa"/>
          </w:tcPr>
          <w:p w14:paraId="34D018CB" w14:textId="77777777" w:rsidR="00F24602" w:rsidRPr="008733B9" w:rsidRDefault="00F24602" w:rsidP="00B476BA">
            <w:pPr>
              <w:spacing w:line="240" w:lineRule="auto"/>
              <w:ind w:left="-107" w:right="-213"/>
              <w:rPr>
                <w:rFonts w:ascii="Calibri" w:hAnsi="Calibri"/>
                <w:b/>
                <w:bCs/>
                <w:lang w:val="en-IN" w:eastAsia="en-IN"/>
              </w:rPr>
            </w:pPr>
          </w:p>
          <w:p w14:paraId="2E53EEFA" w14:textId="77777777" w:rsidR="00F24602" w:rsidRPr="00DF02DA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भारत सरकार</w:t>
            </w:r>
          </w:p>
          <w:p w14:paraId="6503AE61" w14:textId="77777777" w:rsidR="00F24602" w:rsidRPr="00DF02DA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पृथ्वी विज्ञान मंत्रालय</w:t>
            </w:r>
          </w:p>
          <w:p w14:paraId="5945BCF7" w14:textId="77777777" w:rsidR="00F24602" w:rsidRPr="00DF02DA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भारत मौसम विज्ञान विभाग</w:t>
            </w:r>
          </w:p>
          <w:p w14:paraId="636F47FD" w14:textId="77777777" w:rsidR="00F24602" w:rsidRPr="00DF02DA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मौसम विज्ञान केंद्र</w:t>
            </w:r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 xml:space="preserve">, </w:t>
            </w: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अनिसाबाद</w:t>
            </w:r>
          </w:p>
          <w:p w14:paraId="3F29A334" w14:textId="77777777" w:rsidR="00F24602" w:rsidRPr="00DF02DA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 xml:space="preserve">पटना   बिहार </w:t>
            </w:r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– 800002</w:t>
            </w:r>
          </w:p>
          <w:p w14:paraId="3B66EA1E" w14:textId="77777777" w:rsidR="00F24602" w:rsidRPr="00DF02DA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proofErr w:type="spellStart"/>
            <w:proofErr w:type="gramStart"/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Website:https</w:t>
            </w:r>
            <w:proofErr w:type="spellEnd"/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://mausam.imd.gov.in/</w:t>
            </w:r>
            <w:proofErr w:type="spellStart"/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patna</w:t>
            </w:r>
            <w:proofErr w:type="spellEnd"/>
            <w:proofErr w:type="gramEnd"/>
          </w:p>
          <w:p w14:paraId="76304DC6" w14:textId="77777777" w:rsidR="00F24602" w:rsidRPr="008733B9" w:rsidRDefault="00F24602" w:rsidP="00B476BA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ई-मेल:</w:t>
            </w:r>
            <w:r>
              <w:rPr>
                <w:rFonts w:ascii="Calibri" w:hAnsi="Calibri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mc.patna@imd.gov.in</w:t>
            </w:r>
          </w:p>
        </w:tc>
        <w:tc>
          <w:tcPr>
            <w:tcW w:w="5680" w:type="dxa"/>
          </w:tcPr>
          <w:p w14:paraId="36248CB5" w14:textId="77777777" w:rsidR="00F24602" w:rsidRPr="008733B9" w:rsidRDefault="00F24602" w:rsidP="00B476BA">
            <w:pPr>
              <w:spacing w:line="240" w:lineRule="auto"/>
              <w:ind w:right="-5615"/>
              <w:rPr>
                <w:rFonts w:eastAsia="Agency FB" w:cs="Times New Roman"/>
                <w:b/>
                <w:color w:val="009900"/>
                <w:sz w:val="16"/>
                <w:szCs w:val="16"/>
                <w:lang w:val="en-IN" w:eastAsia="en-IN" w:bidi="ar-SA"/>
              </w:rPr>
            </w:pPr>
          </w:p>
          <w:p w14:paraId="3336C542" w14:textId="77777777" w:rsidR="00F24602" w:rsidRPr="008733B9" w:rsidRDefault="00F24602" w:rsidP="00B476BA">
            <w:pPr>
              <w:spacing w:line="240" w:lineRule="auto"/>
              <w:ind w:right="-5615"/>
              <w:rPr>
                <w:rFonts w:eastAsia="Agency FB" w:cs="Times New Roman"/>
                <w:b/>
                <w:color w:val="009900"/>
                <w:szCs w:val="22"/>
                <w:lang w:val="en-IN" w:eastAsia="en-IN" w:bidi="ar-SA"/>
              </w:rPr>
            </w:pPr>
            <w:r w:rsidRPr="008733B9">
              <w:rPr>
                <w:rFonts w:eastAsia="Agency FB" w:cs="Times New Roman"/>
                <w:b/>
                <w:noProof/>
                <w:color w:val="009900"/>
                <w:szCs w:val="22"/>
                <w:lang w:val="en-IN" w:eastAsia="en-IN"/>
              </w:rPr>
              <w:drawing>
                <wp:anchor distT="0" distB="0" distL="114300" distR="114300" simplePos="0" relativeHeight="251660288" behindDoc="0" locked="0" layoutInCell="1" allowOverlap="1" wp14:anchorId="2A3C18DD" wp14:editId="5E929633">
                  <wp:simplePos x="0" y="0"/>
                  <wp:positionH relativeFrom="margin">
                    <wp:posOffset>900413</wp:posOffset>
                  </wp:positionH>
                  <wp:positionV relativeFrom="margin">
                    <wp:posOffset>177800</wp:posOffset>
                  </wp:positionV>
                  <wp:extent cx="2339340" cy="1790700"/>
                  <wp:effectExtent l="0" t="0" r="3810" b="0"/>
                  <wp:wrapSquare wrapText="bothSides"/>
                  <wp:docPr id="8" name="Picture 1" descr="C:\Users\HP\Desktop\hqdefaul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esktop\hqdefaul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3A5615" w14:textId="77777777" w:rsidR="00F24602" w:rsidRPr="008733B9" w:rsidRDefault="00F24602" w:rsidP="00B476BA">
            <w:pPr>
              <w:tabs>
                <w:tab w:val="left" w:pos="2860"/>
              </w:tabs>
              <w:spacing w:line="240" w:lineRule="auto"/>
              <w:ind w:left="25" w:right="-5615" w:hanging="25"/>
              <w:rPr>
                <w:rFonts w:cs="Times New Roman"/>
                <w:b/>
                <w:sz w:val="16"/>
                <w:szCs w:val="16"/>
                <w:lang w:val="en-IN" w:eastAsia="en-IN" w:bidi="ar-SA"/>
              </w:rPr>
            </w:pPr>
            <w:r>
              <w:rPr>
                <w:rFonts w:cs="Times New Roman"/>
                <w:b/>
                <w:sz w:val="16"/>
                <w:szCs w:val="16"/>
                <w:lang w:val="en-IN" w:eastAsia="en-IN" w:bidi="ar-SA"/>
              </w:rPr>
              <w:t xml:space="preserve">   </w:t>
            </w:r>
            <w:r>
              <w:rPr>
                <w:rFonts w:eastAsia="Agency FB" w:cs="Times New Roman"/>
                <w:b/>
                <w:noProof/>
                <w:color w:val="009900"/>
                <w:szCs w:val="22"/>
                <w:lang w:val="en-IN" w:eastAsia="en-IN"/>
              </w:rPr>
              <w:t xml:space="preserve">                </w:t>
            </w:r>
          </w:p>
        </w:tc>
      </w:tr>
    </w:tbl>
    <w:p w14:paraId="4379DF5C" w14:textId="2F35C4DD" w:rsidR="00D5253E" w:rsidRDefault="00D5253E" w:rsidP="009A1BEA">
      <w:pPr>
        <w:spacing w:after="160" w:line="278" w:lineRule="auto"/>
        <w:ind w:left="142"/>
        <w:rPr>
          <w:b/>
          <w:bCs/>
        </w:rPr>
      </w:pP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  <w:r>
        <w:rPr>
          <w:rFonts w:cstheme="minorBidi"/>
          <w:szCs w:val="23"/>
          <w:lang w:val="en-IN"/>
        </w:rPr>
        <w:tab/>
      </w:r>
    </w:p>
    <w:p w14:paraId="2B27704E" w14:textId="77777777" w:rsidR="009A1BEA" w:rsidRPr="009A1BEA" w:rsidRDefault="009A1BEA" w:rsidP="00F24602">
      <w:pPr>
        <w:spacing w:after="160" w:line="278" w:lineRule="auto"/>
        <w:ind w:left="12240" w:firstLine="720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Mangal" w:hAnsi="Mangal" w:hint="cs"/>
          <w:b/>
          <w:bCs/>
          <w:cs/>
        </w:rPr>
        <w:t>जारी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करने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की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तिथि</w:t>
      </w:r>
      <w:r w:rsidRPr="009A1BEA">
        <w:rPr>
          <w:rFonts w:ascii="Segoe UI Symbol" w:hAnsi="Segoe UI Symbol" w:cs="Segoe UI Symbol"/>
          <w:b/>
          <w:bCs/>
          <w:cs/>
        </w:rPr>
        <w:t xml:space="preserve">/ </w:t>
      </w:r>
      <w:r w:rsidRPr="009A1BEA">
        <w:rPr>
          <w:rFonts w:ascii="Segoe UI Symbol" w:hAnsi="Segoe UI Symbol" w:cs="Segoe UI Symbol"/>
          <w:b/>
          <w:bCs/>
          <w:lang w:bidi="ar-SA"/>
        </w:rPr>
        <w:t>Date of Issue: {</w:t>
      </w:r>
      <w:proofErr w:type="spellStart"/>
      <w:r w:rsidRPr="009A1BEA">
        <w:rPr>
          <w:rFonts w:ascii="Segoe UI Symbol" w:hAnsi="Segoe UI Symbol" w:cs="Segoe UI Symbol"/>
          <w:b/>
          <w:bCs/>
          <w:lang w:bidi="ar-SA"/>
        </w:rPr>
        <w:t>issueDate</w:t>
      </w:r>
      <w:proofErr w:type="spellEnd"/>
      <w:r w:rsidRPr="009A1BEA">
        <w:rPr>
          <w:rFonts w:ascii="Segoe UI Symbol" w:hAnsi="Segoe UI Symbol" w:cs="Segoe UI Symbol"/>
          <w:b/>
          <w:bCs/>
          <w:lang w:bidi="ar-SA"/>
        </w:rPr>
        <w:t>}</w:t>
      </w:r>
    </w:p>
    <w:p w14:paraId="6357AA4C" w14:textId="597C8D48" w:rsidR="00F24602" w:rsidRDefault="009A1BEA" w:rsidP="00F24602">
      <w:pPr>
        <w:spacing w:after="160" w:line="278" w:lineRule="auto"/>
        <w:jc w:val="center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Mangal" w:hAnsi="Mangal" w:hint="cs"/>
          <w:b/>
          <w:bCs/>
          <w:cs/>
        </w:rPr>
        <w:t>बिहार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के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लिए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साप्ताहिक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मौसम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रिपोर्ट</w:t>
      </w:r>
      <w:r w:rsidRPr="009A1BEA">
        <w:rPr>
          <w:rFonts w:ascii="Segoe UI Symbol" w:hAnsi="Segoe UI Symbol" w:cs="Segoe UI Symbol"/>
          <w:b/>
          <w:bCs/>
          <w:cs/>
        </w:rPr>
        <w:t xml:space="preserve"> (</w:t>
      </w:r>
      <w:r w:rsidRPr="009A1BEA">
        <w:rPr>
          <w:rFonts w:ascii="Segoe UI Symbol" w:hAnsi="Segoe UI Symbol" w:cs="Segoe UI Symbol"/>
          <w:b/>
          <w:bCs/>
          <w:lang w:bidi="ar-SA"/>
        </w:rPr>
        <w:t>Weekly Weather Report for Bihar)</w:t>
      </w:r>
    </w:p>
    <w:p w14:paraId="1BBDC007" w14:textId="1A44DA9A" w:rsidR="00F24602" w:rsidRDefault="009A1BEA" w:rsidP="00F24602">
      <w:pPr>
        <w:spacing w:after="160" w:line="278" w:lineRule="auto"/>
        <w:jc w:val="center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{hindiTitleLine1} {hindiTitleLine2}</w:t>
      </w:r>
    </w:p>
    <w:p w14:paraId="230C3203" w14:textId="352D08F7" w:rsidR="009A1BEA" w:rsidRPr="009A1BEA" w:rsidRDefault="009A1BEA" w:rsidP="00F24602">
      <w:pPr>
        <w:spacing w:after="160" w:line="278" w:lineRule="auto"/>
        <w:jc w:val="center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{englishTitleLine1} {englishTitleLine2}</w:t>
      </w:r>
    </w:p>
    <w:p w14:paraId="25E7501E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(Content Part)</w:t>
      </w:r>
    </w:p>
    <w:p w14:paraId="35F95D20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 xml:space="preserve">➢ </w:t>
      </w:r>
      <w:r w:rsidRPr="009A1BEA">
        <w:rPr>
          <w:rFonts w:ascii="Mangal" w:hAnsi="Mangal" w:hint="cs"/>
          <w:b/>
          <w:bCs/>
          <w:cs/>
        </w:rPr>
        <w:t>महत्वपूर्ण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संक्षिप्त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विशेषताएं</w:t>
      </w:r>
      <w:r w:rsidRPr="009A1BEA">
        <w:rPr>
          <w:rFonts w:ascii="Segoe UI Symbol" w:hAnsi="Segoe UI Symbol" w:cs="Segoe UI Symbol"/>
          <w:b/>
          <w:bCs/>
          <w:cs/>
        </w:rPr>
        <w:t xml:space="preserve"> / </w:t>
      </w:r>
      <w:r w:rsidRPr="009A1BEA">
        <w:rPr>
          <w:rFonts w:ascii="Segoe UI Symbol" w:hAnsi="Segoe UI Symbol" w:cs="Segoe UI Symbol"/>
          <w:b/>
          <w:bCs/>
          <w:lang w:bidi="ar-SA"/>
        </w:rPr>
        <w:t>SIGNIFICANT SYNOPTIC FEATURES {</w:t>
      </w:r>
      <w:proofErr w:type="spellStart"/>
      <w:r w:rsidRPr="009A1BEA">
        <w:rPr>
          <w:rFonts w:ascii="Segoe UI Symbol" w:hAnsi="Segoe UI Symbol" w:cs="Segoe UI Symbol"/>
          <w:b/>
          <w:bCs/>
          <w:color w:val="002060"/>
          <w:lang w:bidi="ar-SA"/>
        </w:rPr>
        <w:t>weatherSystems</w:t>
      </w:r>
      <w:proofErr w:type="spellEnd"/>
      <w:r w:rsidRPr="009A1BEA">
        <w:rPr>
          <w:rFonts w:ascii="Segoe UI Symbol" w:hAnsi="Segoe UI Symbol" w:cs="Segoe UI Symbol"/>
          <w:b/>
          <w:bCs/>
          <w:lang w:bidi="ar-SA"/>
        </w:rPr>
        <w:t>}</w:t>
      </w:r>
    </w:p>
    <w:p w14:paraId="3A766061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(Table 1: Rainfall Summary) - </w:t>
      </w:r>
      <w:r w:rsidRPr="009A1BEA">
        <w:rPr>
          <w:rFonts w:ascii="Mangal" w:hAnsi="Mangal" w:hint="cs"/>
          <w:b/>
          <w:bCs/>
          <w:i/>
          <w:iCs/>
          <w:cs/>
        </w:rPr>
        <w:t>वर्ड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में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एक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टेबल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बनाएं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और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उसमें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यह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लिखें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>:</w:t>
      </w:r>
    </w:p>
    <w:tbl>
      <w:tblPr>
        <w:tblStyle w:val="GridTable4-Accent1"/>
        <w:tblW w:w="10410" w:type="dxa"/>
        <w:tblLook w:val="04A0" w:firstRow="1" w:lastRow="0" w:firstColumn="1" w:lastColumn="0" w:noHBand="0" w:noVBand="1"/>
      </w:tblPr>
      <w:tblGrid>
        <w:gridCol w:w="3722"/>
        <w:gridCol w:w="6688"/>
      </w:tblGrid>
      <w:tr w:rsidR="009A1BEA" w:rsidRPr="009A1BEA" w14:paraId="34D475CE" w14:textId="77777777" w:rsidTr="00CA1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C3537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DATE</w:t>
            </w:r>
          </w:p>
        </w:tc>
        <w:tc>
          <w:tcPr>
            <w:tcW w:w="0" w:type="auto"/>
            <w:hideMark/>
          </w:tcPr>
          <w:p w14:paraId="6E725FDC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CHIEF AMOUNTS OF RAINFALL (IN MM)</w:t>
            </w:r>
          </w:p>
        </w:tc>
      </w:tr>
      <w:tr w:rsidR="009A1BEA" w:rsidRPr="009A1BEA" w14:paraId="6FBA64D3" w14:textId="77777777" w:rsidTr="00CA1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8357A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{#rainfallTable} {date}</w:t>
            </w:r>
          </w:p>
        </w:tc>
        <w:tc>
          <w:tcPr>
            <w:tcW w:w="0" w:type="auto"/>
            <w:hideMark/>
          </w:tcPr>
          <w:p w14:paraId="16E87AC4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{amount} {/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rainfallTable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</w:tr>
    </w:tbl>
    <w:p w14:paraId="5CBAF89F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>(</w:t>
      </w:r>
      <w:r w:rsidRPr="009A1BEA">
        <w:rPr>
          <w:rFonts w:ascii="Mangal" w:hAnsi="Mangal" w:hint="cs"/>
          <w:b/>
          <w:bCs/>
          <w:i/>
          <w:iCs/>
          <w:cs/>
        </w:rPr>
        <w:t>नोट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>:</w:t>
      </w:r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> {#rainfallTable} </w:t>
      </w:r>
      <w:r w:rsidRPr="009A1BEA">
        <w:rPr>
          <w:rFonts w:ascii="Mangal" w:hAnsi="Mangal" w:hint="cs"/>
          <w:b/>
          <w:bCs/>
          <w:i/>
          <w:iCs/>
          <w:cs/>
        </w:rPr>
        <w:t>और</w:t>
      </w:r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> {/</w:t>
      </w:r>
      <w:proofErr w:type="spellStart"/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>rainfallTable</w:t>
      </w:r>
      <w:proofErr w:type="spellEnd"/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>} </w:t>
      </w:r>
      <w:r w:rsidRPr="009A1BEA">
        <w:rPr>
          <w:rFonts w:ascii="Mangal" w:hAnsi="Mangal" w:hint="cs"/>
          <w:b/>
          <w:bCs/>
          <w:i/>
          <w:iCs/>
          <w:cs/>
        </w:rPr>
        <w:t>वर्ड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को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बताते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हैं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कि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यह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एक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लूप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(</w:t>
      </w:r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 xml:space="preserve">Loop) </w:t>
      </w:r>
      <w:r w:rsidRPr="009A1BEA">
        <w:rPr>
          <w:rFonts w:ascii="Mangal" w:hAnsi="Mangal" w:hint="cs"/>
          <w:b/>
          <w:bCs/>
          <w:i/>
          <w:iCs/>
          <w:cs/>
        </w:rPr>
        <w:t>है</w:t>
      </w:r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 xml:space="preserve">, </w:t>
      </w:r>
      <w:r w:rsidRPr="009A1BEA">
        <w:rPr>
          <w:rFonts w:ascii="Mangal" w:hAnsi="Mangal" w:hint="cs"/>
          <w:b/>
          <w:bCs/>
          <w:i/>
          <w:iCs/>
          <w:cs/>
        </w:rPr>
        <w:t>और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यह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वेबसाइट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की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तरह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सभी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रोज़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(</w:t>
      </w:r>
      <w:r w:rsidRPr="009A1BEA">
        <w:rPr>
          <w:rFonts w:ascii="Segoe UI Symbol" w:hAnsi="Segoe UI Symbol" w:cs="Segoe UI Symbol"/>
          <w:b/>
          <w:bCs/>
          <w:i/>
          <w:iCs/>
          <w:lang w:bidi="ar-SA"/>
        </w:rPr>
        <w:t xml:space="preserve">rows) </w:t>
      </w:r>
      <w:r w:rsidRPr="009A1BEA">
        <w:rPr>
          <w:rFonts w:ascii="Mangal" w:hAnsi="Mangal" w:hint="cs"/>
          <w:b/>
          <w:bCs/>
          <w:i/>
          <w:iCs/>
          <w:cs/>
        </w:rPr>
        <w:t>को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अपने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आप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जनरेट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कर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देगा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>)</w:t>
      </w:r>
    </w:p>
    <w:p w14:paraId="0BE0E347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(Table 2: Spatial Distribution) - </w:t>
      </w:r>
      <w:r w:rsidRPr="009A1BEA">
        <w:rPr>
          <w:rFonts w:ascii="Mangal" w:hAnsi="Mangal" w:hint="cs"/>
          <w:b/>
          <w:bCs/>
          <w:i/>
          <w:iCs/>
          <w:cs/>
        </w:rPr>
        <w:t>वर्ड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में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एक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टेबल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बनाएं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>:</w:t>
      </w:r>
    </w:p>
    <w:tbl>
      <w:tblPr>
        <w:tblStyle w:val="GridTable4-Accent5"/>
        <w:tblW w:w="10410" w:type="dxa"/>
        <w:tblLook w:val="04A0" w:firstRow="1" w:lastRow="0" w:firstColumn="1" w:lastColumn="0" w:noHBand="0" w:noVBand="1"/>
      </w:tblPr>
      <w:tblGrid>
        <w:gridCol w:w="2073"/>
        <w:gridCol w:w="1469"/>
        <w:gridCol w:w="1179"/>
        <w:gridCol w:w="1213"/>
        <w:gridCol w:w="1453"/>
        <w:gridCol w:w="1153"/>
        <w:gridCol w:w="1870"/>
      </w:tblGrid>
      <w:tr w:rsidR="00CA1C5C" w:rsidRPr="009A1BEA" w14:paraId="71EB45FF" w14:textId="77777777" w:rsidTr="00CA1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BC367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DATE</w:t>
            </w:r>
          </w:p>
        </w:tc>
        <w:tc>
          <w:tcPr>
            <w:tcW w:w="0" w:type="auto"/>
            <w:hideMark/>
          </w:tcPr>
          <w:p w14:paraId="2004317E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NORTH CENTRAL</w:t>
            </w:r>
          </w:p>
        </w:tc>
        <w:tc>
          <w:tcPr>
            <w:tcW w:w="0" w:type="auto"/>
            <w:hideMark/>
          </w:tcPr>
          <w:p w14:paraId="5BEB77E7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NORTH EAST</w:t>
            </w:r>
          </w:p>
        </w:tc>
        <w:tc>
          <w:tcPr>
            <w:tcW w:w="0" w:type="auto"/>
            <w:hideMark/>
          </w:tcPr>
          <w:p w14:paraId="7363BD8B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NORTH WEST</w:t>
            </w:r>
          </w:p>
        </w:tc>
        <w:tc>
          <w:tcPr>
            <w:tcW w:w="0" w:type="auto"/>
            <w:hideMark/>
          </w:tcPr>
          <w:p w14:paraId="546B7B86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SOUTH CENTRAL</w:t>
            </w:r>
          </w:p>
        </w:tc>
        <w:tc>
          <w:tcPr>
            <w:tcW w:w="0" w:type="auto"/>
            <w:hideMark/>
          </w:tcPr>
          <w:p w14:paraId="3A6EB19A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SOUTH EAST</w:t>
            </w:r>
          </w:p>
        </w:tc>
        <w:tc>
          <w:tcPr>
            <w:tcW w:w="0" w:type="auto"/>
            <w:hideMark/>
          </w:tcPr>
          <w:p w14:paraId="43A02654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SOUTH WEST</w:t>
            </w:r>
          </w:p>
        </w:tc>
      </w:tr>
      <w:tr w:rsidR="00CA1C5C" w:rsidRPr="009A1BEA" w14:paraId="774332E7" w14:textId="77777777" w:rsidTr="00CA1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2D89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{#spatialTable} {date}</w:t>
            </w:r>
          </w:p>
        </w:tc>
        <w:tc>
          <w:tcPr>
            <w:tcW w:w="0" w:type="auto"/>
            <w:hideMark/>
          </w:tcPr>
          <w:p w14:paraId="3184E22C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nc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51E5800F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{ne}</w:t>
            </w:r>
          </w:p>
        </w:tc>
        <w:tc>
          <w:tcPr>
            <w:tcW w:w="0" w:type="auto"/>
            <w:hideMark/>
          </w:tcPr>
          <w:p w14:paraId="6C6EA3A0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nw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6B882BB5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sc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62019EE3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{se}</w:t>
            </w:r>
          </w:p>
        </w:tc>
        <w:tc>
          <w:tcPr>
            <w:tcW w:w="0" w:type="auto"/>
            <w:hideMark/>
          </w:tcPr>
          <w:p w14:paraId="73394619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sw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 {/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spatialTable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</w:tr>
    </w:tbl>
    <w:p w14:paraId="6804B1A4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(Table 3: Daily Temperature) - </w:t>
      </w:r>
      <w:r w:rsidRPr="009A1BEA">
        <w:rPr>
          <w:rFonts w:ascii="Mangal" w:hAnsi="Mangal" w:hint="cs"/>
          <w:b/>
          <w:bCs/>
          <w:i/>
          <w:iCs/>
          <w:cs/>
        </w:rPr>
        <w:t>वर्ड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में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एक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टेबल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बनाएं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>:</w:t>
      </w:r>
    </w:p>
    <w:tbl>
      <w:tblPr>
        <w:tblStyle w:val="GridTable4-Accent3"/>
        <w:tblW w:w="10410" w:type="dxa"/>
        <w:tblLook w:val="04A0" w:firstRow="1" w:lastRow="0" w:firstColumn="1" w:lastColumn="0" w:noHBand="0" w:noVBand="1"/>
      </w:tblPr>
      <w:tblGrid>
        <w:gridCol w:w="2415"/>
        <w:gridCol w:w="1143"/>
        <w:gridCol w:w="1099"/>
        <w:gridCol w:w="1100"/>
        <w:gridCol w:w="1112"/>
        <w:gridCol w:w="1084"/>
        <w:gridCol w:w="2457"/>
      </w:tblGrid>
      <w:tr w:rsidR="009A1BEA" w:rsidRPr="009A1BEA" w14:paraId="73E02991" w14:textId="77777777" w:rsidTr="00CA1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FC5CF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Date</w:t>
            </w:r>
          </w:p>
        </w:tc>
        <w:tc>
          <w:tcPr>
            <w:tcW w:w="0" w:type="auto"/>
            <w:hideMark/>
          </w:tcPr>
          <w:p w14:paraId="38F458E3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Max Temp (°C)</w:t>
            </w:r>
          </w:p>
        </w:tc>
        <w:tc>
          <w:tcPr>
            <w:tcW w:w="0" w:type="auto"/>
            <w:hideMark/>
          </w:tcPr>
          <w:p w14:paraId="1102C945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Station (Max)</w:t>
            </w:r>
          </w:p>
        </w:tc>
        <w:tc>
          <w:tcPr>
            <w:tcW w:w="0" w:type="auto"/>
            <w:hideMark/>
          </w:tcPr>
          <w:p w14:paraId="32F01683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District (Max)</w:t>
            </w:r>
          </w:p>
        </w:tc>
        <w:tc>
          <w:tcPr>
            <w:tcW w:w="0" w:type="auto"/>
            <w:hideMark/>
          </w:tcPr>
          <w:p w14:paraId="3F9C6D24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Min Temp (°C)</w:t>
            </w:r>
          </w:p>
        </w:tc>
        <w:tc>
          <w:tcPr>
            <w:tcW w:w="0" w:type="auto"/>
            <w:hideMark/>
          </w:tcPr>
          <w:p w14:paraId="6F13D7D7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Station (Min)</w:t>
            </w:r>
          </w:p>
        </w:tc>
        <w:tc>
          <w:tcPr>
            <w:tcW w:w="0" w:type="auto"/>
            <w:hideMark/>
          </w:tcPr>
          <w:p w14:paraId="674C442C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District (Min)</w:t>
            </w:r>
          </w:p>
        </w:tc>
      </w:tr>
      <w:tr w:rsidR="009A1BEA" w:rsidRPr="009A1BEA" w14:paraId="326B5B67" w14:textId="77777777" w:rsidTr="00CA1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79ADB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{#dailyTempTable} {date}</w:t>
            </w:r>
          </w:p>
        </w:tc>
        <w:tc>
          <w:tcPr>
            <w:tcW w:w="0" w:type="auto"/>
            <w:hideMark/>
          </w:tcPr>
          <w:p w14:paraId="2DECB514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maxT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6CEB7AEF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maxS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20D80548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maxD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1A4F68B6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minT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7370C184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minS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  <w:tc>
          <w:tcPr>
            <w:tcW w:w="0" w:type="auto"/>
            <w:hideMark/>
          </w:tcPr>
          <w:p w14:paraId="47BCD605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minD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 {/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dailyTempTable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</w:tr>
    </w:tbl>
    <w:p w14:paraId="5B9E533C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(Table 4: Temperature Scenario) - </w:t>
      </w:r>
      <w:r w:rsidRPr="009A1BEA">
        <w:rPr>
          <w:rFonts w:ascii="Mangal" w:hAnsi="Mangal" w:hint="cs"/>
          <w:b/>
          <w:bCs/>
          <w:i/>
          <w:iCs/>
          <w:cs/>
        </w:rPr>
        <w:t>वर्ड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में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एक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टेबल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 xml:space="preserve"> </w:t>
      </w:r>
      <w:r w:rsidRPr="009A1BEA">
        <w:rPr>
          <w:rFonts w:ascii="Mangal" w:hAnsi="Mangal" w:hint="cs"/>
          <w:b/>
          <w:bCs/>
          <w:i/>
          <w:iCs/>
          <w:cs/>
        </w:rPr>
        <w:t>बनाएं</w:t>
      </w:r>
      <w:r w:rsidRPr="009A1BEA">
        <w:rPr>
          <w:rFonts w:ascii="Segoe UI Symbol" w:hAnsi="Segoe UI Symbol" w:cs="Segoe UI Symbol"/>
          <w:b/>
          <w:bCs/>
          <w:i/>
          <w:iCs/>
          <w:cs/>
        </w:rPr>
        <w:t>:</w:t>
      </w:r>
    </w:p>
    <w:tbl>
      <w:tblPr>
        <w:tblStyle w:val="GridTable4-Accent4"/>
        <w:tblW w:w="10410" w:type="dxa"/>
        <w:tblLook w:val="04A0" w:firstRow="1" w:lastRow="0" w:firstColumn="1" w:lastColumn="0" w:noHBand="0" w:noVBand="1"/>
      </w:tblPr>
      <w:tblGrid>
        <w:gridCol w:w="3422"/>
        <w:gridCol w:w="1597"/>
        <w:gridCol w:w="1112"/>
        <w:gridCol w:w="1107"/>
        <w:gridCol w:w="3172"/>
      </w:tblGrid>
      <w:tr w:rsidR="009A1BEA" w:rsidRPr="009A1BEA" w14:paraId="7021663B" w14:textId="77777777" w:rsidTr="00CA1C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C1650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Parameter</w:t>
            </w:r>
          </w:p>
        </w:tc>
        <w:tc>
          <w:tcPr>
            <w:tcW w:w="0" w:type="auto"/>
            <w:hideMark/>
          </w:tcPr>
          <w:p w14:paraId="7320DC04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Temperature</w:t>
            </w:r>
          </w:p>
        </w:tc>
        <w:tc>
          <w:tcPr>
            <w:tcW w:w="0" w:type="auto"/>
            <w:hideMark/>
          </w:tcPr>
          <w:p w14:paraId="4EA5874E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Station</w:t>
            </w:r>
          </w:p>
        </w:tc>
        <w:tc>
          <w:tcPr>
            <w:tcW w:w="0" w:type="auto"/>
            <w:hideMark/>
          </w:tcPr>
          <w:p w14:paraId="3F448CEF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District</w:t>
            </w:r>
          </w:p>
        </w:tc>
        <w:tc>
          <w:tcPr>
            <w:tcW w:w="0" w:type="auto"/>
            <w:hideMark/>
          </w:tcPr>
          <w:p w14:paraId="43DF7F3F" w14:textId="77777777" w:rsidR="009A1BEA" w:rsidRPr="009A1BEA" w:rsidRDefault="009A1BEA" w:rsidP="009A1BE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Date</w:t>
            </w:r>
          </w:p>
        </w:tc>
      </w:tr>
      <w:tr w:rsidR="009A1BEA" w:rsidRPr="009A1BEA" w14:paraId="5793697C" w14:textId="77777777" w:rsidTr="00CA1C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BD72D" w14:textId="77777777" w:rsidR="009A1BEA" w:rsidRPr="009A1BEA" w:rsidRDefault="009A1BEA" w:rsidP="009A1BEA">
            <w:pPr>
              <w:spacing w:after="160" w:line="278" w:lineRule="auto"/>
              <w:rPr>
                <w:rFonts w:ascii="Segoe UI Symbol" w:hAnsi="Segoe UI Symbol" w:cs="Segoe UI Symbol"/>
                <w:lang w:bidi="ar-SA"/>
              </w:rPr>
            </w:pPr>
            <w:r w:rsidRPr="009A1BEA">
              <w:rPr>
                <w:rFonts w:ascii="Segoe UI Symbol" w:hAnsi="Segoe UI Symbol" w:cs="Segoe UI Symbol"/>
                <w:lang w:bidi="ar-SA"/>
              </w:rPr>
              <w:t>{#tempScenarioTable} {param}</w:t>
            </w:r>
          </w:p>
        </w:tc>
        <w:tc>
          <w:tcPr>
            <w:tcW w:w="0" w:type="auto"/>
            <w:hideMark/>
          </w:tcPr>
          <w:p w14:paraId="7A5AA8FE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{temp}</w:t>
            </w:r>
          </w:p>
        </w:tc>
        <w:tc>
          <w:tcPr>
            <w:tcW w:w="0" w:type="auto"/>
            <w:hideMark/>
          </w:tcPr>
          <w:p w14:paraId="03121BB4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{station}</w:t>
            </w:r>
          </w:p>
        </w:tc>
        <w:tc>
          <w:tcPr>
            <w:tcW w:w="0" w:type="auto"/>
            <w:hideMark/>
          </w:tcPr>
          <w:p w14:paraId="68BD6C94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{district}</w:t>
            </w:r>
          </w:p>
        </w:tc>
        <w:tc>
          <w:tcPr>
            <w:tcW w:w="0" w:type="auto"/>
            <w:hideMark/>
          </w:tcPr>
          <w:p w14:paraId="45FB5FB4" w14:textId="77777777" w:rsidR="009A1BEA" w:rsidRPr="009A1BEA" w:rsidRDefault="009A1BEA" w:rsidP="009A1BE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 w:cs="Segoe UI Symbol"/>
                <w:b/>
                <w:bCs/>
                <w:lang w:bidi="ar-SA"/>
              </w:rPr>
            </w:pPr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{date} {/</w:t>
            </w:r>
            <w:proofErr w:type="spellStart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tempScenarioTable</w:t>
            </w:r>
            <w:proofErr w:type="spellEnd"/>
            <w:r w:rsidRPr="009A1BEA">
              <w:rPr>
                <w:rFonts w:ascii="Segoe UI Symbol" w:hAnsi="Segoe UI Symbol" w:cs="Segoe UI Symbol"/>
                <w:b/>
                <w:bCs/>
                <w:lang w:bidi="ar-SA"/>
              </w:rPr>
              <w:t>}</w:t>
            </w:r>
          </w:p>
        </w:tc>
      </w:tr>
    </w:tbl>
    <w:p w14:paraId="4D42A5DE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(Temperature Analysis Text)</w:t>
      </w:r>
    </w:p>
    <w:p w14:paraId="10E21E1A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Mangal" w:hAnsi="Mangal" w:hint="cs"/>
          <w:b/>
          <w:bCs/>
          <w:cs/>
        </w:rPr>
        <w:t>तापमान</w:t>
      </w:r>
      <w:r w:rsidRPr="009A1BEA">
        <w:rPr>
          <w:rFonts w:ascii="Segoe UI Symbol" w:hAnsi="Segoe UI Symbol" w:cs="Segoe UI Symbol"/>
          <w:b/>
          <w:bCs/>
          <w:cs/>
        </w:rPr>
        <w:t xml:space="preserve"> </w:t>
      </w:r>
      <w:r w:rsidRPr="009A1BEA">
        <w:rPr>
          <w:rFonts w:ascii="Mangal" w:hAnsi="Mangal" w:hint="cs"/>
          <w:b/>
          <w:bCs/>
          <w:cs/>
        </w:rPr>
        <w:t>परिदृश्य</w:t>
      </w:r>
      <w:r w:rsidRPr="009A1BEA">
        <w:rPr>
          <w:rFonts w:ascii="Segoe UI Symbol" w:hAnsi="Segoe UI Symbol" w:cs="Segoe UI Symbol"/>
          <w:b/>
          <w:bCs/>
          <w:cs/>
        </w:rPr>
        <w:t xml:space="preserve"> / </w:t>
      </w:r>
      <w:r w:rsidRPr="009A1BEA">
        <w:rPr>
          <w:rFonts w:ascii="Segoe UI Symbol" w:hAnsi="Segoe UI Symbol" w:cs="Segoe UI Symbol"/>
          <w:b/>
          <w:bCs/>
          <w:lang w:bidi="ar-SA"/>
        </w:rPr>
        <w:t>Temperature Scenario</w:t>
      </w:r>
    </w:p>
    <w:p w14:paraId="4DA986DD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{</w:t>
      </w:r>
      <w:proofErr w:type="spellStart"/>
      <w:r w:rsidRPr="009A1BEA">
        <w:rPr>
          <w:rFonts w:ascii="Segoe UI Symbol" w:hAnsi="Segoe UI Symbol" w:cs="Segoe UI Symbol"/>
          <w:b/>
          <w:bCs/>
          <w:lang w:bidi="ar-SA"/>
        </w:rPr>
        <w:t>maxTempAnalysis</w:t>
      </w:r>
      <w:proofErr w:type="spellEnd"/>
      <w:r w:rsidRPr="009A1BEA">
        <w:rPr>
          <w:rFonts w:ascii="Segoe UI Symbol" w:hAnsi="Segoe UI Symbol" w:cs="Segoe UI Symbol"/>
          <w:b/>
          <w:bCs/>
          <w:lang w:bidi="ar-SA"/>
        </w:rPr>
        <w:t>} {</w:t>
      </w:r>
      <w:proofErr w:type="spellStart"/>
      <w:r w:rsidRPr="009A1BEA">
        <w:rPr>
          <w:rFonts w:ascii="Segoe UI Symbol" w:hAnsi="Segoe UI Symbol" w:cs="Segoe UI Symbol"/>
          <w:b/>
          <w:bCs/>
          <w:lang w:bidi="ar-SA"/>
        </w:rPr>
        <w:t>maxTempEng</w:t>
      </w:r>
      <w:proofErr w:type="spellEnd"/>
      <w:r w:rsidRPr="009A1BEA">
        <w:rPr>
          <w:rFonts w:ascii="Segoe UI Symbol" w:hAnsi="Segoe UI Symbol" w:cs="Segoe UI Symbol"/>
          <w:b/>
          <w:bCs/>
          <w:lang w:bidi="ar-SA"/>
        </w:rPr>
        <w:t>}</w:t>
      </w:r>
    </w:p>
    <w:p w14:paraId="7BA7A7B2" w14:textId="77777777" w:rsidR="009A1BEA" w:rsidRPr="009A1BEA" w:rsidRDefault="009A1BEA" w:rsidP="009A1BEA">
      <w:pPr>
        <w:spacing w:after="160" w:line="278" w:lineRule="auto"/>
        <w:rPr>
          <w:rFonts w:ascii="Segoe UI Symbol" w:hAnsi="Segoe UI Symbol" w:cs="Segoe UI Symbol"/>
          <w:b/>
          <w:bCs/>
          <w:lang w:bidi="ar-SA"/>
        </w:rPr>
      </w:pPr>
      <w:r w:rsidRPr="009A1BEA">
        <w:rPr>
          <w:rFonts w:ascii="Segoe UI Symbol" w:hAnsi="Segoe UI Symbol" w:cs="Segoe UI Symbol"/>
          <w:b/>
          <w:bCs/>
          <w:lang w:bidi="ar-SA"/>
        </w:rPr>
        <w:t>{</w:t>
      </w:r>
      <w:proofErr w:type="spellStart"/>
      <w:r w:rsidRPr="009A1BEA">
        <w:rPr>
          <w:rFonts w:ascii="Segoe UI Symbol" w:hAnsi="Segoe UI Symbol" w:cs="Segoe UI Symbol"/>
          <w:b/>
          <w:bCs/>
          <w:lang w:bidi="ar-SA"/>
        </w:rPr>
        <w:t>minTempAnalysis</w:t>
      </w:r>
      <w:proofErr w:type="spellEnd"/>
      <w:r w:rsidRPr="009A1BEA">
        <w:rPr>
          <w:rFonts w:ascii="Segoe UI Symbol" w:hAnsi="Segoe UI Symbol" w:cs="Segoe UI Symbol"/>
          <w:b/>
          <w:bCs/>
          <w:lang w:bidi="ar-SA"/>
        </w:rPr>
        <w:t>} {</w:t>
      </w:r>
      <w:proofErr w:type="spellStart"/>
      <w:r w:rsidRPr="009A1BEA">
        <w:rPr>
          <w:rFonts w:ascii="Segoe UI Symbol" w:hAnsi="Segoe UI Symbol" w:cs="Segoe UI Symbol"/>
          <w:b/>
          <w:bCs/>
          <w:lang w:bidi="ar-SA"/>
        </w:rPr>
        <w:t>minTempEng</w:t>
      </w:r>
      <w:proofErr w:type="spellEnd"/>
      <w:r w:rsidRPr="009A1BEA">
        <w:rPr>
          <w:rFonts w:ascii="Segoe UI Symbol" w:hAnsi="Segoe UI Symbol" w:cs="Segoe UI Symbol"/>
          <w:b/>
          <w:bCs/>
          <w:lang w:bidi="ar-SA"/>
        </w:rPr>
        <w:t>}</w:t>
      </w:r>
    </w:p>
    <w:p w14:paraId="1134C83A" w14:textId="77777777" w:rsidR="00D21DE8" w:rsidRPr="0017246F" w:rsidRDefault="00D21DE8" w:rsidP="009A1BEA">
      <w:pPr>
        <w:spacing w:after="160" w:line="278" w:lineRule="auto"/>
        <w:rPr>
          <w:rFonts w:asciiTheme="minorHAnsi" w:hAnsiTheme="minorHAnsi" w:cstheme="minorHAnsi"/>
          <w:b/>
          <w:bCs/>
          <w:noProof/>
          <w:sz w:val="32"/>
          <w:szCs w:val="32"/>
        </w:rPr>
      </w:pPr>
    </w:p>
    <w:sectPr w:rsidR="00D21DE8" w:rsidRPr="0017246F" w:rsidSect="008F3A9F">
      <w:pgSz w:w="18144" w:h="26649" w:code="7"/>
      <w:pgMar w:top="0" w:right="708" w:bottom="9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97B"/>
    <w:multiLevelType w:val="multilevel"/>
    <w:tmpl w:val="D71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E89"/>
    <w:multiLevelType w:val="hybridMultilevel"/>
    <w:tmpl w:val="69FE9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20B03"/>
    <w:multiLevelType w:val="hybridMultilevel"/>
    <w:tmpl w:val="D542C1BC"/>
    <w:lvl w:ilvl="0" w:tplc="40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F8649FEA">
      <w:numFmt w:val="bullet"/>
      <w:lvlText w:val=""/>
      <w:lvlJc w:val="left"/>
      <w:pPr>
        <w:ind w:left="2368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3" w15:restartNumberingAfterBreak="0">
    <w:nsid w:val="0A145AFD"/>
    <w:multiLevelType w:val="hybridMultilevel"/>
    <w:tmpl w:val="EF54E776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0BC2382C"/>
    <w:multiLevelType w:val="hybridMultilevel"/>
    <w:tmpl w:val="4D38D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F3420"/>
    <w:multiLevelType w:val="hybridMultilevel"/>
    <w:tmpl w:val="B7ACF8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B36B0"/>
    <w:multiLevelType w:val="hybridMultilevel"/>
    <w:tmpl w:val="5734B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D0A06"/>
    <w:multiLevelType w:val="hybridMultilevel"/>
    <w:tmpl w:val="637872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84C52"/>
    <w:multiLevelType w:val="hybridMultilevel"/>
    <w:tmpl w:val="6BD0625E"/>
    <w:lvl w:ilvl="0" w:tplc="659433C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8"/>
        <w:szCs w:val="32"/>
      </w:rPr>
    </w:lvl>
    <w:lvl w:ilvl="1" w:tplc="45C034CC">
      <w:numFmt w:val="bullet"/>
      <w:lvlText w:val=""/>
      <w:lvlJc w:val="left"/>
      <w:pPr>
        <w:ind w:left="2160" w:hanging="360"/>
      </w:pPr>
      <w:rPr>
        <w:rFonts w:ascii="Symbol" w:eastAsia="Times New Roman" w:hAnsi="Symbol" w:cs="Manga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6B388F"/>
    <w:multiLevelType w:val="hybridMultilevel"/>
    <w:tmpl w:val="26584D64"/>
    <w:lvl w:ilvl="0" w:tplc="4009000B">
      <w:start w:val="1"/>
      <w:numFmt w:val="bullet"/>
      <w:lvlText w:val=""/>
      <w:lvlJc w:val="left"/>
      <w:pPr>
        <w:ind w:left="14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0" w15:restartNumberingAfterBreak="0">
    <w:nsid w:val="1D4B012C"/>
    <w:multiLevelType w:val="hybridMultilevel"/>
    <w:tmpl w:val="98E4EFAE"/>
    <w:lvl w:ilvl="0" w:tplc="AEA468B6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1D783364"/>
    <w:multiLevelType w:val="multilevel"/>
    <w:tmpl w:val="8E7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814F9"/>
    <w:multiLevelType w:val="hybridMultilevel"/>
    <w:tmpl w:val="A0347D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94B7C"/>
    <w:multiLevelType w:val="hybridMultilevel"/>
    <w:tmpl w:val="1FC41E7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1E0425C"/>
    <w:multiLevelType w:val="multilevel"/>
    <w:tmpl w:val="265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B21E6"/>
    <w:multiLevelType w:val="hybridMultilevel"/>
    <w:tmpl w:val="791ECF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F70EDF"/>
    <w:multiLevelType w:val="hybridMultilevel"/>
    <w:tmpl w:val="6CE60D2A"/>
    <w:lvl w:ilvl="0" w:tplc="55262582">
      <w:numFmt w:val="bullet"/>
      <w:lvlText w:val=""/>
      <w:lvlJc w:val="left"/>
      <w:pPr>
        <w:ind w:left="1288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2C3648BF"/>
    <w:multiLevelType w:val="hybridMultilevel"/>
    <w:tmpl w:val="BAB89C6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8025476"/>
    <w:multiLevelType w:val="hybridMultilevel"/>
    <w:tmpl w:val="DC52B9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3327D"/>
    <w:multiLevelType w:val="hybridMultilevel"/>
    <w:tmpl w:val="24BE10D8"/>
    <w:lvl w:ilvl="0" w:tplc="04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0" w15:restartNumberingAfterBreak="0">
    <w:nsid w:val="41ED6E0E"/>
    <w:multiLevelType w:val="hybridMultilevel"/>
    <w:tmpl w:val="B8669680"/>
    <w:lvl w:ilvl="0" w:tplc="260A950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245E8A"/>
    <w:multiLevelType w:val="hybridMultilevel"/>
    <w:tmpl w:val="18C222CA"/>
    <w:lvl w:ilvl="0" w:tplc="4009000B">
      <w:start w:val="1"/>
      <w:numFmt w:val="bullet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2" w15:restartNumberingAfterBreak="0">
    <w:nsid w:val="52E030D7"/>
    <w:multiLevelType w:val="hybridMultilevel"/>
    <w:tmpl w:val="ACAA6C62"/>
    <w:lvl w:ilvl="0" w:tplc="40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3" w15:restartNumberingAfterBreak="0">
    <w:nsid w:val="54BF72E6"/>
    <w:multiLevelType w:val="hybridMultilevel"/>
    <w:tmpl w:val="532A0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27E13"/>
    <w:multiLevelType w:val="hybridMultilevel"/>
    <w:tmpl w:val="CC2AE4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A64C1F"/>
    <w:multiLevelType w:val="hybridMultilevel"/>
    <w:tmpl w:val="EC5665FC"/>
    <w:lvl w:ilvl="0" w:tplc="04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6" w15:restartNumberingAfterBreak="0">
    <w:nsid w:val="5B3E1AA1"/>
    <w:multiLevelType w:val="hybridMultilevel"/>
    <w:tmpl w:val="AC024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50F19"/>
    <w:multiLevelType w:val="multilevel"/>
    <w:tmpl w:val="B95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A4258"/>
    <w:multiLevelType w:val="hybridMultilevel"/>
    <w:tmpl w:val="E8E891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D44FA"/>
    <w:multiLevelType w:val="hybridMultilevel"/>
    <w:tmpl w:val="C55A9F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F874D3"/>
    <w:multiLevelType w:val="multilevel"/>
    <w:tmpl w:val="49C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C48DD"/>
    <w:multiLevelType w:val="hybridMultilevel"/>
    <w:tmpl w:val="FBB610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9B4C19"/>
    <w:multiLevelType w:val="hybridMultilevel"/>
    <w:tmpl w:val="601C9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D0A34"/>
    <w:multiLevelType w:val="hybridMultilevel"/>
    <w:tmpl w:val="4C04B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77176B"/>
    <w:multiLevelType w:val="hybridMultilevel"/>
    <w:tmpl w:val="231AEF52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5" w15:restartNumberingAfterBreak="0">
    <w:nsid w:val="7D97555C"/>
    <w:multiLevelType w:val="hybridMultilevel"/>
    <w:tmpl w:val="0840DF6C"/>
    <w:lvl w:ilvl="0" w:tplc="4009000B">
      <w:start w:val="1"/>
      <w:numFmt w:val="bullet"/>
      <w:lvlText w:val=""/>
      <w:lvlJc w:val="left"/>
      <w:pPr>
        <w:ind w:left="1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 w16cid:durableId="1670643713">
    <w:abstractNumId w:val="20"/>
  </w:num>
  <w:num w:numId="2" w16cid:durableId="1078746553">
    <w:abstractNumId w:val="17"/>
  </w:num>
  <w:num w:numId="3" w16cid:durableId="1539777235">
    <w:abstractNumId w:val="25"/>
  </w:num>
  <w:num w:numId="4" w16cid:durableId="1202937169">
    <w:abstractNumId w:val="19"/>
  </w:num>
  <w:num w:numId="5" w16cid:durableId="70083479">
    <w:abstractNumId w:val="7"/>
  </w:num>
  <w:num w:numId="6" w16cid:durableId="1596209984">
    <w:abstractNumId w:val="22"/>
  </w:num>
  <w:num w:numId="7" w16cid:durableId="1254313847">
    <w:abstractNumId w:val="16"/>
  </w:num>
  <w:num w:numId="8" w16cid:durableId="1141849974">
    <w:abstractNumId w:val="2"/>
  </w:num>
  <w:num w:numId="9" w16cid:durableId="785581059">
    <w:abstractNumId w:val="12"/>
  </w:num>
  <w:num w:numId="10" w16cid:durableId="1161769701">
    <w:abstractNumId w:val="9"/>
  </w:num>
  <w:num w:numId="11" w16cid:durableId="1318413699">
    <w:abstractNumId w:val="31"/>
  </w:num>
  <w:num w:numId="12" w16cid:durableId="110780412">
    <w:abstractNumId w:val="28"/>
  </w:num>
  <w:num w:numId="13" w16cid:durableId="407119893">
    <w:abstractNumId w:val="13"/>
  </w:num>
  <w:num w:numId="14" w16cid:durableId="1757898643">
    <w:abstractNumId w:val="18"/>
  </w:num>
  <w:num w:numId="15" w16cid:durableId="1396122622">
    <w:abstractNumId w:val="4"/>
  </w:num>
  <w:num w:numId="16" w16cid:durableId="200241182">
    <w:abstractNumId w:val="14"/>
  </w:num>
  <w:num w:numId="17" w16cid:durableId="1887715873">
    <w:abstractNumId w:val="26"/>
  </w:num>
  <w:num w:numId="18" w16cid:durableId="51737833">
    <w:abstractNumId w:val="1"/>
  </w:num>
  <w:num w:numId="19" w16cid:durableId="1501191704">
    <w:abstractNumId w:val="21"/>
  </w:num>
  <w:num w:numId="20" w16cid:durableId="504634052">
    <w:abstractNumId w:val="8"/>
  </w:num>
  <w:num w:numId="21" w16cid:durableId="2146925517">
    <w:abstractNumId w:val="10"/>
  </w:num>
  <w:num w:numId="22" w16cid:durableId="1573545367">
    <w:abstractNumId w:val="35"/>
  </w:num>
  <w:num w:numId="23" w16cid:durableId="879242996">
    <w:abstractNumId w:val="3"/>
  </w:num>
  <w:num w:numId="24" w16cid:durableId="77751664">
    <w:abstractNumId w:val="34"/>
  </w:num>
  <w:num w:numId="25" w16cid:durableId="2028601409">
    <w:abstractNumId w:val="32"/>
  </w:num>
  <w:num w:numId="26" w16cid:durableId="2126850920">
    <w:abstractNumId w:val="29"/>
  </w:num>
  <w:num w:numId="27" w16cid:durableId="1114594149">
    <w:abstractNumId w:val="33"/>
  </w:num>
  <w:num w:numId="28" w16cid:durableId="1169902149">
    <w:abstractNumId w:val="30"/>
  </w:num>
  <w:num w:numId="29" w16cid:durableId="871504551">
    <w:abstractNumId w:val="0"/>
  </w:num>
  <w:num w:numId="30" w16cid:durableId="861208961">
    <w:abstractNumId w:val="27"/>
  </w:num>
  <w:num w:numId="31" w16cid:durableId="1236747597">
    <w:abstractNumId w:val="11"/>
  </w:num>
  <w:num w:numId="32" w16cid:durableId="1544293506">
    <w:abstractNumId w:val="23"/>
  </w:num>
  <w:num w:numId="33" w16cid:durableId="1880514088">
    <w:abstractNumId w:val="24"/>
  </w:num>
  <w:num w:numId="34" w16cid:durableId="754740297">
    <w:abstractNumId w:val="6"/>
  </w:num>
  <w:num w:numId="35" w16cid:durableId="1268974287">
    <w:abstractNumId w:val="5"/>
  </w:num>
  <w:num w:numId="36" w16cid:durableId="81483632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1C"/>
    <w:rsid w:val="00000160"/>
    <w:rsid w:val="0000039F"/>
    <w:rsid w:val="000004C2"/>
    <w:rsid w:val="0000088E"/>
    <w:rsid w:val="00000C1B"/>
    <w:rsid w:val="00000F0F"/>
    <w:rsid w:val="00000FF2"/>
    <w:rsid w:val="000011EF"/>
    <w:rsid w:val="000017E1"/>
    <w:rsid w:val="000018C5"/>
    <w:rsid w:val="000018E6"/>
    <w:rsid w:val="00001B97"/>
    <w:rsid w:val="00001BAD"/>
    <w:rsid w:val="00001FAA"/>
    <w:rsid w:val="0000209C"/>
    <w:rsid w:val="00002114"/>
    <w:rsid w:val="00002180"/>
    <w:rsid w:val="000025B7"/>
    <w:rsid w:val="000025CB"/>
    <w:rsid w:val="000025E4"/>
    <w:rsid w:val="00002778"/>
    <w:rsid w:val="000028A7"/>
    <w:rsid w:val="00002A42"/>
    <w:rsid w:val="00002D3E"/>
    <w:rsid w:val="00002D82"/>
    <w:rsid w:val="00003001"/>
    <w:rsid w:val="00003108"/>
    <w:rsid w:val="00003199"/>
    <w:rsid w:val="000033B7"/>
    <w:rsid w:val="00003F13"/>
    <w:rsid w:val="00004044"/>
    <w:rsid w:val="000040B2"/>
    <w:rsid w:val="0000422B"/>
    <w:rsid w:val="000044EE"/>
    <w:rsid w:val="0000456F"/>
    <w:rsid w:val="00004627"/>
    <w:rsid w:val="000049C3"/>
    <w:rsid w:val="00004A62"/>
    <w:rsid w:val="00004BCD"/>
    <w:rsid w:val="00004C28"/>
    <w:rsid w:val="00004D4D"/>
    <w:rsid w:val="00005110"/>
    <w:rsid w:val="0000516F"/>
    <w:rsid w:val="00005273"/>
    <w:rsid w:val="000053F6"/>
    <w:rsid w:val="00005784"/>
    <w:rsid w:val="00005A73"/>
    <w:rsid w:val="00005B5C"/>
    <w:rsid w:val="00005EB9"/>
    <w:rsid w:val="00005EFC"/>
    <w:rsid w:val="00006112"/>
    <w:rsid w:val="000061CD"/>
    <w:rsid w:val="00006474"/>
    <w:rsid w:val="000064DF"/>
    <w:rsid w:val="000067F2"/>
    <w:rsid w:val="00006903"/>
    <w:rsid w:val="00006B33"/>
    <w:rsid w:val="00006E2B"/>
    <w:rsid w:val="00006FCB"/>
    <w:rsid w:val="00007311"/>
    <w:rsid w:val="000074B3"/>
    <w:rsid w:val="0000754B"/>
    <w:rsid w:val="00007779"/>
    <w:rsid w:val="00007CC4"/>
    <w:rsid w:val="000100B4"/>
    <w:rsid w:val="0001028C"/>
    <w:rsid w:val="00010323"/>
    <w:rsid w:val="000107A0"/>
    <w:rsid w:val="00010A46"/>
    <w:rsid w:val="00010A7D"/>
    <w:rsid w:val="00010D37"/>
    <w:rsid w:val="00011002"/>
    <w:rsid w:val="00011266"/>
    <w:rsid w:val="00011274"/>
    <w:rsid w:val="000114B4"/>
    <w:rsid w:val="000115E0"/>
    <w:rsid w:val="00011A3F"/>
    <w:rsid w:val="00011BA6"/>
    <w:rsid w:val="00011CC3"/>
    <w:rsid w:val="00012027"/>
    <w:rsid w:val="0001202E"/>
    <w:rsid w:val="0001229F"/>
    <w:rsid w:val="000125EB"/>
    <w:rsid w:val="000128D0"/>
    <w:rsid w:val="00012C6D"/>
    <w:rsid w:val="00013484"/>
    <w:rsid w:val="00013550"/>
    <w:rsid w:val="0001377F"/>
    <w:rsid w:val="0001381F"/>
    <w:rsid w:val="000138C2"/>
    <w:rsid w:val="000140F6"/>
    <w:rsid w:val="000147C1"/>
    <w:rsid w:val="000147C4"/>
    <w:rsid w:val="00014975"/>
    <w:rsid w:val="00014A0D"/>
    <w:rsid w:val="00014AB7"/>
    <w:rsid w:val="00014B23"/>
    <w:rsid w:val="00014B77"/>
    <w:rsid w:val="00014C27"/>
    <w:rsid w:val="00014F49"/>
    <w:rsid w:val="00014F89"/>
    <w:rsid w:val="0001503E"/>
    <w:rsid w:val="00015330"/>
    <w:rsid w:val="00015381"/>
    <w:rsid w:val="00015573"/>
    <w:rsid w:val="00015615"/>
    <w:rsid w:val="000159D8"/>
    <w:rsid w:val="00015CC0"/>
    <w:rsid w:val="00015D08"/>
    <w:rsid w:val="00015E92"/>
    <w:rsid w:val="00015EA2"/>
    <w:rsid w:val="00015F2C"/>
    <w:rsid w:val="00015F50"/>
    <w:rsid w:val="00015F88"/>
    <w:rsid w:val="00016017"/>
    <w:rsid w:val="0001617A"/>
    <w:rsid w:val="0001629B"/>
    <w:rsid w:val="00016681"/>
    <w:rsid w:val="0001688A"/>
    <w:rsid w:val="00016984"/>
    <w:rsid w:val="00016AA8"/>
    <w:rsid w:val="00016B8C"/>
    <w:rsid w:val="00016BAB"/>
    <w:rsid w:val="00016CB8"/>
    <w:rsid w:val="00016E3A"/>
    <w:rsid w:val="0001705F"/>
    <w:rsid w:val="0001710D"/>
    <w:rsid w:val="000172F6"/>
    <w:rsid w:val="0001730B"/>
    <w:rsid w:val="00017456"/>
    <w:rsid w:val="000174BF"/>
    <w:rsid w:val="00017560"/>
    <w:rsid w:val="00017612"/>
    <w:rsid w:val="00017B64"/>
    <w:rsid w:val="00017C84"/>
    <w:rsid w:val="00017CBF"/>
    <w:rsid w:val="00017F0C"/>
    <w:rsid w:val="00017F2A"/>
    <w:rsid w:val="00017F90"/>
    <w:rsid w:val="00020093"/>
    <w:rsid w:val="000202D1"/>
    <w:rsid w:val="00020519"/>
    <w:rsid w:val="0002059D"/>
    <w:rsid w:val="000205D0"/>
    <w:rsid w:val="00020712"/>
    <w:rsid w:val="0002092D"/>
    <w:rsid w:val="00020966"/>
    <w:rsid w:val="00020FB0"/>
    <w:rsid w:val="0002150F"/>
    <w:rsid w:val="0002190F"/>
    <w:rsid w:val="00021B75"/>
    <w:rsid w:val="00021CB3"/>
    <w:rsid w:val="00021DF0"/>
    <w:rsid w:val="00021DFF"/>
    <w:rsid w:val="00021E22"/>
    <w:rsid w:val="00021F68"/>
    <w:rsid w:val="00021FA9"/>
    <w:rsid w:val="00022027"/>
    <w:rsid w:val="000221BC"/>
    <w:rsid w:val="00022420"/>
    <w:rsid w:val="00022442"/>
    <w:rsid w:val="000226D4"/>
    <w:rsid w:val="00022791"/>
    <w:rsid w:val="00022B85"/>
    <w:rsid w:val="0002310A"/>
    <w:rsid w:val="000233E7"/>
    <w:rsid w:val="0002348B"/>
    <w:rsid w:val="0002369A"/>
    <w:rsid w:val="000237C5"/>
    <w:rsid w:val="00023BD3"/>
    <w:rsid w:val="00023C6A"/>
    <w:rsid w:val="00023EAA"/>
    <w:rsid w:val="000240DD"/>
    <w:rsid w:val="000240FB"/>
    <w:rsid w:val="00024314"/>
    <w:rsid w:val="00024501"/>
    <w:rsid w:val="00024695"/>
    <w:rsid w:val="00024A37"/>
    <w:rsid w:val="00024BF5"/>
    <w:rsid w:val="00024FBF"/>
    <w:rsid w:val="000250E3"/>
    <w:rsid w:val="0002510B"/>
    <w:rsid w:val="00025E84"/>
    <w:rsid w:val="00025EBE"/>
    <w:rsid w:val="00026105"/>
    <w:rsid w:val="0002622E"/>
    <w:rsid w:val="00026292"/>
    <w:rsid w:val="00026347"/>
    <w:rsid w:val="00026474"/>
    <w:rsid w:val="000264DE"/>
    <w:rsid w:val="00026554"/>
    <w:rsid w:val="0002671E"/>
    <w:rsid w:val="00026725"/>
    <w:rsid w:val="0002681B"/>
    <w:rsid w:val="00026A31"/>
    <w:rsid w:val="00026A98"/>
    <w:rsid w:val="00026B24"/>
    <w:rsid w:val="00026BF5"/>
    <w:rsid w:val="00026D0B"/>
    <w:rsid w:val="0002717A"/>
    <w:rsid w:val="000275CE"/>
    <w:rsid w:val="000276C4"/>
    <w:rsid w:val="000276EE"/>
    <w:rsid w:val="000276F1"/>
    <w:rsid w:val="00027785"/>
    <w:rsid w:val="000277B2"/>
    <w:rsid w:val="00027921"/>
    <w:rsid w:val="00027B8A"/>
    <w:rsid w:val="00027CC3"/>
    <w:rsid w:val="0003020C"/>
    <w:rsid w:val="000303DC"/>
    <w:rsid w:val="0003041A"/>
    <w:rsid w:val="0003047A"/>
    <w:rsid w:val="00030545"/>
    <w:rsid w:val="00030A5C"/>
    <w:rsid w:val="00030C10"/>
    <w:rsid w:val="00030E94"/>
    <w:rsid w:val="00031206"/>
    <w:rsid w:val="0003130E"/>
    <w:rsid w:val="000314FE"/>
    <w:rsid w:val="00031DA5"/>
    <w:rsid w:val="00031F15"/>
    <w:rsid w:val="00031FF7"/>
    <w:rsid w:val="0003212A"/>
    <w:rsid w:val="000321D8"/>
    <w:rsid w:val="000326FA"/>
    <w:rsid w:val="00032792"/>
    <w:rsid w:val="000327EB"/>
    <w:rsid w:val="00032848"/>
    <w:rsid w:val="00032853"/>
    <w:rsid w:val="00032B6D"/>
    <w:rsid w:val="00032B89"/>
    <w:rsid w:val="00032CC9"/>
    <w:rsid w:val="00032EB1"/>
    <w:rsid w:val="00032FAD"/>
    <w:rsid w:val="000330C6"/>
    <w:rsid w:val="00033269"/>
    <w:rsid w:val="000334F2"/>
    <w:rsid w:val="000336B2"/>
    <w:rsid w:val="00033756"/>
    <w:rsid w:val="00033D0C"/>
    <w:rsid w:val="00033E59"/>
    <w:rsid w:val="000341E7"/>
    <w:rsid w:val="000343AF"/>
    <w:rsid w:val="000343F6"/>
    <w:rsid w:val="000346D5"/>
    <w:rsid w:val="00034721"/>
    <w:rsid w:val="00034A62"/>
    <w:rsid w:val="00034C70"/>
    <w:rsid w:val="00035103"/>
    <w:rsid w:val="000351E1"/>
    <w:rsid w:val="0003527D"/>
    <w:rsid w:val="000354C0"/>
    <w:rsid w:val="00035815"/>
    <w:rsid w:val="00035878"/>
    <w:rsid w:val="00035936"/>
    <w:rsid w:val="0003600B"/>
    <w:rsid w:val="000360F6"/>
    <w:rsid w:val="00036337"/>
    <w:rsid w:val="00036586"/>
    <w:rsid w:val="00036736"/>
    <w:rsid w:val="00036869"/>
    <w:rsid w:val="000368DD"/>
    <w:rsid w:val="000369A1"/>
    <w:rsid w:val="000369C8"/>
    <w:rsid w:val="00036A91"/>
    <w:rsid w:val="00036B77"/>
    <w:rsid w:val="00036E0D"/>
    <w:rsid w:val="00036EAE"/>
    <w:rsid w:val="00037225"/>
    <w:rsid w:val="0003723B"/>
    <w:rsid w:val="0003733F"/>
    <w:rsid w:val="0003735F"/>
    <w:rsid w:val="00037464"/>
    <w:rsid w:val="000375DC"/>
    <w:rsid w:val="000377FF"/>
    <w:rsid w:val="0003793D"/>
    <w:rsid w:val="00037C5D"/>
    <w:rsid w:val="00037CC9"/>
    <w:rsid w:val="00037DB5"/>
    <w:rsid w:val="00037E47"/>
    <w:rsid w:val="00037F1C"/>
    <w:rsid w:val="000401C7"/>
    <w:rsid w:val="0004023D"/>
    <w:rsid w:val="00040269"/>
    <w:rsid w:val="000403CA"/>
    <w:rsid w:val="00040593"/>
    <w:rsid w:val="0004067C"/>
    <w:rsid w:val="0004094F"/>
    <w:rsid w:val="00040A9E"/>
    <w:rsid w:val="00040AF6"/>
    <w:rsid w:val="00040D25"/>
    <w:rsid w:val="000410E8"/>
    <w:rsid w:val="0004136C"/>
    <w:rsid w:val="0004137A"/>
    <w:rsid w:val="00041567"/>
    <w:rsid w:val="00041589"/>
    <w:rsid w:val="00041A9C"/>
    <w:rsid w:val="00041F81"/>
    <w:rsid w:val="00041FBD"/>
    <w:rsid w:val="00042182"/>
    <w:rsid w:val="0004227D"/>
    <w:rsid w:val="0004257A"/>
    <w:rsid w:val="00042631"/>
    <w:rsid w:val="000427FE"/>
    <w:rsid w:val="00042B21"/>
    <w:rsid w:val="000430F8"/>
    <w:rsid w:val="0004345E"/>
    <w:rsid w:val="00043845"/>
    <w:rsid w:val="0004388F"/>
    <w:rsid w:val="000438F3"/>
    <w:rsid w:val="00043F18"/>
    <w:rsid w:val="00043F3A"/>
    <w:rsid w:val="000440F9"/>
    <w:rsid w:val="00044261"/>
    <w:rsid w:val="0004467F"/>
    <w:rsid w:val="00044C5E"/>
    <w:rsid w:val="00044D64"/>
    <w:rsid w:val="00044DA5"/>
    <w:rsid w:val="00044DEA"/>
    <w:rsid w:val="00044F1D"/>
    <w:rsid w:val="00044F76"/>
    <w:rsid w:val="00045471"/>
    <w:rsid w:val="000454AD"/>
    <w:rsid w:val="00045570"/>
    <w:rsid w:val="0004566E"/>
    <w:rsid w:val="000457AA"/>
    <w:rsid w:val="00045A3B"/>
    <w:rsid w:val="00045AE5"/>
    <w:rsid w:val="00045F01"/>
    <w:rsid w:val="0004650A"/>
    <w:rsid w:val="0004687D"/>
    <w:rsid w:val="00046904"/>
    <w:rsid w:val="00046D33"/>
    <w:rsid w:val="00046E1C"/>
    <w:rsid w:val="00046E35"/>
    <w:rsid w:val="00046E5F"/>
    <w:rsid w:val="00047016"/>
    <w:rsid w:val="0004713B"/>
    <w:rsid w:val="0004727C"/>
    <w:rsid w:val="000476F8"/>
    <w:rsid w:val="00047A0B"/>
    <w:rsid w:val="00047AAE"/>
    <w:rsid w:val="00047AFC"/>
    <w:rsid w:val="00047CD7"/>
    <w:rsid w:val="000501F8"/>
    <w:rsid w:val="000502D1"/>
    <w:rsid w:val="000503D5"/>
    <w:rsid w:val="0005048C"/>
    <w:rsid w:val="0005067C"/>
    <w:rsid w:val="000508BD"/>
    <w:rsid w:val="000508C0"/>
    <w:rsid w:val="00050A2D"/>
    <w:rsid w:val="00050A55"/>
    <w:rsid w:val="00050A9A"/>
    <w:rsid w:val="00050C3F"/>
    <w:rsid w:val="00050CDC"/>
    <w:rsid w:val="00050EA2"/>
    <w:rsid w:val="000513A2"/>
    <w:rsid w:val="000513DE"/>
    <w:rsid w:val="0005160D"/>
    <w:rsid w:val="00051807"/>
    <w:rsid w:val="000519C7"/>
    <w:rsid w:val="00051D41"/>
    <w:rsid w:val="000521AB"/>
    <w:rsid w:val="000527D5"/>
    <w:rsid w:val="00052963"/>
    <w:rsid w:val="00052C7B"/>
    <w:rsid w:val="00052F69"/>
    <w:rsid w:val="00053112"/>
    <w:rsid w:val="000532C0"/>
    <w:rsid w:val="0005347E"/>
    <w:rsid w:val="00053495"/>
    <w:rsid w:val="000535C4"/>
    <w:rsid w:val="00053C38"/>
    <w:rsid w:val="00053D5F"/>
    <w:rsid w:val="00053F42"/>
    <w:rsid w:val="00054014"/>
    <w:rsid w:val="0005402E"/>
    <w:rsid w:val="0005416F"/>
    <w:rsid w:val="00054231"/>
    <w:rsid w:val="000543F7"/>
    <w:rsid w:val="00054ACF"/>
    <w:rsid w:val="00054B33"/>
    <w:rsid w:val="00054EA0"/>
    <w:rsid w:val="00054F09"/>
    <w:rsid w:val="000552D8"/>
    <w:rsid w:val="0005531C"/>
    <w:rsid w:val="000553CC"/>
    <w:rsid w:val="000554E2"/>
    <w:rsid w:val="000559A4"/>
    <w:rsid w:val="00055A2E"/>
    <w:rsid w:val="00055A3D"/>
    <w:rsid w:val="00055B5E"/>
    <w:rsid w:val="00055B65"/>
    <w:rsid w:val="00055E58"/>
    <w:rsid w:val="00055E7F"/>
    <w:rsid w:val="00055F1E"/>
    <w:rsid w:val="00055FB3"/>
    <w:rsid w:val="00056229"/>
    <w:rsid w:val="00056586"/>
    <w:rsid w:val="00056D5C"/>
    <w:rsid w:val="00056F92"/>
    <w:rsid w:val="00057118"/>
    <w:rsid w:val="000572DA"/>
    <w:rsid w:val="000573FA"/>
    <w:rsid w:val="00057949"/>
    <w:rsid w:val="00057B02"/>
    <w:rsid w:val="00057DB6"/>
    <w:rsid w:val="00057E1B"/>
    <w:rsid w:val="0006017B"/>
    <w:rsid w:val="00060563"/>
    <w:rsid w:val="00060842"/>
    <w:rsid w:val="00060873"/>
    <w:rsid w:val="00060952"/>
    <w:rsid w:val="00060B67"/>
    <w:rsid w:val="00060D3E"/>
    <w:rsid w:val="00060D52"/>
    <w:rsid w:val="00060F08"/>
    <w:rsid w:val="00060FC5"/>
    <w:rsid w:val="00060FDF"/>
    <w:rsid w:val="00061085"/>
    <w:rsid w:val="0006113D"/>
    <w:rsid w:val="00061305"/>
    <w:rsid w:val="00061314"/>
    <w:rsid w:val="0006146B"/>
    <w:rsid w:val="000615C7"/>
    <w:rsid w:val="00061606"/>
    <w:rsid w:val="000619C8"/>
    <w:rsid w:val="00061B72"/>
    <w:rsid w:val="00061BC7"/>
    <w:rsid w:val="00061D73"/>
    <w:rsid w:val="00061F06"/>
    <w:rsid w:val="00062031"/>
    <w:rsid w:val="00062276"/>
    <w:rsid w:val="000623FD"/>
    <w:rsid w:val="00062662"/>
    <w:rsid w:val="000629E6"/>
    <w:rsid w:val="00062A0D"/>
    <w:rsid w:val="00062DD2"/>
    <w:rsid w:val="000631A0"/>
    <w:rsid w:val="00063994"/>
    <w:rsid w:val="00063BFA"/>
    <w:rsid w:val="00063CB8"/>
    <w:rsid w:val="000640A5"/>
    <w:rsid w:val="0006445E"/>
    <w:rsid w:val="00064493"/>
    <w:rsid w:val="000645A6"/>
    <w:rsid w:val="000646D1"/>
    <w:rsid w:val="00064949"/>
    <w:rsid w:val="00064B61"/>
    <w:rsid w:val="0006507B"/>
    <w:rsid w:val="00065375"/>
    <w:rsid w:val="00065486"/>
    <w:rsid w:val="0006554C"/>
    <w:rsid w:val="000655E3"/>
    <w:rsid w:val="000656C8"/>
    <w:rsid w:val="000656D0"/>
    <w:rsid w:val="00065800"/>
    <w:rsid w:val="00065988"/>
    <w:rsid w:val="00065BAE"/>
    <w:rsid w:val="00065C24"/>
    <w:rsid w:val="00065DD4"/>
    <w:rsid w:val="000660B0"/>
    <w:rsid w:val="000663EA"/>
    <w:rsid w:val="00066482"/>
    <w:rsid w:val="00066586"/>
    <w:rsid w:val="00066668"/>
    <w:rsid w:val="00066A85"/>
    <w:rsid w:val="00066C09"/>
    <w:rsid w:val="00066C6B"/>
    <w:rsid w:val="00067004"/>
    <w:rsid w:val="000671F8"/>
    <w:rsid w:val="000672F8"/>
    <w:rsid w:val="000674AE"/>
    <w:rsid w:val="000675D2"/>
    <w:rsid w:val="0006794E"/>
    <w:rsid w:val="00067E60"/>
    <w:rsid w:val="00067F85"/>
    <w:rsid w:val="000700A5"/>
    <w:rsid w:val="000700EF"/>
    <w:rsid w:val="0007027E"/>
    <w:rsid w:val="000702C3"/>
    <w:rsid w:val="00070433"/>
    <w:rsid w:val="00070523"/>
    <w:rsid w:val="00070587"/>
    <w:rsid w:val="000708D5"/>
    <w:rsid w:val="00070939"/>
    <w:rsid w:val="00070A8D"/>
    <w:rsid w:val="00070AA3"/>
    <w:rsid w:val="00070C7B"/>
    <w:rsid w:val="00070D3D"/>
    <w:rsid w:val="00070EDC"/>
    <w:rsid w:val="00070F02"/>
    <w:rsid w:val="0007119E"/>
    <w:rsid w:val="000711B9"/>
    <w:rsid w:val="00071203"/>
    <w:rsid w:val="00071398"/>
    <w:rsid w:val="0007140B"/>
    <w:rsid w:val="000717AB"/>
    <w:rsid w:val="000717B6"/>
    <w:rsid w:val="00071832"/>
    <w:rsid w:val="000718CF"/>
    <w:rsid w:val="000718D6"/>
    <w:rsid w:val="0007198F"/>
    <w:rsid w:val="00071A1C"/>
    <w:rsid w:val="00071B8E"/>
    <w:rsid w:val="00071BBF"/>
    <w:rsid w:val="00071D80"/>
    <w:rsid w:val="00071EEF"/>
    <w:rsid w:val="00072242"/>
    <w:rsid w:val="00072932"/>
    <w:rsid w:val="00072A25"/>
    <w:rsid w:val="00072D74"/>
    <w:rsid w:val="00072E7A"/>
    <w:rsid w:val="0007307E"/>
    <w:rsid w:val="000732F0"/>
    <w:rsid w:val="00073625"/>
    <w:rsid w:val="00073BCA"/>
    <w:rsid w:val="00073C32"/>
    <w:rsid w:val="00073C92"/>
    <w:rsid w:val="00073FB8"/>
    <w:rsid w:val="000740BF"/>
    <w:rsid w:val="000740D5"/>
    <w:rsid w:val="000741C6"/>
    <w:rsid w:val="00074362"/>
    <w:rsid w:val="0007490B"/>
    <w:rsid w:val="00074C22"/>
    <w:rsid w:val="00074C8C"/>
    <w:rsid w:val="00074CC5"/>
    <w:rsid w:val="00074F7E"/>
    <w:rsid w:val="00075186"/>
    <w:rsid w:val="00075286"/>
    <w:rsid w:val="00075350"/>
    <w:rsid w:val="000755EE"/>
    <w:rsid w:val="0007563B"/>
    <w:rsid w:val="000757A2"/>
    <w:rsid w:val="00075907"/>
    <w:rsid w:val="00075E42"/>
    <w:rsid w:val="00076463"/>
    <w:rsid w:val="000769AD"/>
    <w:rsid w:val="00076A07"/>
    <w:rsid w:val="00076D59"/>
    <w:rsid w:val="000773BF"/>
    <w:rsid w:val="000773CE"/>
    <w:rsid w:val="0007759E"/>
    <w:rsid w:val="000778A8"/>
    <w:rsid w:val="000778C3"/>
    <w:rsid w:val="00077DC4"/>
    <w:rsid w:val="00077F2F"/>
    <w:rsid w:val="00080778"/>
    <w:rsid w:val="00080A05"/>
    <w:rsid w:val="00080B5A"/>
    <w:rsid w:val="00080C50"/>
    <w:rsid w:val="00080C93"/>
    <w:rsid w:val="000810D5"/>
    <w:rsid w:val="000811D7"/>
    <w:rsid w:val="0008138C"/>
    <w:rsid w:val="0008153F"/>
    <w:rsid w:val="00081893"/>
    <w:rsid w:val="00081A46"/>
    <w:rsid w:val="000820C3"/>
    <w:rsid w:val="00082221"/>
    <w:rsid w:val="000823B8"/>
    <w:rsid w:val="0008241D"/>
    <w:rsid w:val="000827E7"/>
    <w:rsid w:val="000829FB"/>
    <w:rsid w:val="00082B79"/>
    <w:rsid w:val="00082CD0"/>
    <w:rsid w:val="00082DBF"/>
    <w:rsid w:val="000835D0"/>
    <w:rsid w:val="00083BB5"/>
    <w:rsid w:val="00083CFE"/>
    <w:rsid w:val="00083E75"/>
    <w:rsid w:val="00083E80"/>
    <w:rsid w:val="000841FB"/>
    <w:rsid w:val="00084231"/>
    <w:rsid w:val="00084538"/>
    <w:rsid w:val="00084656"/>
    <w:rsid w:val="00084860"/>
    <w:rsid w:val="00084B93"/>
    <w:rsid w:val="00084BA2"/>
    <w:rsid w:val="00084D65"/>
    <w:rsid w:val="000852BF"/>
    <w:rsid w:val="00085386"/>
    <w:rsid w:val="000855C8"/>
    <w:rsid w:val="00085A73"/>
    <w:rsid w:val="00085ABE"/>
    <w:rsid w:val="00085CAA"/>
    <w:rsid w:val="00085CE3"/>
    <w:rsid w:val="00085EF1"/>
    <w:rsid w:val="00085F1B"/>
    <w:rsid w:val="000862C2"/>
    <w:rsid w:val="000863BE"/>
    <w:rsid w:val="00086912"/>
    <w:rsid w:val="00086A27"/>
    <w:rsid w:val="00086BA6"/>
    <w:rsid w:val="00086DFD"/>
    <w:rsid w:val="00086F36"/>
    <w:rsid w:val="00086FFD"/>
    <w:rsid w:val="00087178"/>
    <w:rsid w:val="00087385"/>
    <w:rsid w:val="0008758A"/>
    <w:rsid w:val="00087679"/>
    <w:rsid w:val="00087726"/>
    <w:rsid w:val="000877BA"/>
    <w:rsid w:val="00087A7A"/>
    <w:rsid w:val="00087B5D"/>
    <w:rsid w:val="00087C55"/>
    <w:rsid w:val="00087C6C"/>
    <w:rsid w:val="00087C82"/>
    <w:rsid w:val="00087FA2"/>
    <w:rsid w:val="00090321"/>
    <w:rsid w:val="0009037E"/>
    <w:rsid w:val="000903DB"/>
    <w:rsid w:val="0009044D"/>
    <w:rsid w:val="000904F8"/>
    <w:rsid w:val="000907F8"/>
    <w:rsid w:val="00090A32"/>
    <w:rsid w:val="00090A63"/>
    <w:rsid w:val="00090D38"/>
    <w:rsid w:val="00090E0A"/>
    <w:rsid w:val="00090E65"/>
    <w:rsid w:val="00090FF1"/>
    <w:rsid w:val="000914A3"/>
    <w:rsid w:val="000916B7"/>
    <w:rsid w:val="00091A3B"/>
    <w:rsid w:val="00091BEF"/>
    <w:rsid w:val="00091E5C"/>
    <w:rsid w:val="000923D3"/>
    <w:rsid w:val="0009241C"/>
    <w:rsid w:val="000924C8"/>
    <w:rsid w:val="00092704"/>
    <w:rsid w:val="0009290A"/>
    <w:rsid w:val="0009299D"/>
    <w:rsid w:val="00092EAC"/>
    <w:rsid w:val="0009326E"/>
    <w:rsid w:val="00093B4C"/>
    <w:rsid w:val="00093C41"/>
    <w:rsid w:val="00093DC0"/>
    <w:rsid w:val="00093F7C"/>
    <w:rsid w:val="0009446D"/>
    <w:rsid w:val="00094573"/>
    <w:rsid w:val="000947B1"/>
    <w:rsid w:val="0009487C"/>
    <w:rsid w:val="00094B5F"/>
    <w:rsid w:val="00094DB1"/>
    <w:rsid w:val="00094E79"/>
    <w:rsid w:val="00094F6E"/>
    <w:rsid w:val="00094FB0"/>
    <w:rsid w:val="00095031"/>
    <w:rsid w:val="0009503E"/>
    <w:rsid w:val="000951BE"/>
    <w:rsid w:val="00095216"/>
    <w:rsid w:val="00095361"/>
    <w:rsid w:val="0009540B"/>
    <w:rsid w:val="00095427"/>
    <w:rsid w:val="000954CC"/>
    <w:rsid w:val="0009581A"/>
    <w:rsid w:val="00095AE7"/>
    <w:rsid w:val="00095B24"/>
    <w:rsid w:val="00095BA4"/>
    <w:rsid w:val="00095D39"/>
    <w:rsid w:val="000962DA"/>
    <w:rsid w:val="0009630F"/>
    <w:rsid w:val="00096322"/>
    <w:rsid w:val="00096486"/>
    <w:rsid w:val="000964FA"/>
    <w:rsid w:val="000965B7"/>
    <w:rsid w:val="000969A9"/>
    <w:rsid w:val="00096C20"/>
    <w:rsid w:val="00096D0F"/>
    <w:rsid w:val="000970E8"/>
    <w:rsid w:val="00097290"/>
    <w:rsid w:val="000972E7"/>
    <w:rsid w:val="000973E9"/>
    <w:rsid w:val="00097534"/>
    <w:rsid w:val="000975CB"/>
    <w:rsid w:val="00097778"/>
    <w:rsid w:val="00097F96"/>
    <w:rsid w:val="000A003F"/>
    <w:rsid w:val="000A00DF"/>
    <w:rsid w:val="000A0365"/>
    <w:rsid w:val="000A06C1"/>
    <w:rsid w:val="000A08A9"/>
    <w:rsid w:val="000A0C1F"/>
    <w:rsid w:val="000A0D8C"/>
    <w:rsid w:val="000A0D8F"/>
    <w:rsid w:val="000A0F8E"/>
    <w:rsid w:val="000A130B"/>
    <w:rsid w:val="000A1323"/>
    <w:rsid w:val="000A16AA"/>
    <w:rsid w:val="000A1766"/>
    <w:rsid w:val="000A1C2B"/>
    <w:rsid w:val="000A1D7D"/>
    <w:rsid w:val="000A1F26"/>
    <w:rsid w:val="000A21D2"/>
    <w:rsid w:val="000A2245"/>
    <w:rsid w:val="000A228C"/>
    <w:rsid w:val="000A2298"/>
    <w:rsid w:val="000A22FC"/>
    <w:rsid w:val="000A2628"/>
    <w:rsid w:val="000A2921"/>
    <w:rsid w:val="000A2AF2"/>
    <w:rsid w:val="000A2C47"/>
    <w:rsid w:val="000A2C64"/>
    <w:rsid w:val="000A2E09"/>
    <w:rsid w:val="000A2EEF"/>
    <w:rsid w:val="000A31B0"/>
    <w:rsid w:val="000A3448"/>
    <w:rsid w:val="000A3553"/>
    <w:rsid w:val="000A36E9"/>
    <w:rsid w:val="000A36EE"/>
    <w:rsid w:val="000A39AC"/>
    <w:rsid w:val="000A39FA"/>
    <w:rsid w:val="000A3E98"/>
    <w:rsid w:val="000A424C"/>
    <w:rsid w:val="000A454C"/>
    <w:rsid w:val="000A47B1"/>
    <w:rsid w:val="000A48D5"/>
    <w:rsid w:val="000A48E2"/>
    <w:rsid w:val="000A4975"/>
    <w:rsid w:val="000A498F"/>
    <w:rsid w:val="000A4BAE"/>
    <w:rsid w:val="000A4F1D"/>
    <w:rsid w:val="000A5079"/>
    <w:rsid w:val="000A5268"/>
    <w:rsid w:val="000A5307"/>
    <w:rsid w:val="000A5490"/>
    <w:rsid w:val="000A5693"/>
    <w:rsid w:val="000A56D4"/>
    <w:rsid w:val="000A5709"/>
    <w:rsid w:val="000A57CE"/>
    <w:rsid w:val="000A58A2"/>
    <w:rsid w:val="000A58B3"/>
    <w:rsid w:val="000A5954"/>
    <w:rsid w:val="000A5BF1"/>
    <w:rsid w:val="000A5C2A"/>
    <w:rsid w:val="000A5C5E"/>
    <w:rsid w:val="000A5C60"/>
    <w:rsid w:val="000A5CD7"/>
    <w:rsid w:val="000A601C"/>
    <w:rsid w:val="000A60F7"/>
    <w:rsid w:val="000A664B"/>
    <w:rsid w:val="000A681F"/>
    <w:rsid w:val="000A687E"/>
    <w:rsid w:val="000A6B40"/>
    <w:rsid w:val="000A6C2C"/>
    <w:rsid w:val="000A6CF0"/>
    <w:rsid w:val="000A6F5A"/>
    <w:rsid w:val="000A712B"/>
    <w:rsid w:val="000A734F"/>
    <w:rsid w:val="000A7453"/>
    <w:rsid w:val="000A74CE"/>
    <w:rsid w:val="000A7590"/>
    <w:rsid w:val="000A772E"/>
    <w:rsid w:val="000A7A8C"/>
    <w:rsid w:val="000A7AC1"/>
    <w:rsid w:val="000A7C0A"/>
    <w:rsid w:val="000A7F43"/>
    <w:rsid w:val="000A7F71"/>
    <w:rsid w:val="000B0145"/>
    <w:rsid w:val="000B0294"/>
    <w:rsid w:val="000B03EA"/>
    <w:rsid w:val="000B043D"/>
    <w:rsid w:val="000B05AC"/>
    <w:rsid w:val="000B05C5"/>
    <w:rsid w:val="000B074D"/>
    <w:rsid w:val="000B0B98"/>
    <w:rsid w:val="000B0EEA"/>
    <w:rsid w:val="000B124B"/>
    <w:rsid w:val="000B1321"/>
    <w:rsid w:val="000B154B"/>
    <w:rsid w:val="000B1697"/>
    <w:rsid w:val="000B16A7"/>
    <w:rsid w:val="000B1CFA"/>
    <w:rsid w:val="000B1D7E"/>
    <w:rsid w:val="000B227B"/>
    <w:rsid w:val="000B2332"/>
    <w:rsid w:val="000B266D"/>
    <w:rsid w:val="000B272F"/>
    <w:rsid w:val="000B2CB8"/>
    <w:rsid w:val="000B30C8"/>
    <w:rsid w:val="000B324B"/>
    <w:rsid w:val="000B32E5"/>
    <w:rsid w:val="000B3721"/>
    <w:rsid w:val="000B38B8"/>
    <w:rsid w:val="000B39B7"/>
    <w:rsid w:val="000B3AAD"/>
    <w:rsid w:val="000B3C03"/>
    <w:rsid w:val="000B3E00"/>
    <w:rsid w:val="000B3F7F"/>
    <w:rsid w:val="000B4079"/>
    <w:rsid w:val="000B40F7"/>
    <w:rsid w:val="000B437E"/>
    <w:rsid w:val="000B44C7"/>
    <w:rsid w:val="000B464D"/>
    <w:rsid w:val="000B48D5"/>
    <w:rsid w:val="000B4A41"/>
    <w:rsid w:val="000B4BE7"/>
    <w:rsid w:val="000B4D1B"/>
    <w:rsid w:val="000B4F9B"/>
    <w:rsid w:val="000B50B2"/>
    <w:rsid w:val="000B5270"/>
    <w:rsid w:val="000B52A8"/>
    <w:rsid w:val="000B5A19"/>
    <w:rsid w:val="000B5BBD"/>
    <w:rsid w:val="000B626F"/>
    <w:rsid w:val="000B6317"/>
    <w:rsid w:val="000B6378"/>
    <w:rsid w:val="000B66FE"/>
    <w:rsid w:val="000B6A91"/>
    <w:rsid w:val="000B6C19"/>
    <w:rsid w:val="000B6CFA"/>
    <w:rsid w:val="000B6D5A"/>
    <w:rsid w:val="000B7150"/>
    <w:rsid w:val="000B7515"/>
    <w:rsid w:val="000B7623"/>
    <w:rsid w:val="000B797E"/>
    <w:rsid w:val="000B7A56"/>
    <w:rsid w:val="000B7B86"/>
    <w:rsid w:val="000B7CE7"/>
    <w:rsid w:val="000B7D3F"/>
    <w:rsid w:val="000B7DDD"/>
    <w:rsid w:val="000B7EFA"/>
    <w:rsid w:val="000B7FDF"/>
    <w:rsid w:val="000C02F4"/>
    <w:rsid w:val="000C038C"/>
    <w:rsid w:val="000C0390"/>
    <w:rsid w:val="000C06FF"/>
    <w:rsid w:val="000C0736"/>
    <w:rsid w:val="000C0766"/>
    <w:rsid w:val="000C07FB"/>
    <w:rsid w:val="000C0A26"/>
    <w:rsid w:val="000C0C1F"/>
    <w:rsid w:val="000C0D06"/>
    <w:rsid w:val="000C139F"/>
    <w:rsid w:val="000C1514"/>
    <w:rsid w:val="000C16D0"/>
    <w:rsid w:val="000C1706"/>
    <w:rsid w:val="000C175D"/>
    <w:rsid w:val="000C19F2"/>
    <w:rsid w:val="000C1FAA"/>
    <w:rsid w:val="000C2055"/>
    <w:rsid w:val="000C2121"/>
    <w:rsid w:val="000C24AD"/>
    <w:rsid w:val="000C268E"/>
    <w:rsid w:val="000C271C"/>
    <w:rsid w:val="000C2762"/>
    <w:rsid w:val="000C2877"/>
    <w:rsid w:val="000C28D1"/>
    <w:rsid w:val="000C2A79"/>
    <w:rsid w:val="000C2B60"/>
    <w:rsid w:val="000C3040"/>
    <w:rsid w:val="000C3298"/>
    <w:rsid w:val="000C3533"/>
    <w:rsid w:val="000C379C"/>
    <w:rsid w:val="000C381E"/>
    <w:rsid w:val="000C3848"/>
    <w:rsid w:val="000C3950"/>
    <w:rsid w:val="000C3BF0"/>
    <w:rsid w:val="000C3C34"/>
    <w:rsid w:val="000C3D74"/>
    <w:rsid w:val="000C3EB3"/>
    <w:rsid w:val="000C3F24"/>
    <w:rsid w:val="000C43DE"/>
    <w:rsid w:val="000C4459"/>
    <w:rsid w:val="000C4553"/>
    <w:rsid w:val="000C4743"/>
    <w:rsid w:val="000C477B"/>
    <w:rsid w:val="000C48C8"/>
    <w:rsid w:val="000C49DC"/>
    <w:rsid w:val="000C4A80"/>
    <w:rsid w:val="000C4E22"/>
    <w:rsid w:val="000C4F28"/>
    <w:rsid w:val="000C508D"/>
    <w:rsid w:val="000C5141"/>
    <w:rsid w:val="000C51FE"/>
    <w:rsid w:val="000C54B2"/>
    <w:rsid w:val="000C58AE"/>
    <w:rsid w:val="000C5AA4"/>
    <w:rsid w:val="000C5CDF"/>
    <w:rsid w:val="000C5DA0"/>
    <w:rsid w:val="000C5F01"/>
    <w:rsid w:val="000C5F1A"/>
    <w:rsid w:val="000C63AD"/>
    <w:rsid w:val="000C66B3"/>
    <w:rsid w:val="000C6797"/>
    <w:rsid w:val="000C679B"/>
    <w:rsid w:val="000C69C0"/>
    <w:rsid w:val="000C6A46"/>
    <w:rsid w:val="000C6AB0"/>
    <w:rsid w:val="000C703C"/>
    <w:rsid w:val="000C70AA"/>
    <w:rsid w:val="000C7382"/>
    <w:rsid w:val="000C73BE"/>
    <w:rsid w:val="000C7801"/>
    <w:rsid w:val="000C7A3E"/>
    <w:rsid w:val="000C7CCA"/>
    <w:rsid w:val="000C7EAA"/>
    <w:rsid w:val="000D04DC"/>
    <w:rsid w:val="000D0846"/>
    <w:rsid w:val="000D0BC0"/>
    <w:rsid w:val="000D0DDB"/>
    <w:rsid w:val="000D0E10"/>
    <w:rsid w:val="000D0FBB"/>
    <w:rsid w:val="000D0FEF"/>
    <w:rsid w:val="000D10B8"/>
    <w:rsid w:val="000D13DF"/>
    <w:rsid w:val="000D1519"/>
    <w:rsid w:val="000D1689"/>
    <w:rsid w:val="000D174D"/>
    <w:rsid w:val="000D1905"/>
    <w:rsid w:val="000D1A23"/>
    <w:rsid w:val="000D1C49"/>
    <w:rsid w:val="000D1D35"/>
    <w:rsid w:val="000D1E93"/>
    <w:rsid w:val="000D1F59"/>
    <w:rsid w:val="000D2354"/>
    <w:rsid w:val="000D24EE"/>
    <w:rsid w:val="000D2679"/>
    <w:rsid w:val="000D2684"/>
    <w:rsid w:val="000D269E"/>
    <w:rsid w:val="000D270B"/>
    <w:rsid w:val="000D281E"/>
    <w:rsid w:val="000D2A5D"/>
    <w:rsid w:val="000D2BA2"/>
    <w:rsid w:val="000D2C07"/>
    <w:rsid w:val="000D2FCE"/>
    <w:rsid w:val="000D31BF"/>
    <w:rsid w:val="000D32E7"/>
    <w:rsid w:val="000D3393"/>
    <w:rsid w:val="000D341B"/>
    <w:rsid w:val="000D36F7"/>
    <w:rsid w:val="000D37CC"/>
    <w:rsid w:val="000D3909"/>
    <w:rsid w:val="000D3D9D"/>
    <w:rsid w:val="000D3F6A"/>
    <w:rsid w:val="000D416B"/>
    <w:rsid w:val="000D494C"/>
    <w:rsid w:val="000D49AD"/>
    <w:rsid w:val="000D4B6B"/>
    <w:rsid w:val="000D4E31"/>
    <w:rsid w:val="000D5042"/>
    <w:rsid w:val="000D571E"/>
    <w:rsid w:val="000D572D"/>
    <w:rsid w:val="000D57AC"/>
    <w:rsid w:val="000D5925"/>
    <w:rsid w:val="000D5B1A"/>
    <w:rsid w:val="000D5B23"/>
    <w:rsid w:val="000D5B62"/>
    <w:rsid w:val="000D5C00"/>
    <w:rsid w:val="000D63A4"/>
    <w:rsid w:val="000D6464"/>
    <w:rsid w:val="000D64A8"/>
    <w:rsid w:val="000D6965"/>
    <w:rsid w:val="000D6A33"/>
    <w:rsid w:val="000D6A71"/>
    <w:rsid w:val="000D6B1C"/>
    <w:rsid w:val="000D6C46"/>
    <w:rsid w:val="000D6C8C"/>
    <w:rsid w:val="000D6D73"/>
    <w:rsid w:val="000D6E41"/>
    <w:rsid w:val="000D7222"/>
    <w:rsid w:val="000D726F"/>
    <w:rsid w:val="000D72EA"/>
    <w:rsid w:val="000D745D"/>
    <w:rsid w:val="000D754E"/>
    <w:rsid w:val="000D755E"/>
    <w:rsid w:val="000D7823"/>
    <w:rsid w:val="000D7D18"/>
    <w:rsid w:val="000E024B"/>
    <w:rsid w:val="000E03C7"/>
    <w:rsid w:val="000E0472"/>
    <w:rsid w:val="000E04AB"/>
    <w:rsid w:val="000E05AA"/>
    <w:rsid w:val="000E08C5"/>
    <w:rsid w:val="000E08F2"/>
    <w:rsid w:val="000E0A2C"/>
    <w:rsid w:val="000E0A5A"/>
    <w:rsid w:val="000E0D66"/>
    <w:rsid w:val="000E0F47"/>
    <w:rsid w:val="000E0F51"/>
    <w:rsid w:val="000E1234"/>
    <w:rsid w:val="000E12A0"/>
    <w:rsid w:val="000E1425"/>
    <w:rsid w:val="000E1C24"/>
    <w:rsid w:val="000E1FF2"/>
    <w:rsid w:val="000E209F"/>
    <w:rsid w:val="000E20D9"/>
    <w:rsid w:val="000E258E"/>
    <w:rsid w:val="000E2616"/>
    <w:rsid w:val="000E282C"/>
    <w:rsid w:val="000E287F"/>
    <w:rsid w:val="000E2951"/>
    <w:rsid w:val="000E29A5"/>
    <w:rsid w:val="000E2A92"/>
    <w:rsid w:val="000E2A9C"/>
    <w:rsid w:val="000E2DEC"/>
    <w:rsid w:val="000E2E5C"/>
    <w:rsid w:val="000E2EEC"/>
    <w:rsid w:val="000E32A9"/>
    <w:rsid w:val="000E33AA"/>
    <w:rsid w:val="000E34F3"/>
    <w:rsid w:val="000E359D"/>
    <w:rsid w:val="000E3663"/>
    <w:rsid w:val="000E3744"/>
    <w:rsid w:val="000E3C16"/>
    <w:rsid w:val="000E3F15"/>
    <w:rsid w:val="000E42B3"/>
    <w:rsid w:val="000E43F0"/>
    <w:rsid w:val="000E4480"/>
    <w:rsid w:val="000E44F3"/>
    <w:rsid w:val="000E4590"/>
    <w:rsid w:val="000E461B"/>
    <w:rsid w:val="000E4687"/>
    <w:rsid w:val="000E46BA"/>
    <w:rsid w:val="000E48C0"/>
    <w:rsid w:val="000E492F"/>
    <w:rsid w:val="000E4AC5"/>
    <w:rsid w:val="000E4B53"/>
    <w:rsid w:val="000E4CB5"/>
    <w:rsid w:val="000E5055"/>
    <w:rsid w:val="000E5148"/>
    <w:rsid w:val="000E5531"/>
    <w:rsid w:val="000E56AE"/>
    <w:rsid w:val="000E5917"/>
    <w:rsid w:val="000E5A36"/>
    <w:rsid w:val="000E5B46"/>
    <w:rsid w:val="000E5BAB"/>
    <w:rsid w:val="000E5BD4"/>
    <w:rsid w:val="000E5BE5"/>
    <w:rsid w:val="000E5D61"/>
    <w:rsid w:val="000E5DA6"/>
    <w:rsid w:val="000E5FF9"/>
    <w:rsid w:val="000E60AE"/>
    <w:rsid w:val="000E60CD"/>
    <w:rsid w:val="000E6201"/>
    <w:rsid w:val="000E65CE"/>
    <w:rsid w:val="000E68D2"/>
    <w:rsid w:val="000E696A"/>
    <w:rsid w:val="000E6A73"/>
    <w:rsid w:val="000E6C52"/>
    <w:rsid w:val="000E6D40"/>
    <w:rsid w:val="000E6ED2"/>
    <w:rsid w:val="000E7107"/>
    <w:rsid w:val="000E7562"/>
    <w:rsid w:val="000E75AB"/>
    <w:rsid w:val="000E7A2F"/>
    <w:rsid w:val="000E7CDF"/>
    <w:rsid w:val="000F029C"/>
    <w:rsid w:val="000F0440"/>
    <w:rsid w:val="000F04D2"/>
    <w:rsid w:val="000F052E"/>
    <w:rsid w:val="000F0555"/>
    <w:rsid w:val="000F0583"/>
    <w:rsid w:val="000F0644"/>
    <w:rsid w:val="000F0758"/>
    <w:rsid w:val="000F0873"/>
    <w:rsid w:val="000F0877"/>
    <w:rsid w:val="000F09EE"/>
    <w:rsid w:val="000F0A06"/>
    <w:rsid w:val="000F0A51"/>
    <w:rsid w:val="000F0C2E"/>
    <w:rsid w:val="000F0E37"/>
    <w:rsid w:val="000F1086"/>
    <w:rsid w:val="000F127F"/>
    <w:rsid w:val="000F1329"/>
    <w:rsid w:val="000F158B"/>
    <w:rsid w:val="000F1793"/>
    <w:rsid w:val="000F1BAD"/>
    <w:rsid w:val="000F1EF8"/>
    <w:rsid w:val="000F1F37"/>
    <w:rsid w:val="000F2068"/>
    <w:rsid w:val="000F2223"/>
    <w:rsid w:val="000F286A"/>
    <w:rsid w:val="000F2875"/>
    <w:rsid w:val="000F28EA"/>
    <w:rsid w:val="000F2CDD"/>
    <w:rsid w:val="000F2CF3"/>
    <w:rsid w:val="000F318D"/>
    <w:rsid w:val="000F31C9"/>
    <w:rsid w:val="000F33FD"/>
    <w:rsid w:val="000F3416"/>
    <w:rsid w:val="000F36E2"/>
    <w:rsid w:val="000F3D7A"/>
    <w:rsid w:val="000F3D8D"/>
    <w:rsid w:val="000F3EF7"/>
    <w:rsid w:val="000F3FE8"/>
    <w:rsid w:val="000F405D"/>
    <w:rsid w:val="000F42BB"/>
    <w:rsid w:val="000F45A2"/>
    <w:rsid w:val="000F47EC"/>
    <w:rsid w:val="000F4B5E"/>
    <w:rsid w:val="000F4C9E"/>
    <w:rsid w:val="000F4D64"/>
    <w:rsid w:val="000F505D"/>
    <w:rsid w:val="000F508A"/>
    <w:rsid w:val="000F5508"/>
    <w:rsid w:val="000F5759"/>
    <w:rsid w:val="000F5D7F"/>
    <w:rsid w:val="000F5F3F"/>
    <w:rsid w:val="000F60A3"/>
    <w:rsid w:val="000F65D1"/>
    <w:rsid w:val="000F672C"/>
    <w:rsid w:val="000F6AF5"/>
    <w:rsid w:val="000F6B3F"/>
    <w:rsid w:val="000F6CBE"/>
    <w:rsid w:val="000F7056"/>
    <w:rsid w:val="000F74C8"/>
    <w:rsid w:val="000F7732"/>
    <w:rsid w:val="000F7982"/>
    <w:rsid w:val="000F7A69"/>
    <w:rsid w:val="000F7AD2"/>
    <w:rsid w:val="000F7BAC"/>
    <w:rsid w:val="000F7D97"/>
    <w:rsid w:val="000F7DBF"/>
    <w:rsid w:val="000F7E05"/>
    <w:rsid w:val="000F7FD8"/>
    <w:rsid w:val="0010007E"/>
    <w:rsid w:val="0010027A"/>
    <w:rsid w:val="001005C4"/>
    <w:rsid w:val="00100C04"/>
    <w:rsid w:val="00100CD4"/>
    <w:rsid w:val="00100D11"/>
    <w:rsid w:val="00100E9F"/>
    <w:rsid w:val="00101034"/>
    <w:rsid w:val="001010D2"/>
    <w:rsid w:val="00101135"/>
    <w:rsid w:val="00101172"/>
    <w:rsid w:val="0010134E"/>
    <w:rsid w:val="00101418"/>
    <w:rsid w:val="00102026"/>
    <w:rsid w:val="001020EA"/>
    <w:rsid w:val="0010236D"/>
    <w:rsid w:val="00102417"/>
    <w:rsid w:val="001024B4"/>
    <w:rsid w:val="00102580"/>
    <w:rsid w:val="0010258D"/>
    <w:rsid w:val="001027A4"/>
    <w:rsid w:val="001028A1"/>
    <w:rsid w:val="00102B30"/>
    <w:rsid w:val="00102B8B"/>
    <w:rsid w:val="00102BB6"/>
    <w:rsid w:val="00102D4F"/>
    <w:rsid w:val="00102DB3"/>
    <w:rsid w:val="00102E5B"/>
    <w:rsid w:val="00102F90"/>
    <w:rsid w:val="00103189"/>
    <w:rsid w:val="001032DD"/>
    <w:rsid w:val="001033C8"/>
    <w:rsid w:val="00103406"/>
    <w:rsid w:val="0010344B"/>
    <w:rsid w:val="001035DD"/>
    <w:rsid w:val="0010373C"/>
    <w:rsid w:val="001038E5"/>
    <w:rsid w:val="001039A5"/>
    <w:rsid w:val="00103AB5"/>
    <w:rsid w:val="0010418E"/>
    <w:rsid w:val="001041BD"/>
    <w:rsid w:val="001041FD"/>
    <w:rsid w:val="00104898"/>
    <w:rsid w:val="001050F5"/>
    <w:rsid w:val="00105122"/>
    <w:rsid w:val="0010537D"/>
    <w:rsid w:val="00105525"/>
    <w:rsid w:val="00105562"/>
    <w:rsid w:val="001056F8"/>
    <w:rsid w:val="00105AC8"/>
    <w:rsid w:val="00105B30"/>
    <w:rsid w:val="00105B8A"/>
    <w:rsid w:val="0010663A"/>
    <w:rsid w:val="00106AEC"/>
    <w:rsid w:val="00106B84"/>
    <w:rsid w:val="00106BD0"/>
    <w:rsid w:val="00106E20"/>
    <w:rsid w:val="00107223"/>
    <w:rsid w:val="00107834"/>
    <w:rsid w:val="00107A21"/>
    <w:rsid w:val="00107A44"/>
    <w:rsid w:val="00107EF4"/>
    <w:rsid w:val="001101B8"/>
    <w:rsid w:val="001101C2"/>
    <w:rsid w:val="001101D1"/>
    <w:rsid w:val="00110331"/>
    <w:rsid w:val="00110514"/>
    <w:rsid w:val="001107AF"/>
    <w:rsid w:val="00110A73"/>
    <w:rsid w:val="00110AC2"/>
    <w:rsid w:val="00110E8F"/>
    <w:rsid w:val="0011103F"/>
    <w:rsid w:val="001112DA"/>
    <w:rsid w:val="0011136C"/>
    <w:rsid w:val="001114CA"/>
    <w:rsid w:val="0011180D"/>
    <w:rsid w:val="00111817"/>
    <w:rsid w:val="00111981"/>
    <w:rsid w:val="0011198B"/>
    <w:rsid w:val="001119D4"/>
    <w:rsid w:val="00111A94"/>
    <w:rsid w:val="00111F29"/>
    <w:rsid w:val="00111F54"/>
    <w:rsid w:val="00111F61"/>
    <w:rsid w:val="00112022"/>
    <w:rsid w:val="0011202C"/>
    <w:rsid w:val="00112173"/>
    <w:rsid w:val="001122D6"/>
    <w:rsid w:val="001123FC"/>
    <w:rsid w:val="001125CD"/>
    <w:rsid w:val="00112656"/>
    <w:rsid w:val="00112683"/>
    <w:rsid w:val="0011282E"/>
    <w:rsid w:val="00112EEE"/>
    <w:rsid w:val="0011305E"/>
    <w:rsid w:val="0011310A"/>
    <w:rsid w:val="00113157"/>
    <w:rsid w:val="001131E7"/>
    <w:rsid w:val="001133BB"/>
    <w:rsid w:val="00113660"/>
    <w:rsid w:val="00113752"/>
    <w:rsid w:val="001138FA"/>
    <w:rsid w:val="00113961"/>
    <w:rsid w:val="00113A79"/>
    <w:rsid w:val="00113D16"/>
    <w:rsid w:val="00113D6C"/>
    <w:rsid w:val="00113E3F"/>
    <w:rsid w:val="00114164"/>
    <w:rsid w:val="001141B3"/>
    <w:rsid w:val="0011453C"/>
    <w:rsid w:val="00114643"/>
    <w:rsid w:val="0011466A"/>
    <w:rsid w:val="0011474B"/>
    <w:rsid w:val="00114928"/>
    <w:rsid w:val="001149EA"/>
    <w:rsid w:val="00114B3D"/>
    <w:rsid w:val="00114D3F"/>
    <w:rsid w:val="00115452"/>
    <w:rsid w:val="001155D8"/>
    <w:rsid w:val="001157D2"/>
    <w:rsid w:val="00115CA0"/>
    <w:rsid w:val="00115ED6"/>
    <w:rsid w:val="00115F0B"/>
    <w:rsid w:val="001160AB"/>
    <w:rsid w:val="00116300"/>
    <w:rsid w:val="001166FE"/>
    <w:rsid w:val="00116712"/>
    <w:rsid w:val="00116833"/>
    <w:rsid w:val="0011699F"/>
    <w:rsid w:val="00116C8C"/>
    <w:rsid w:val="00116CED"/>
    <w:rsid w:val="00116D0C"/>
    <w:rsid w:val="00116EF0"/>
    <w:rsid w:val="00116FB4"/>
    <w:rsid w:val="0011700A"/>
    <w:rsid w:val="00117042"/>
    <w:rsid w:val="00117517"/>
    <w:rsid w:val="00117569"/>
    <w:rsid w:val="0011774B"/>
    <w:rsid w:val="00117AB7"/>
    <w:rsid w:val="00117AC9"/>
    <w:rsid w:val="00117B63"/>
    <w:rsid w:val="00117BCF"/>
    <w:rsid w:val="00117BF5"/>
    <w:rsid w:val="00117EEC"/>
    <w:rsid w:val="00117FC1"/>
    <w:rsid w:val="00120182"/>
    <w:rsid w:val="001204C1"/>
    <w:rsid w:val="001205D8"/>
    <w:rsid w:val="001206C3"/>
    <w:rsid w:val="00120747"/>
    <w:rsid w:val="00120774"/>
    <w:rsid w:val="001207D9"/>
    <w:rsid w:val="00120AAC"/>
    <w:rsid w:val="0012115A"/>
    <w:rsid w:val="0012144B"/>
    <w:rsid w:val="0012156A"/>
    <w:rsid w:val="0012185D"/>
    <w:rsid w:val="00121D28"/>
    <w:rsid w:val="00122336"/>
    <w:rsid w:val="001223A4"/>
    <w:rsid w:val="00122926"/>
    <w:rsid w:val="00122A28"/>
    <w:rsid w:val="00122A36"/>
    <w:rsid w:val="00122A47"/>
    <w:rsid w:val="00122C74"/>
    <w:rsid w:val="00122EE9"/>
    <w:rsid w:val="00122F0A"/>
    <w:rsid w:val="00123097"/>
    <w:rsid w:val="0012372E"/>
    <w:rsid w:val="00123835"/>
    <w:rsid w:val="0012384F"/>
    <w:rsid w:val="00123911"/>
    <w:rsid w:val="00123968"/>
    <w:rsid w:val="00123B73"/>
    <w:rsid w:val="00123BCD"/>
    <w:rsid w:val="00123D30"/>
    <w:rsid w:val="00123DDE"/>
    <w:rsid w:val="00123E2F"/>
    <w:rsid w:val="00123F98"/>
    <w:rsid w:val="001242FF"/>
    <w:rsid w:val="00124386"/>
    <w:rsid w:val="00124400"/>
    <w:rsid w:val="0012453C"/>
    <w:rsid w:val="001245CE"/>
    <w:rsid w:val="001246DA"/>
    <w:rsid w:val="0012483F"/>
    <w:rsid w:val="001248EF"/>
    <w:rsid w:val="001249EA"/>
    <w:rsid w:val="00124C5C"/>
    <w:rsid w:val="00124F9D"/>
    <w:rsid w:val="00125181"/>
    <w:rsid w:val="00125819"/>
    <w:rsid w:val="00125934"/>
    <w:rsid w:val="00125944"/>
    <w:rsid w:val="00125BCE"/>
    <w:rsid w:val="00125E3A"/>
    <w:rsid w:val="00125FAB"/>
    <w:rsid w:val="00126104"/>
    <w:rsid w:val="0012622C"/>
    <w:rsid w:val="00126311"/>
    <w:rsid w:val="00126A95"/>
    <w:rsid w:val="00126A99"/>
    <w:rsid w:val="00126C0E"/>
    <w:rsid w:val="00126CCF"/>
    <w:rsid w:val="00126D00"/>
    <w:rsid w:val="0012726F"/>
    <w:rsid w:val="001272FB"/>
    <w:rsid w:val="00127335"/>
    <w:rsid w:val="0012761F"/>
    <w:rsid w:val="001276C0"/>
    <w:rsid w:val="001277A0"/>
    <w:rsid w:val="00127961"/>
    <w:rsid w:val="0012796C"/>
    <w:rsid w:val="00127CE1"/>
    <w:rsid w:val="00127F0F"/>
    <w:rsid w:val="001300AE"/>
    <w:rsid w:val="0013010C"/>
    <w:rsid w:val="00130315"/>
    <w:rsid w:val="001303FC"/>
    <w:rsid w:val="0013047F"/>
    <w:rsid w:val="00130566"/>
    <w:rsid w:val="001305AF"/>
    <w:rsid w:val="00130623"/>
    <w:rsid w:val="00130737"/>
    <w:rsid w:val="00130773"/>
    <w:rsid w:val="00130902"/>
    <w:rsid w:val="00130975"/>
    <w:rsid w:val="00130E0D"/>
    <w:rsid w:val="001313B1"/>
    <w:rsid w:val="00131698"/>
    <w:rsid w:val="00131705"/>
    <w:rsid w:val="00131D29"/>
    <w:rsid w:val="00131D64"/>
    <w:rsid w:val="00131F27"/>
    <w:rsid w:val="00131F45"/>
    <w:rsid w:val="001326E9"/>
    <w:rsid w:val="00132C21"/>
    <w:rsid w:val="00132D76"/>
    <w:rsid w:val="00132F26"/>
    <w:rsid w:val="00132F5B"/>
    <w:rsid w:val="0013301D"/>
    <w:rsid w:val="00133281"/>
    <w:rsid w:val="001334D8"/>
    <w:rsid w:val="001334DF"/>
    <w:rsid w:val="0013361F"/>
    <w:rsid w:val="0013393D"/>
    <w:rsid w:val="00133AF5"/>
    <w:rsid w:val="00133F66"/>
    <w:rsid w:val="00134045"/>
    <w:rsid w:val="0013431A"/>
    <w:rsid w:val="0013445A"/>
    <w:rsid w:val="001344DB"/>
    <w:rsid w:val="00134544"/>
    <w:rsid w:val="001347F9"/>
    <w:rsid w:val="00134824"/>
    <w:rsid w:val="00134976"/>
    <w:rsid w:val="00134982"/>
    <w:rsid w:val="00134A52"/>
    <w:rsid w:val="00134EB6"/>
    <w:rsid w:val="0013516B"/>
    <w:rsid w:val="0013552E"/>
    <w:rsid w:val="001355FC"/>
    <w:rsid w:val="0013593D"/>
    <w:rsid w:val="00136129"/>
    <w:rsid w:val="00136246"/>
    <w:rsid w:val="001364F3"/>
    <w:rsid w:val="001366A1"/>
    <w:rsid w:val="001367FD"/>
    <w:rsid w:val="001368AB"/>
    <w:rsid w:val="001368E3"/>
    <w:rsid w:val="001369A5"/>
    <w:rsid w:val="001369BE"/>
    <w:rsid w:val="00136B24"/>
    <w:rsid w:val="00136BE2"/>
    <w:rsid w:val="00136ED2"/>
    <w:rsid w:val="001371FC"/>
    <w:rsid w:val="00137392"/>
    <w:rsid w:val="001373AB"/>
    <w:rsid w:val="0013760A"/>
    <w:rsid w:val="00137642"/>
    <w:rsid w:val="00137AC7"/>
    <w:rsid w:val="00137C5C"/>
    <w:rsid w:val="00137D93"/>
    <w:rsid w:val="00137E93"/>
    <w:rsid w:val="00137F9F"/>
    <w:rsid w:val="00137FB0"/>
    <w:rsid w:val="00140181"/>
    <w:rsid w:val="0014031C"/>
    <w:rsid w:val="00140444"/>
    <w:rsid w:val="001405A4"/>
    <w:rsid w:val="00140AB4"/>
    <w:rsid w:val="001411C1"/>
    <w:rsid w:val="0014141A"/>
    <w:rsid w:val="001414AB"/>
    <w:rsid w:val="0014153D"/>
    <w:rsid w:val="001416A3"/>
    <w:rsid w:val="00141917"/>
    <w:rsid w:val="00141AA6"/>
    <w:rsid w:val="0014218E"/>
    <w:rsid w:val="00142286"/>
    <w:rsid w:val="00142300"/>
    <w:rsid w:val="0014233B"/>
    <w:rsid w:val="00142C69"/>
    <w:rsid w:val="00142CAC"/>
    <w:rsid w:val="0014304F"/>
    <w:rsid w:val="0014325C"/>
    <w:rsid w:val="001435D4"/>
    <w:rsid w:val="00143A61"/>
    <w:rsid w:val="00143C92"/>
    <w:rsid w:val="00143E92"/>
    <w:rsid w:val="00143ECC"/>
    <w:rsid w:val="00143F85"/>
    <w:rsid w:val="00143FBA"/>
    <w:rsid w:val="001441CE"/>
    <w:rsid w:val="00144369"/>
    <w:rsid w:val="00144459"/>
    <w:rsid w:val="0014445C"/>
    <w:rsid w:val="00144669"/>
    <w:rsid w:val="001448A3"/>
    <w:rsid w:val="00144986"/>
    <w:rsid w:val="001449F0"/>
    <w:rsid w:val="00144A74"/>
    <w:rsid w:val="00144C0F"/>
    <w:rsid w:val="00144E74"/>
    <w:rsid w:val="001453A2"/>
    <w:rsid w:val="00145A92"/>
    <w:rsid w:val="00145AC6"/>
    <w:rsid w:val="00145C31"/>
    <w:rsid w:val="00145C8C"/>
    <w:rsid w:val="0014605D"/>
    <w:rsid w:val="0014627B"/>
    <w:rsid w:val="0014667B"/>
    <w:rsid w:val="00146852"/>
    <w:rsid w:val="001468AB"/>
    <w:rsid w:val="00146C43"/>
    <w:rsid w:val="00146C6D"/>
    <w:rsid w:val="00146DB8"/>
    <w:rsid w:val="00146DCC"/>
    <w:rsid w:val="00146E5E"/>
    <w:rsid w:val="001474D8"/>
    <w:rsid w:val="00147505"/>
    <w:rsid w:val="0014760A"/>
    <w:rsid w:val="00147890"/>
    <w:rsid w:val="00147972"/>
    <w:rsid w:val="00147A64"/>
    <w:rsid w:val="00147D9F"/>
    <w:rsid w:val="00147DAA"/>
    <w:rsid w:val="00147FA7"/>
    <w:rsid w:val="001504EC"/>
    <w:rsid w:val="001508C5"/>
    <w:rsid w:val="001509B7"/>
    <w:rsid w:val="00150E2B"/>
    <w:rsid w:val="00151344"/>
    <w:rsid w:val="0015145F"/>
    <w:rsid w:val="00151862"/>
    <w:rsid w:val="00151A51"/>
    <w:rsid w:val="00151BFF"/>
    <w:rsid w:val="00151DC4"/>
    <w:rsid w:val="00151EBB"/>
    <w:rsid w:val="00151F79"/>
    <w:rsid w:val="0015200B"/>
    <w:rsid w:val="0015200E"/>
    <w:rsid w:val="001520C1"/>
    <w:rsid w:val="00152407"/>
    <w:rsid w:val="00152DF9"/>
    <w:rsid w:val="00152F56"/>
    <w:rsid w:val="00152F64"/>
    <w:rsid w:val="00153257"/>
    <w:rsid w:val="00153B6F"/>
    <w:rsid w:val="00153E2F"/>
    <w:rsid w:val="00154338"/>
    <w:rsid w:val="0015455C"/>
    <w:rsid w:val="00154585"/>
    <w:rsid w:val="00154910"/>
    <w:rsid w:val="00154974"/>
    <w:rsid w:val="00154E29"/>
    <w:rsid w:val="00155A14"/>
    <w:rsid w:val="00155DBA"/>
    <w:rsid w:val="00155EC8"/>
    <w:rsid w:val="00155EF3"/>
    <w:rsid w:val="00156123"/>
    <w:rsid w:val="00156493"/>
    <w:rsid w:val="00156772"/>
    <w:rsid w:val="00156B0A"/>
    <w:rsid w:val="00156D19"/>
    <w:rsid w:val="00156DCD"/>
    <w:rsid w:val="00156E66"/>
    <w:rsid w:val="00156EEC"/>
    <w:rsid w:val="00156F06"/>
    <w:rsid w:val="00157138"/>
    <w:rsid w:val="00157345"/>
    <w:rsid w:val="0015757E"/>
    <w:rsid w:val="00157711"/>
    <w:rsid w:val="00157DFD"/>
    <w:rsid w:val="001600CC"/>
    <w:rsid w:val="001600D6"/>
    <w:rsid w:val="0016028C"/>
    <w:rsid w:val="001604C7"/>
    <w:rsid w:val="001604EE"/>
    <w:rsid w:val="001604EF"/>
    <w:rsid w:val="0016051E"/>
    <w:rsid w:val="001608D1"/>
    <w:rsid w:val="00160A55"/>
    <w:rsid w:val="00160AAC"/>
    <w:rsid w:val="00160B46"/>
    <w:rsid w:val="00160C60"/>
    <w:rsid w:val="0016123C"/>
    <w:rsid w:val="00161545"/>
    <w:rsid w:val="001616CA"/>
    <w:rsid w:val="0016181D"/>
    <w:rsid w:val="0016190C"/>
    <w:rsid w:val="001619DC"/>
    <w:rsid w:val="00161D4F"/>
    <w:rsid w:val="00161E13"/>
    <w:rsid w:val="00161EBC"/>
    <w:rsid w:val="00161F60"/>
    <w:rsid w:val="00162526"/>
    <w:rsid w:val="0016270A"/>
    <w:rsid w:val="0016299A"/>
    <w:rsid w:val="00162CD7"/>
    <w:rsid w:val="00162E92"/>
    <w:rsid w:val="00162EF6"/>
    <w:rsid w:val="00163360"/>
    <w:rsid w:val="0016349D"/>
    <w:rsid w:val="00163733"/>
    <w:rsid w:val="00163C17"/>
    <w:rsid w:val="00163C29"/>
    <w:rsid w:val="00163C3A"/>
    <w:rsid w:val="00163F8D"/>
    <w:rsid w:val="00164307"/>
    <w:rsid w:val="0016446E"/>
    <w:rsid w:val="001644F4"/>
    <w:rsid w:val="00164557"/>
    <w:rsid w:val="001646FB"/>
    <w:rsid w:val="001648AC"/>
    <w:rsid w:val="00164E6D"/>
    <w:rsid w:val="00164F8D"/>
    <w:rsid w:val="00165121"/>
    <w:rsid w:val="00165559"/>
    <w:rsid w:val="00165650"/>
    <w:rsid w:val="00165B58"/>
    <w:rsid w:val="00165BA8"/>
    <w:rsid w:val="00165C08"/>
    <w:rsid w:val="00165C8D"/>
    <w:rsid w:val="00165D03"/>
    <w:rsid w:val="00166093"/>
    <w:rsid w:val="0016614F"/>
    <w:rsid w:val="00166462"/>
    <w:rsid w:val="001665BB"/>
    <w:rsid w:val="00166626"/>
    <w:rsid w:val="00166B37"/>
    <w:rsid w:val="00166D7C"/>
    <w:rsid w:val="00166EB3"/>
    <w:rsid w:val="00167035"/>
    <w:rsid w:val="00167096"/>
    <w:rsid w:val="001670BA"/>
    <w:rsid w:val="00167480"/>
    <w:rsid w:val="00167483"/>
    <w:rsid w:val="00167A29"/>
    <w:rsid w:val="00167A62"/>
    <w:rsid w:val="00167B03"/>
    <w:rsid w:val="00167EFB"/>
    <w:rsid w:val="00170548"/>
    <w:rsid w:val="0017057A"/>
    <w:rsid w:val="00170602"/>
    <w:rsid w:val="00170796"/>
    <w:rsid w:val="00170810"/>
    <w:rsid w:val="001709D7"/>
    <w:rsid w:val="001709DE"/>
    <w:rsid w:val="00170A25"/>
    <w:rsid w:val="00170B20"/>
    <w:rsid w:val="00170BC6"/>
    <w:rsid w:val="00170C63"/>
    <w:rsid w:val="00171106"/>
    <w:rsid w:val="001711CA"/>
    <w:rsid w:val="0017136D"/>
    <w:rsid w:val="00171414"/>
    <w:rsid w:val="001715B0"/>
    <w:rsid w:val="00171643"/>
    <w:rsid w:val="00171669"/>
    <w:rsid w:val="0017180B"/>
    <w:rsid w:val="001718F5"/>
    <w:rsid w:val="00171BFF"/>
    <w:rsid w:val="00171C13"/>
    <w:rsid w:val="00171C49"/>
    <w:rsid w:val="00171D28"/>
    <w:rsid w:val="00171DAF"/>
    <w:rsid w:val="00171FCA"/>
    <w:rsid w:val="001721BF"/>
    <w:rsid w:val="001723F5"/>
    <w:rsid w:val="0017246F"/>
    <w:rsid w:val="0017249E"/>
    <w:rsid w:val="001725F6"/>
    <w:rsid w:val="0017285C"/>
    <w:rsid w:val="001729C0"/>
    <w:rsid w:val="00172C1F"/>
    <w:rsid w:val="00172E67"/>
    <w:rsid w:val="00173203"/>
    <w:rsid w:val="00173260"/>
    <w:rsid w:val="00173295"/>
    <w:rsid w:val="00173375"/>
    <w:rsid w:val="001733A7"/>
    <w:rsid w:val="001736A1"/>
    <w:rsid w:val="0017372C"/>
    <w:rsid w:val="001738B9"/>
    <w:rsid w:val="0017399C"/>
    <w:rsid w:val="00173AB9"/>
    <w:rsid w:val="00173C95"/>
    <w:rsid w:val="00173D7F"/>
    <w:rsid w:val="00173EA1"/>
    <w:rsid w:val="00174162"/>
    <w:rsid w:val="0017438F"/>
    <w:rsid w:val="00174617"/>
    <w:rsid w:val="001747FB"/>
    <w:rsid w:val="0017481E"/>
    <w:rsid w:val="0017483A"/>
    <w:rsid w:val="001748FC"/>
    <w:rsid w:val="00174A8D"/>
    <w:rsid w:val="00174CE8"/>
    <w:rsid w:val="00174D3C"/>
    <w:rsid w:val="00174E93"/>
    <w:rsid w:val="00175236"/>
    <w:rsid w:val="0017531F"/>
    <w:rsid w:val="001753D6"/>
    <w:rsid w:val="0017541B"/>
    <w:rsid w:val="00175458"/>
    <w:rsid w:val="001754FE"/>
    <w:rsid w:val="00175565"/>
    <w:rsid w:val="0017562B"/>
    <w:rsid w:val="001756AB"/>
    <w:rsid w:val="0017577D"/>
    <w:rsid w:val="00175AD2"/>
    <w:rsid w:val="00175B40"/>
    <w:rsid w:val="00175D80"/>
    <w:rsid w:val="00175FBE"/>
    <w:rsid w:val="00176022"/>
    <w:rsid w:val="00176256"/>
    <w:rsid w:val="001763A1"/>
    <w:rsid w:val="00176A40"/>
    <w:rsid w:val="00176ADC"/>
    <w:rsid w:val="00177020"/>
    <w:rsid w:val="00177027"/>
    <w:rsid w:val="00177056"/>
    <w:rsid w:val="00177380"/>
    <w:rsid w:val="001773AF"/>
    <w:rsid w:val="00177479"/>
    <w:rsid w:val="001774F1"/>
    <w:rsid w:val="00177747"/>
    <w:rsid w:val="00177790"/>
    <w:rsid w:val="00177886"/>
    <w:rsid w:val="001779FC"/>
    <w:rsid w:val="00177A8E"/>
    <w:rsid w:val="00177D8E"/>
    <w:rsid w:val="0018010F"/>
    <w:rsid w:val="001801B0"/>
    <w:rsid w:val="001801F3"/>
    <w:rsid w:val="00180236"/>
    <w:rsid w:val="001802A7"/>
    <w:rsid w:val="001804D2"/>
    <w:rsid w:val="00180564"/>
    <w:rsid w:val="00180B5A"/>
    <w:rsid w:val="00180BB4"/>
    <w:rsid w:val="00181069"/>
    <w:rsid w:val="001811AF"/>
    <w:rsid w:val="0018144A"/>
    <w:rsid w:val="00181550"/>
    <w:rsid w:val="001816E8"/>
    <w:rsid w:val="001817D7"/>
    <w:rsid w:val="00181A0C"/>
    <w:rsid w:val="00181D7E"/>
    <w:rsid w:val="00181D87"/>
    <w:rsid w:val="00181F11"/>
    <w:rsid w:val="00181F8C"/>
    <w:rsid w:val="001820BF"/>
    <w:rsid w:val="00182253"/>
    <w:rsid w:val="00182469"/>
    <w:rsid w:val="0018252C"/>
    <w:rsid w:val="00182570"/>
    <w:rsid w:val="0018299F"/>
    <w:rsid w:val="00182C17"/>
    <w:rsid w:val="00182C9F"/>
    <w:rsid w:val="00182D17"/>
    <w:rsid w:val="00182D23"/>
    <w:rsid w:val="00182DA3"/>
    <w:rsid w:val="00183572"/>
    <w:rsid w:val="00183680"/>
    <w:rsid w:val="001836F7"/>
    <w:rsid w:val="00183789"/>
    <w:rsid w:val="001837C6"/>
    <w:rsid w:val="0018387E"/>
    <w:rsid w:val="001838E8"/>
    <w:rsid w:val="00183942"/>
    <w:rsid w:val="00183986"/>
    <w:rsid w:val="001839F7"/>
    <w:rsid w:val="00183A3C"/>
    <w:rsid w:val="00183D5D"/>
    <w:rsid w:val="00183E17"/>
    <w:rsid w:val="00183EC1"/>
    <w:rsid w:val="0018410C"/>
    <w:rsid w:val="0018424A"/>
    <w:rsid w:val="00184260"/>
    <w:rsid w:val="0018426B"/>
    <w:rsid w:val="00184352"/>
    <w:rsid w:val="001847FA"/>
    <w:rsid w:val="001848B1"/>
    <w:rsid w:val="00184C58"/>
    <w:rsid w:val="00184FED"/>
    <w:rsid w:val="0018525B"/>
    <w:rsid w:val="001852B6"/>
    <w:rsid w:val="00185E99"/>
    <w:rsid w:val="00186053"/>
    <w:rsid w:val="00186486"/>
    <w:rsid w:val="001865A7"/>
    <w:rsid w:val="001865F2"/>
    <w:rsid w:val="00186649"/>
    <w:rsid w:val="0018682E"/>
    <w:rsid w:val="00186866"/>
    <w:rsid w:val="00186E0B"/>
    <w:rsid w:val="00186EA4"/>
    <w:rsid w:val="00186F24"/>
    <w:rsid w:val="00187006"/>
    <w:rsid w:val="001871E0"/>
    <w:rsid w:val="001873F3"/>
    <w:rsid w:val="0018747D"/>
    <w:rsid w:val="0018776A"/>
    <w:rsid w:val="001877A6"/>
    <w:rsid w:val="001877C2"/>
    <w:rsid w:val="00187A1E"/>
    <w:rsid w:val="00187C0D"/>
    <w:rsid w:val="00187C57"/>
    <w:rsid w:val="00187C83"/>
    <w:rsid w:val="00187F6D"/>
    <w:rsid w:val="0019000F"/>
    <w:rsid w:val="001900B0"/>
    <w:rsid w:val="00190425"/>
    <w:rsid w:val="001909AF"/>
    <w:rsid w:val="00190B2D"/>
    <w:rsid w:val="00190B5C"/>
    <w:rsid w:val="00190C46"/>
    <w:rsid w:val="00191081"/>
    <w:rsid w:val="0019160A"/>
    <w:rsid w:val="0019163B"/>
    <w:rsid w:val="001917CC"/>
    <w:rsid w:val="00191AB4"/>
    <w:rsid w:val="00191C63"/>
    <w:rsid w:val="00191D9B"/>
    <w:rsid w:val="00191ED6"/>
    <w:rsid w:val="00191F09"/>
    <w:rsid w:val="00192388"/>
    <w:rsid w:val="0019250C"/>
    <w:rsid w:val="00192767"/>
    <w:rsid w:val="00192793"/>
    <w:rsid w:val="0019297D"/>
    <w:rsid w:val="00192E8A"/>
    <w:rsid w:val="00193527"/>
    <w:rsid w:val="00193825"/>
    <w:rsid w:val="00193C0C"/>
    <w:rsid w:val="00193EE8"/>
    <w:rsid w:val="00194110"/>
    <w:rsid w:val="00194193"/>
    <w:rsid w:val="0019425D"/>
    <w:rsid w:val="0019431E"/>
    <w:rsid w:val="001943EA"/>
    <w:rsid w:val="001947F2"/>
    <w:rsid w:val="00194AAA"/>
    <w:rsid w:val="00194AF5"/>
    <w:rsid w:val="00194B7E"/>
    <w:rsid w:val="00194BE6"/>
    <w:rsid w:val="00195707"/>
    <w:rsid w:val="0019570C"/>
    <w:rsid w:val="001959DD"/>
    <w:rsid w:val="00195B8D"/>
    <w:rsid w:val="00195B9C"/>
    <w:rsid w:val="00195BEF"/>
    <w:rsid w:val="00195CA6"/>
    <w:rsid w:val="00195DCA"/>
    <w:rsid w:val="0019604C"/>
    <w:rsid w:val="00196322"/>
    <w:rsid w:val="00196440"/>
    <w:rsid w:val="0019658B"/>
    <w:rsid w:val="00196811"/>
    <w:rsid w:val="00196A51"/>
    <w:rsid w:val="00196BB9"/>
    <w:rsid w:val="00196D2A"/>
    <w:rsid w:val="00196EA8"/>
    <w:rsid w:val="00196F61"/>
    <w:rsid w:val="00196FA5"/>
    <w:rsid w:val="001972CE"/>
    <w:rsid w:val="0019734E"/>
    <w:rsid w:val="00197448"/>
    <w:rsid w:val="00197472"/>
    <w:rsid w:val="0019763A"/>
    <w:rsid w:val="0019768F"/>
    <w:rsid w:val="00197789"/>
    <w:rsid w:val="0019787F"/>
    <w:rsid w:val="00197F40"/>
    <w:rsid w:val="00197F59"/>
    <w:rsid w:val="001A0169"/>
    <w:rsid w:val="001A020F"/>
    <w:rsid w:val="001A024D"/>
    <w:rsid w:val="001A032A"/>
    <w:rsid w:val="001A060A"/>
    <w:rsid w:val="001A07B6"/>
    <w:rsid w:val="001A08C1"/>
    <w:rsid w:val="001A0A73"/>
    <w:rsid w:val="001A0EF1"/>
    <w:rsid w:val="001A1120"/>
    <w:rsid w:val="001A118D"/>
    <w:rsid w:val="001A11A4"/>
    <w:rsid w:val="001A11F4"/>
    <w:rsid w:val="001A12EA"/>
    <w:rsid w:val="001A1621"/>
    <w:rsid w:val="001A1A9A"/>
    <w:rsid w:val="001A1A9F"/>
    <w:rsid w:val="001A1B14"/>
    <w:rsid w:val="001A1C0A"/>
    <w:rsid w:val="001A1CFC"/>
    <w:rsid w:val="001A1D26"/>
    <w:rsid w:val="001A1E6B"/>
    <w:rsid w:val="001A1F67"/>
    <w:rsid w:val="001A2685"/>
    <w:rsid w:val="001A271D"/>
    <w:rsid w:val="001A2764"/>
    <w:rsid w:val="001A293A"/>
    <w:rsid w:val="001A2A9A"/>
    <w:rsid w:val="001A2CF9"/>
    <w:rsid w:val="001A2EDD"/>
    <w:rsid w:val="001A2F77"/>
    <w:rsid w:val="001A3142"/>
    <w:rsid w:val="001A3148"/>
    <w:rsid w:val="001A3318"/>
    <w:rsid w:val="001A359F"/>
    <w:rsid w:val="001A3601"/>
    <w:rsid w:val="001A37F2"/>
    <w:rsid w:val="001A3877"/>
    <w:rsid w:val="001A3B05"/>
    <w:rsid w:val="001A3E19"/>
    <w:rsid w:val="001A3E9E"/>
    <w:rsid w:val="001A3F3F"/>
    <w:rsid w:val="001A40ED"/>
    <w:rsid w:val="001A4141"/>
    <w:rsid w:val="001A4319"/>
    <w:rsid w:val="001A44F7"/>
    <w:rsid w:val="001A44F9"/>
    <w:rsid w:val="001A479E"/>
    <w:rsid w:val="001A48BE"/>
    <w:rsid w:val="001A4C40"/>
    <w:rsid w:val="001A4F3C"/>
    <w:rsid w:val="001A50C3"/>
    <w:rsid w:val="001A52BB"/>
    <w:rsid w:val="001A56DE"/>
    <w:rsid w:val="001A5710"/>
    <w:rsid w:val="001A5805"/>
    <w:rsid w:val="001A5A6F"/>
    <w:rsid w:val="001A5B8A"/>
    <w:rsid w:val="001A5BC6"/>
    <w:rsid w:val="001A5C09"/>
    <w:rsid w:val="001A5EBA"/>
    <w:rsid w:val="001A601B"/>
    <w:rsid w:val="001A60CE"/>
    <w:rsid w:val="001A60DE"/>
    <w:rsid w:val="001A668C"/>
    <w:rsid w:val="001A6DC9"/>
    <w:rsid w:val="001A6EF8"/>
    <w:rsid w:val="001A6FEE"/>
    <w:rsid w:val="001A712B"/>
    <w:rsid w:val="001A7291"/>
    <w:rsid w:val="001A7424"/>
    <w:rsid w:val="001A7502"/>
    <w:rsid w:val="001A7549"/>
    <w:rsid w:val="001A76FE"/>
    <w:rsid w:val="001A789E"/>
    <w:rsid w:val="001A7964"/>
    <w:rsid w:val="001A79F6"/>
    <w:rsid w:val="001A7D9D"/>
    <w:rsid w:val="001A7DCF"/>
    <w:rsid w:val="001B0138"/>
    <w:rsid w:val="001B01F3"/>
    <w:rsid w:val="001B0297"/>
    <w:rsid w:val="001B04EB"/>
    <w:rsid w:val="001B0518"/>
    <w:rsid w:val="001B0AFA"/>
    <w:rsid w:val="001B0C47"/>
    <w:rsid w:val="001B0CFA"/>
    <w:rsid w:val="001B16AC"/>
    <w:rsid w:val="001B1854"/>
    <w:rsid w:val="001B18A9"/>
    <w:rsid w:val="001B193F"/>
    <w:rsid w:val="001B1954"/>
    <w:rsid w:val="001B195A"/>
    <w:rsid w:val="001B1B93"/>
    <w:rsid w:val="001B1C18"/>
    <w:rsid w:val="001B1E59"/>
    <w:rsid w:val="001B22B5"/>
    <w:rsid w:val="001B280D"/>
    <w:rsid w:val="001B2826"/>
    <w:rsid w:val="001B2E06"/>
    <w:rsid w:val="001B2EB5"/>
    <w:rsid w:val="001B308C"/>
    <w:rsid w:val="001B32F2"/>
    <w:rsid w:val="001B338B"/>
    <w:rsid w:val="001B33F1"/>
    <w:rsid w:val="001B3450"/>
    <w:rsid w:val="001B3569"/>
    <w:rsid w:val="001B359D"/>
    <w:rsid w:val="001B35C4"/>
    <w:rsid w:val="001B388B"/>
    <w:rsid w:val="001B3B53"/>
    <w:rsid w:val="001B3BD7"/>
    <w:rsid w:val="001B4371"/>
    <w:rsid w:val="001B4417"/>
    <w:rsid w:val="001B4470"/>
    <w:rsid w:val="001B4BF1"/>
    <w:rsid w:val="001B4C12"/>
    <w:rsid w:val="001B4C99"/>
    <w:rsid w:val="001B52FD"/>
    <w:rsid w:val="001B53A7"/>
    <w:rsid w:val="001B5417"/>
    <w:rsid w:val="001B553D"/>
    <w:rsid w:val="001B55AE"/>
    <w:rsid w:val="001B55DE"/>
    <w:rsid w:val="001B5853"/>
    <w:rsid w:val="001B59C3"/>
    <w:rsid w:val="001B5CE6"/>
    <w:rsid w:val="001B5E7D"/>
    <w:rsid w:val="001B6088"/>
    <w:rsid w:val="001B6371"/>
    <w:rsid w:val="001B64EC"/>
    <w:rsid w:val="001B663B"/>
    <w:rsid w:val="001B689B"/>
    <w:rsid w:val="001B69ED"/>
    <w:rsid w:val="001B6C36"/>
    <w:rsid w:val="001B6E1F"/>
    <w:rsid w:val="001B7064"/>
    <w:rsid w:val="001B7599"/>
    <w:rsid w:val="001B7838"/>
    <w:rsid w:val="001B7AD8"/>
    <w:rsid w:val="001B7B52"/>
    <w:rsid w:val="001B7CAF"/>
    <w:rsid w:val="001B7DD0"/>
    <w:rsid w:val="001C01B0"/>
    <w:rsid w:val="001C023F"/>
    <w:rsid w:val="001C0532"/>
    <w:rsid w:val="001C06EF"/>
    <w:rsid w:val="001C08D6"/>
    <w:rsid w:val="001C0A2E"/>
    <w:rsid w:val="001C0AE9"/>
    <w:rsid w:val="001C0B87"/>
    <w:rsid w:val="001C0C17"/>
    <w:rsid w:val="001C0D65"/>
    <w:rsid w:val="001C0D8F"/>
    <w:rsid w:val="001C0E35"/>
    <w:rsid w:val="001C0F31"/>
    <w:rsid w:val="001C10D2"/>
    <w:rsid w:val="001C1545"/>
    <w:rsid w:val="001C162F"/>
    <w:rsid w:val="001C174C"/>
    <w:rsid w:val="001C18C4"/>
    <w:rsid w:val="001C18F3"/>
    <w:rsid w:val="001C1A9D"/>
    <w:rsid w:val="001C1C8B"/>
    <w:rsid w:val="001C2071"/>
    <w:rsid w:val="001C216F"/>
    <w:rsid w:val="001C22A7"/>
    <w:rsid w:val="001C2500"/>
    <w:rsid w:val="001C2522"/>
    <w:rsid w:val="001C278C"/>
    <w:rsid w:val="001C2D67"/>
    <w:rsid w:val="001C2D69"/>
    <w:rsid w:val="001C2EC8"/>
    <w:rsid w:val="001C3313"/>
    <w:rsid w:val="001C3315"/>
    <w:rsid w:val="001C347C"/>
    <w:rsid w:val="001C36CD"/>
    <w:rsid w:val="001C3887"/>
    <w:rsid w:val="001C3A9D"/>
    <w:rsid w:val="001C3BE6"/>
    <w:rsid w:val="001C4667"/>
    <w:rsid w:val="001C4718"/>
    <w:rsid w:val="001C49BE"/>
    <w:rsid w:val="001C4AB7"/>
    <w:rsid w:val="001C4ACC"/>
    <w:rsid w:val="001C4CDC"/>
    <w:rsid w:val="001C4D86"/>
    <w:rsid w:val="001C4F03"/>
    <w:rsid w:val="001C4F85"/>
    <w:rsid w:val="001C52A6"/>
    <w:rsid w:val="001C5583"/>
    <w:rsid w:val="001C55BD"/>
    <w:rsid w:val="001C56C9"/>
    <w:rsid w:val="001C57CE"/>
    <w:rsid w:val="001C5D78"/>
    <w:rsid w:val="001C5DA7"/>
    <w:rsid w:val="001C5F41"/>
    <w:rsid w:val="001C612E"/>
    <w:rsid w:val="001C6131"/>
    <w:rsid w:val="001C6436"/>
    <w:rsid w:val="001C64E2"/>
    <w:rsid w:val="001C6513"/>
    <w:rsid w:val="001C677A"/>
    <w:rsid w:val="001C691D"/>
    <w:rsid w:val="001C69EA"/>
    <w:rsid w:val="001C6EEE"/>
    <w:rsid w:val="001C6EF1"/>
    <w:rsid w:val="001C7033"/>
    <w:rsid w:val="001C7040"/>
    <w:rsid w:val="001C72E6"/>
    <w:rsid w:val="001C744D"/>
    <w:rsid w:val="001C74D3"/>
    <w:rsid w:val="001C76E3"/>
    <w:rsid w:val="001C77A9"/>
    <w:rsid w:val="001C799A"/>
    <w:rsid w:val="001C7C2A"/>
    <w:rsid w:val="001C7D4E"/>
    <w:rsid w:val="001C7F3C"/>
    <w:rsid w:val="001D0211"/>
    <w:rsid w:val="001D0338"/>
    <w:rsid w:val="001D035C"/>
    <w:rsid w:val="001D0364"/>
    <w:rsid w:val="001D0442"/>
    <w:rsid w:val="001D0558"/>
    <w:rsid w:val="001D06C9"/>
    <w:rsid w:val="001D0B6C"/>
    <w:rsid w:val="001D0CD3"/>
    <w:rsid w:val="001D0E6C"/>
    <w:rsid w:val="001D0FDD"/>
    <w:rsid w:val="001D0FE7"/>
    <w:rsid w:val="001D1307"/>
    <w:rsid w:val="001D138F"/>
    <w:rsid w:val="001D1494"/>
    <w:rsid w:val="001D1614"/>
    <w:rsid w:val="001D1689"/>
    <w:rsid w:val="001D168C"/>
    <w:rsid w:val="001D1779"/>
    <w:rsid w:val="001D1B51"/>
    <w:rsid w:val="001D1FB4"/>
    <w:rsid w:val="001D2075"/>
    <w:rsid w:val="001D2484"/>
    <w:rsid w:val="001D2492"/>
    <w:rsid w:val="001D2577"/>
    <w:rsid w:val="001D26C1"/>
    <w:rsid w:val="001D2894"/>
    <w:rsid w:val="001D2A55"/>
    <w:rsid w:val="001D2EFF"/>
    <w:rsid w:val="001D3088"/>
    <w:rsid w:val="001D315C"/>
    <w:rsid w:val="001D31ED"/>
    <w:rsid w:val="001D3296"/>
    <w:rsid w:val="001D32BA"/>
    <w:rsid w:val="001D32D5"/>
    <w:rsid w:val="001D3376"/>
    <w:rsid w:val="001D3561"/>
    <w:rsid w:val="001D3798"/>
    <w:rsid w:val="001D382E"/>
    <w:rsid w:val="001D40B3"/>
    <w:rsid w:val="001D4115"/>
    <w:rsid w:val="001D4200"/>
    <w:rsid w:val="001D4293"/>
    <w:rsid w:val="001D42C5"/>
    <w:rsid w:val="001D4E7A"/>
    <w:rsid w:val="001D541B"/>
    <w:rsid w:val="001D55AC"/>
    <w:rsid w:val="001D5EFF"/>
    <w:rsid w:val="001D5F82"/>
    <w:rsid w:val="001D64DB"/>
    <w:rsid w:val="001D65D9"/>
    <w:rsid w:val="001D667D"/>
    <w:rsid w:val="001D68BC"/>
    <w:rsid w:val="001D68DB"/>
    <w:rsid w:val="001D69EE"/>
    <w:rsid w:val="001D6C12"/>
    <w:rsid w:val="001D6E8C"/>
    <w:rsid w:val="001D6FAA"/>
    <w:rsid w:val="001D7411"/>
    <w:rsid w:val="001D7497"/>
    <w:rsid w:val="001D7756"/>
    <w:rsid w:val="001D77AA"/>
    <w:rsid w:val="001D7B4D"/>
    <w:rsid w:val="001D7CE2"/>
    <w:rsid w:val="001D7E40"/>
    <w:rsid w:val="001E0055"/>
    <w:rsid w:val="001E0871"/>
    <w:rsid w:val="001E0D7B"/>
    <w:rsid w:val="001E0DA3"/>
    <w:rsid w:val="001E1042"/>
    <w:rsid w:val="001E19E7"/>
    <w:rsid w:val="001E1E44"/>
    <w:rsid w:val="001E2295"/>
    <w:rsid w:val="001E25B7"/>
    <w:rsid w:val="001E2942"/>
    <w:rsid w:val="001E2EA3"/>
    <w:rsid w:val="001E3341"/>
    <w:rsid w:val="001E3401"/>
    <w:rsid w:val="001E34B3"/>
    <w:rsid w:val="001E36E6"/>
    <w:rsid w:val="001E378A"/>
    <w:rsid w:val="001E37CB"/>
    <w:rsid w:val="001E3AF1"/>
    <w:rsid w:val="001E3CCD"/>
    <w:rsid w:val="001E44B1"/>
    <w:rsid w:val="001E44D2"/>
    <w:rsid w:val="001E48C0"/>
    <w:rsid w:val="001E4A41"/>
    <w:rsid w:val="001E4A60"/>
    <w:rsid w:val="001E4B50"/>
    <w:rsid w:val="001E4D7E"/>
    <w:rsid w:val="001E4E37"/>
    <w:rsid w:val="001E4E6A"/>
    <w:rsid w:val="001E5174"/>
    <w:rsid w:val="001E51AD"/>
    <w:rsid w:val="001E56EB"/>
    <w:rsid w:val="001E572D"/>
    <w:rsid w:val="001E577C"/>
    <w:rsid w:val="001E5889"/>
    <w:rsid w:val="001E5B4F"/>
    <w:rsid w:val="001E5BC6"/>
    <w:rsid w:val="001E5DAD"/>
    <w:rsid w:val="001E5E1F"/>
    <w:rsid w:val="001E60B5"/>
    <w:rsid w:val="001E6223"/>
    <w:rsid w:val="001E6417"/>
    <w:rsid w:val="001E6423"/>
    <w:rsid w:val="001E64BF"/>
    <w:rsid w:val="001E69F9"/>
    <w:rsid w:val="001E6A30"/>
    <w:rsid w:val="001E6A4A"/>
    <w:rsid w:val="001E6CC1"/>
    <w:rsid w:val="001E6CD9"/>
    <w:rsid w:val="001E6F63"/>
    <w:rsid w:val="001E705E"/>
    <w:rsid w:val="001E7433"/>
    <w:rsid w:val="001E754F"/>
    <w:rsid w:val="001E7708"/>
    <w:rsid w:val="001E782A"/>
    <w:rsid w:val="001E789D"/>
    <w:rsid w:val="001E79C4"/>
    <w:rsid w:val="001E7A34"/>
    <w:rsid w:val="001E7B23"/>
    <w:rsid w:val="001E7CDB"/>
    <w:rsid w:val="001E7F44"/>
    <w:rsid w:val="001F0163"/>
    <w:rsid w:val="001F04A3"/>
    <w:rsid w:val="001F0835"/>
    <w:rsid w:val="001F088E"/>
    <w:rsid w:val="001F10DD"/>
    <w:rsid w:val="001F122D"/>
    <w:rsid w:val="001F1321"/>
    <w:rsid w:val="001F1353"/>
    <w:rsid w:val="001F14DD"/>
    <w:rsid w:val="001F153C"/>
    <w:rsid w:val="001F154B"/>
    <w:rsid w:val="001F1789"/>
    <w:rsid w:val="001F1963"/>
    <w:rsid w:val="001F1BB1"/>
    <w:rsid w:val="001F1BBD"/>
    <w:rsid w:val="001F1E6A"/>
    <w:rsid w:val="001F1FAE"/>
    <w:rsid w:val="001F2420"/>
    <w:rsid w:val="001F24E0"/>
    <w:rsid w:val="001F2785"/>
    <w:rsid w:val="001F2CE7"/>
    <w:rsid w:val="001F301C"/>
    <w:rsid w:val="001F33B5"/>
    <w:rsid w:val="001F36F1"/>
    <w:rsid w:val="001F3914"/>
    <w:rsid w:val="001F3F48"/>
    <w:rsid w:val="001F4039"/>
    <w:rsid w:val="001F40D9"/>
    <w:rsid w:val="001F417E"/>
    <w:rsid w:val="001F473D"/>
    <w:rsid w:val="001F4961"/>
    <w:rsid w:val="001F51FA"/>
    <w:rsid w:val="001F541F"/>
    <w:rsid w:val="001F54B4"/>
    <w:rsid w:val="001F57D2"/>
    <w:rsid w:val="001F57D9"/>
    <w:rsid w:val="001F5B1D"/>
    <w:rsid w:val="001F5E54"/>
    <w:rsid w:val="001F5ED6"/>
    <w:rsid w:val="001F60EB"/>
    <w:rsid w:val="001F628A"/>
    <w:rsid w:val="001F64E4"/>
    <w:rsid w:val="001F698E"/>
    <w:rsid w:val="001F6BEF"/>
    <w:rsid w:val="001F6D47"/>
    <w:rsid w:val="001F6ED3"/>
    <w:rsid w:val="001F7080"/>
    <w:rsid w:val="001F7134"/>
    <w:rsid w:val="001F72A0"/>
    <w:rsid w:val="001F740A"/>
    <w:rsid w:val="001F7457"/>
    <w:rsid w:val="001F78D8"/>
    <w:rsid w:val="001F798F"/>
    <w:rsid w:val="0020083C"/>
    <w:rsid w:val="002008E8"/>
    <w:rsid w:val="00200C98"/>
    <w:rsid w:val="00200CF7"/>
    <w:rsid w:val="00200E8F"/>
    <w:rsid w:val="00201001"/>
    <w:rsid w:val="002012CA"/>
    <w:rsid w:val="002013C9"/>
    <w:rsid w:val="002014A4"/>
    <w:rsid w:val="002015BC"/>
    <w:rsid w:val="002017C1"/>
    <w:rsid w:val="00201C33"/>
    <w:rsid w:val="00201E33"/>
    <w:rsid w:val="002020E7"/>
    <w:rsid w:val="002021FB"/>
    <w:rsid w:val="002027CD"/>
    <w:rsid w:val="00202B07"/>
    <w:rsid w:val="00202F90"/>
    <w:rsid w:val="002032D3"/>
    <w:rsid w:val="002032FD"/>
    <w:rsid w:val="0020333C"/>
    <w:rsid w:val="00203477"/>
    <w:rsid w:val="002034F3"/>
    <w:rsid w:val="002035B9"/>
    <w:rsid w:val="00203656"/>
    <w:rsid w:val="002036DE"/>
    <w:rsid w:val="00203954"/>
    <w:rsid w:val="00203B42"/>
    <w:rsid w:val="00203EC5"/>
    <w:rsid w:val="00203F34"/>
    <w:rsid w:val="00204143"/>
    <w:rsid w:val="00204549"/>
    <w:rsid w:val="002048A4"/>
    <w:rsid w:val="00204BA5"/>
    <w:rsid w:val="00204CDA"/>
    <w:rsid w:val="00204D59"/>
    <w:rsid w:val="002050C5"/>
    <w:rsid w:val="002050E5"/>
    <w:rsid w:val="00205455"/>
    <w:rsid w:val="00205701"/>
    <w:rsid w:val="00205796"/>
    <w:rsid w:val="0020584B"/>
    <w:rsid w:val="00205AC5"/>
    <w:rsid w:val="00205B79"/>
    <w:rsid w:val="00206109"/>
    <w:rsid w:val="00206535"/>
    <w:rsid w:val="002068E3"/>
    <w:rsid w:val="00206A73"/>
    <w:rsid w:val="00206ACB"/>
    <w:rsid w:val="0020702E"/>
    <w:rsid w:val="0020719D"/>
    <w:rsid w:val="002079DD"/>
    <w:rsid w:val="00207E63"/>
    <w:rsid w:val="002100D6"/>
    <w:rsid w:val="00210207"/>
    <w:rsid w:val="002102DE"/>
    <w:rsid w:val="002103E8"/>
    <w:rsid w:val="002105CC"/>
    <w:rsid w:val="00210652"/>
    <w:rsid w:val="0021080D"/>
    <w:rsid w:val="002113E7"/>
    <w:rsid w:val="00211722"/>
    <w:rsid w:val="002117C0"/>
    <w:rsid w:val="00211803"/>
    <w:rsid w:val="0021190C"/>
    <w:rsid w:val="00211AE0"/>
    <w:rsid w:val="00211D36"/>
    <w:rsid w:val="00211D51"/>
    <w:rsid w:val="00211F62"/>
    <w:rsid w:val="00211FBC"/>
    <w:rsid w:val="00212435"/>
    <w:rsid w:val="002126F5"/>
    <w:rsid w:val="0021288A"/>
    <w:rsid w:val="00212902"/>
    <w:rsid w:val="00212979"/>
    <w:rsid w:val="00212B97"/>
    <w:rsid w:val="00212BEA"/>
    <w:rsid w:val="00212DF4"/>
    <w:rsid w:val="00212E17"/>
    <w:rsid w:val="00212E67"/>
    <w:rsid w:val="00212FD5"/>
    <w:rsid w:val="00213202"/>
    <w:rsid w:val="00213212"/>
    <w:rsid w:val="0021327C"/>
    <w:rsid w:val="0021342E"/>
    <w:rsid w:val="0021350F"/>
    <w:rsid w:val="00213544"/>
    <w:rsid w:val="002137F6"/>
    <w:rsid w:val="00213B1B"/>
    <w:rsid w:val="00213D0B"/>
    <w:rsid w:val="00213D73"/>
    <w:rsid w:val="0021418F"/>
    <w:rsid w:val="00214202"/>
    <w:rsid w:val="002144CC"/>
    <w:rsid w:val="002146B6"/>
    <w:rsid w:val="002146FF"/>
    <w:rsid w:val="0021470B"/>
    <w:rsid w:val="0021483A"/>
    <w:rsid w:val="00214899"/>
    <w:rsid w:val="00214D7C"/>
    <w:rsid w:val="00214F3E"/>
    <w:rsid w:val="0021518B"/>
    <w:rsid w:val="0021544D"/>
    <w:rsid w:val="00215493"/>
    <w:rsid w:val="0021554A"/>
    <w:rsid w:val="002157E8"/>
    <w:rsid w:val="00215904"/>
    <w:rsid w:val="00215968"/>
    <w:rsid w:val="002159DD"/>
    <w:rsid w:val="002159E8"/>
    <w:rsid w:val="00215B1D"/>
    <w:rsid w:val="00215D42"/>
    <w:rsid w:val="00215EBF"/>
    <w:rsid w:val="00215FD0"/>
    <w:rsid w:val="00216232"/>
    <w:rsid w:val="00216805"/>
    <w:rsid w:val="00216895"/>
    <w:rsid w:val="00216A1A"/>
    <w:rsid w:val="00216C6F"/>
    <w:rsid w:val="0021723A"/>
    <w:rsid w:val="0021744D"/>
    <w:rsid w:val="002176F8"/>
    <w:rsid w:val="00217D04"/>
    <w:rsid w:val="00217D71"/>
    <w:rsid w:val="0022003F"/>
    <w:rsid w:val="0022009A"/>
    <w:rsid w:val="0022022E"/>
    <w:rsid w:val="00220321"/>
    <w:rsid w:val="0022034B"/>
    <w:rsid w:val="002203AE"/>
    <w:rsid w:val="0022061F"/>
    <w:rsid w:val="002206FF"/>
    <w:rsid w:val="0022070D"/>
    <w:rsid w:val="00220A08"/>
    <w:rsid w:val="00220C49"/>
    <w:rsid w:val="00220EF8"/>
    <w:rsid w:val="00221030"/>
    <w:rsid w:val="0022113F"/>
    <w:rsid w:val="00221248"/>
    <w:rsid w:val="0022128A"/>
    <w:rsid w:val="0022132E"/>
    <w:rsid w:val="00221A10"/>
    <w:rsid w:val="00221A5B"/>
    <w:rsid w:val="00221E8E"/>
    <w:rsid w:val="00221EEF"/>
    <w:rsid w:val="0022217A"/>
    <w:rsid w:val="002225D0"/>
    <w:rsid w:val="00222877"/>
    <w:rsid w:val="00222913"/>
    <w:rsid w:val="00222B86"/>
    <w:rsid w:val="00222E07"/>
    <w:rsid w:val="00223013"/>
    <w:rsid w:val="0022310F"/>
    <w:rsid w:val="0022334B"/>
    <w:rsid w:val="002235B9"/>
    <w:rsid w:val="0022366D"/>
    <w:rsid w:val="00223690"/>
    <w:rsid w:val="00223CF0"/>
    <w:rsid w:val="00223D77"/>
    <w:rsid w:val="002240C3"/>
    <w:rsid w:val="0022426C"/>
    <w:rsid w:val="002242C7"/>
    <w:rsid w:val="0022477A"/>
    <w:rsid w:val="002249D7"/>
    <w:rsid w:val="00224CA8"/>
    <w:rsid w:val="00224D90"/>
    <w:rsid w:val="00224F46"/>
    <w:rsid w:val="002250E1"/>
    <w:rsid w:val="00225204"/>
    <w:rsid w:val="002252B2"/>
    <w:rsid w:val="00225351"/>
    <w:rsid w:val="00225383"/>
    <w:rsid w:val="00225396"/>
    <w:rsid w:val="002254CE"/>
    <w:rsid w:val="002255F5"/>
    <w:rsid w:val="002256AE"/>
    <w:rsid w:val="002256D6"/>
    <w:rsid w:val="002257D3"/>
    <w:rsid w:val="0022592B"/>
    <w:rsid w:val="002259C6"/>
    <w:rsid w:val="00225E9C"/>
    <w:rsid w:val="00225F51"/>
    <w:rsid w:val="00225FD5"/>
    <w:rsid w:val="00226046"/>
    <w:rsid w:val="0022624B"/>
    <w:rsid w:val="002262CB"/>
    <w:rsid w:val="002262FF"/>
    <w:rsid w:val="002264FE"/>
    <w:rsid w:val="0022653A"/>
    <w:rsid w:val="002265A7"/>
    <w:rsid w:val="0022691E"/>
    <w:rsid w:val="00226980"/>
    <w:rsid w:val="002269DF"/>
    <w:rsid w:val="00226AD8"/>
    <w:rsid w:val="00226B1D"/>
    <w:rsid w:val="00226C01"/>
    <w:rsid w:val="00226D8E"/>
    <w:rsid w:val="00226F31"/>
    <w:rsid w:val="00226F51"/>
    <w:rsid w:val="002271D7"/>
    <w:rsid w:val="0022723E"/>
    <w:rsid w:val="00227440"/>
    <w:rsid w:val="0022747E"/>
    <w:rsid w:val="0022760B"/>
    <w:rsid w:val="00227720"/>
    <w:rsid w:val="00227825"/>
    <w:rsid w:val="002279B3"/>
    <w:rsid w:val="00227A63"/>
    <w:rsid w:val="00227AA4"/>
    <w:rsid w:val="00227ABE"/>
    <w:rsid w:val="00227DE4"/>
    <w:rsid w:val="00227F28"/>
    <w:rsid w:val="00227FD8"/>
    <w:rsid w:val="0023076C"/>
    <w:rsid w:val="002307A1"/>
    <w:rsid w:val="0023093B"/>
    <w:rsid w:val="002309C2"/>
    <w:rsid w:val="00230CF9"/>
    <w:rsid w:val="00231143"/>
    <w:rsid w:val="00231337"/>
    <w:rsid w:val="0023135F"/>
    <w:rsid w:val="002313A1"/>
    <w:rsid w:val="00231437"/>
    <w:rsid w:val="002315A8"/>
    <w:rsid w:val="002319A4"/>
    <w:rsid w:val="00231A32"/>
    <w:rsid w:val="00231AC4"/>
    <w:rsid w:val="00231B2D"/>
    <w:rsid w:val="00232106"/>
    <w:rsid w:val="00232252"/>
    <w:rsid w:val="0023227D"/>
    <w:rsid w:val="002322E9"/>
    <w:rsid w:val="0023271A"/>
    <w:rsid w:val="00232836"/>
    <w:rsid w:val="0023296A"/>
    <w:rsid w:val="0023298C"/>
    <w:rsid w:val="00232B57"/>
    <w:rsid w:val="00232BD5"/>
    <w:rsid w:val="00233300"/>
    <w:rsid w:val="00233317"/>
    <w:rsid w:val="002333C2"/>
    <w:rsid w:val="002336A2"/>
    <w:rsid w:val="00233807"/>
    <w:rsid w:val="002338B6"/>
    <w:rsid w:val="0023391E"/>
    <w:rsid w:val="00233934"/>
    <w:rsid w:val="00233BDD"/>
    <w:rsid w:val="00234202"/>
    <w:rsid w:val="0023425B"/>
    <w:rsid w:val="0023443C"/>
    <w:rsid w:val="002344E4"/>
    <w:rsid w:val="00234541"/>
    <w:rsid w:val="00234643"/>
    <w:rsid w:val="00234C52"/>
    <w:rsid w:val="00234D4E"/>
    <w:rsid w:val="00235102"/>
    <w:rsid w:val="002354CC"/>
    <w:rsid w:val="002355A5"/>
    <w:rsid w:val="002355C7"/>
    <w:rsid w:val="00235698"/>
    <w:rsid w:val="00235BA7"/>
    <w:rsid w:val="00235C4A"/>
    <w:rsid w:val="00235CD8"/>
    <w:rsid w:val="00235D7A"/>
    <w:rsid w:val="002361AE"/>
    <w:rsid w:val="002361BD"/>
    <w:rsid w:val="002367B3"/>
    <w:rsid w:val="002368A6"/>
    <w:rsid w:val="00236ACA"/>
    <w:rsid w:val="00236BD8"/>
    <w:rsid w:val="00236D45"/>
    <w:rsid w:val="00236ED6"/>
    <w:rsid w:val="0023714E"/>
    <w:rsid w:val="002371E7"/>
    <w:rsid w:val="0023736B"/>
    <w:rsid w:val="00237426"/>
    <w:rsid w:val="00237779"/>
    <w:rsid w:val="0023796B"/>
    <w:rsid w:val="002379BA"/>
    <w:rsid w:val="00237AA1"/>
    <w:rsid w:val="00237BC5"/>
    <w:rsid w:val="00237F58"/>
    <w:rsid w:val="00237F92"/>
    <w:rsid w:val="00240176"/>
    <w:rsid w:val="002401A1"/>
    <w:rsid w:val="00240407"/>
    <w:rsid w:val="002404E9"/>
    <w:rsid w:val="0024083C"/>
    <w:rsid w:val="002408C5"/>
    <w:rsid w:val="00240A6A"/>
    <w:rsid w:val="00240AA2"/>
    <w:rsid w:val="00240BAD"/>
    <w:rsid w:val="00240C53"/>
    <w:rsid w:val="00240D8D"/>
    <w:rsid w:val="00240DF0"/>
    <w:rsid w:val="00240E02"/>
    <w:rsid w:val="00240EE1"/>
    <w:rsid w:val="00240F84"/>
    <w:rsid w:val="00241229"/>
    <w:rsid w:val="00241975"/>
    <w:rsid w:val="00241B71"/>
    <w:rsid w:val="00241C5D"/>
    <w:rsid w:val="00241CFF"/>
    <w:rsid w:val="00241E7E"/>
    <w:rsid w:val="002422B5"/>
    <w:rsid w:val="002423B0"/>
    <w:rsid w:val="002425AB"/>
    <w:rsid w:val="00242823"/>
    <w:rsid w:val="002429CB"/>
    <w:rsid w:val="00242AD5"/>
    <w:rsid w:val="00242BD5"/>
    <w:rsid w:val="00242CD0"/>
    <w:rsid w:val="00242F29"/>
    <w:rsid w:val="00243652"/>
    <w:rsid w:val="00243D81"/>
    <w:rsid w:val="00243DEF"/>
    <w:rsid w:val="00244008"/>
    <w:rsid w:val="0024416D"/>
    <w:rsid w:val="002442C8"/>
    <w:rsid w:val="0024432D"/>
    <w:rsid w:val="00244375"/>
    <w:rsid w:val="002444F9"/>
    <w:rsid w:val="002446A1"/>
    <w:rsid w:val="002447BD"/>
    <w:rsid w:val="00244A09"/>
    <w:rsid w:val="00244BCD"/>
    <w:rsid w:val="00245053"/>
    <w:rsid w:val="00245068"/>
    <w:rsid w:val="002453D2"/>
    <w:rsid w:val="0024543C"/>
    <w:rsid w:val="00245583"/>
    <w:rsid w:val="002455A2"/>
    <w:rsid w:val="002455FB"/>
    <w:rsid w:val="0024561B"/>
    <w:rsid w:val="0024574F"/>
    <w:rsid w:val="00245BB0"/>
    <w:rsid w:val="00245C89"/>
    <w:rsid w:val="00245C9B"/>
    <w:rsid w:val="00245F0C"/>
    <w:rsid w:val="0024616F"/>
    <w:rsid w:val="00246210"/>
    <w:rsid w:val="0024643E"/>
    <w:rsid w:val="002464FD"/>
    <w:rsid w:val="00246552"/>
    <w:rsid w:val="00246806"/>
    <w:rsid w:val="00246846"/>
    <w:rsid w:val="0024699A"/>
    <w:rsid w:val="00246B4D"/>
    <w:rsid w:val="00246B62"/>
    <w:rsid w:val="00246F4F"/>
    <w:rsid w:val="00246FFB"/>
    <w:rsid w:val="00247163"/>
    <w:rsid w:val="002473EF"/>
    <w:rsid w:val="00247556"/>
    <w:rsid w:val="00247658"/>
    <w:rsid w:val="00247A2D"/>
    <w:rsid w:val="00247A3A"/>
    <w:rsid w:val="00247C77"/>
    <w:rsid w:val="00247CF2"/>
    <w:rsid w:val="00247EB6"/>
    <w:rsid w:val="00250066"/>
    <w:rsid w:val="0025056B"/>
    <w:rsid w:val="002505F2"/>
    <w:rsid w:val="00250629"/>
    <w:rsid w:val="00250648"/>
    <w:rsid w:val="002506AA"/>
    <w:rsid w:val="002506E5"/>
    <w:rsid w:val="0025075C"/>
    <w:rsid w:val="0025089D"/>
    <w:rsid w:val="00250CA3"/>
    <w:rsid w:val="00250CE8"/>
    <w:rsid w:val="00250F6F"/>
    <w:rsid w:val="00250FE1"/>
    <w:rsid w:val="002512D1"/>
    <w:rsid w:val="00251606"/>
    <w:rsid w:val="002516F6"/>
    <w:rsid w:val="00251DC3"/>
    <w:rsid w:val="00251EF4"/>
    <w:rsid w:val="00251F2A"/>
    <w:rsid w:val="0025237A"/>
    <w:rsid w:val="00252406"/>
    <w:rsid w:val="00252466"/>
    <w:rsid w:val="002525C7"/>
    <w:rsid w:val="0025260F"/>
    <w:rsid w:val="002526FA"/>
    <w:rsid w:val="00252816"/>
    <w:rsid w:val="00252D5C"/>
    <w:rsid w:val="00252DB6"/>
    <w:rsid w:val="00253010"/>
    <w:rsid w:val="0025308A"/>
    <w:rsid w:val="0025312C"/>
    <w:rsid w:val="00253447"/>
    <w:rsid w:val="00253496"/>
    <w:rsid w:val="0025351E"/>
    <w:rsid w:val="00253B48"/>
    <w:rsid w:val="00253B72"/>
    <w:rsid w:val="00253D9E"/>
    <w:rsid w:val="002541B2"/>
    <w:rsid w:val="00254242"/>
    <w:rsid w:val="00254379"/>
    <w:rsid w:val="002543AD"/>
    <w:rsid w:val="00254578"/>
    <w:rsid w:val="00254868"/>
    <w:rsid w:val="002548A6"/>
    <w:rsid w:val="002548DF"/>
    <w:rsid w:val="00254A1F"/>
    <w:rsid w:val="00254C55"/>
    <w:rsid w:val="00255109"/>
    <w:rsid w:val="0025574E"/>
    <w:rsid w:val="00255882"/>
    <w:rsid w:val="00255AE8"/>
    <w:rsid w:val="00255CC7"/>
    <w:rsid w:val="00255FF3"/>
    <w:rsid w:val="0025607C"/>
    <w:rsid w:val="0025644E"/>
    <w:rsid w:val="002565DE"/>
    <w:rsid w:val="002567D5"/>
    <w:rsid w:val="00256B97"/>
    <w:rsid w:val="00256C93"/>
    <w:rsid w:val="00256F28"/>
    <w:rsid w:val="002572BC"/>
    <w:rsid w:val="00257398"/>
    <w:rsid w:val="002573C8"/>
    <w:rsid w:val="002573EF"/>
    <w:rsid w:val="002574DC"/>
    <w:rsid w:val="00257917"/>
    <w:rsid w:val="00257926"/>
    <w:rsid w:val="00257980"/>
    <w:rsid w:val="00257BE2"/>
    <w:rsid w:val="00257EFD"/>
    <w:rsid w:val="00260071"/>
    <w:rsid w:val="0026014D"/>
    <w:rsid w:val="002601CC"/>
    <w:rsid w:val="00260268"/>
    <w:rsid w:val="002602C2"/>
    <w:rsid w:val="00260312"/>
    <w:rsid w:val="0026034F"/>
    <w:rsid w:val="00260374"/>
    <w:rsid w:val="00260D57"/>
    <w:rsid w:val="0026140B"/>
    <w:rsid w:val="00261641"/>
    <w:rsid w:val="0026173F"/>
    <w:rsid w:val="002618ED"/>
    <w:rsid w:val="00261B03"/>
    <w:rsid w:val="00261BC2"/>
    <w:rsid w:val="00261E7A"/>
    <w:rsid w:val="00261E9D"/>
    <w:rsid w:val="00262545"/>
    <w:rsid w:val="00262645"/>
    <w:rsid w:val="00262776"/>
    <w:rsid w:val="002628A2"/>
    <w:rsid w:val="00262909"/>
    <w:rsid w:val="00262985"/>
    <w:rsid w:val="00262A3A"/>
    <w:rsid w:val="00262B1A"/>
    <w:rsid w:val="00262C30"/>
    <w:rsid w:val="00262C31"/>
    <w:rsid w:val="00262C9A"/>
    <w:rsid w:val="00263067"/>
    <w:rsid w:val="002634CF"/>
    <w:rsid w:val="00263629"/>
    <w:rsid w:val="00263876"/>
    <w:rsid w:val="00263911"/>
    <w:rsid w:val="00263926"/>
    <w:rsid w:val="00263BC5"/>
    <w:rsid w:val="00263BFF"/>
    <w:rsid w:val="00263C13"/>
    <w:rsid w:val="00263CF0"/>
    <w:rsid w:val="00263E8F"/>
    <w:rsid w:val="00263F9C"/>
    <w:rsid w:val="0026415F"/>
    <w:rsid w:val="002642F6"/>
    <w:rsid w:val="002643CE"/>
    <w:rsid w:val="00264506"/>
    <w:rsid w:val="0026472F"/>
    <w:rsid w:val="0026491E"/>
    <w:rsid w:val="00264959"/>
    <w:rsid w:val="00264968"/>
    <w:rsid w:val="00264BBB"/>
    <w:rsid w:val="00264E5B"/>
    <w:rsid w:val="00265228"/>
    <w:rsid w:val="002652CC"/>
    <w:rsid w:val="00265367"/>
    <w:rsid w:val="002654EF"/>
    <w:rsid w:val="0026555E"/>
    <w:rsid w:val="0026573D"/>
    <w:rsid w:val="00265756"/>
    <w:rsid w:val="0026576A"/>
    <w:rsid w:val="0026582B"/>
    <w:rsid w:val="00265B3C"/>
    <w:rsid w:val="00265C00"/>
    <w:rsid w:val="00265C4B"/>
    <w:rsid w:val="00265F3B"/>
    <w:rsid w:val="00266077"/>
    <w:rsid w:val="002661F2"/>
    <w:rsid w:val="00266422"/>
    <w:rsid w:val="0026659F"/>
    <w:rsid w:val="00266BF4"/>
    <w:rsid w:val="00266D1B"/>
    <w:rsid w:val="00266EC8"/>
    <w:rsid w:val="00267149"/>
    <w:rsid w:val="002671D2"/>
    <w:rsid w:val="002675EF"/>
    <w:rsid w:val="002679CD"/>
    <w:rsid w:val="00267E25"/>
    <w:rsid w:val="002704A5"/>
    <w:rsid w:val="00270682"/>
    <w:rsid w:val="00270788"/>
    <w:rsid w:val="00270801"/>
    <w:rsid w:val="00270940"/>
    <w:rsid w:val="00270B98"/>
    <w:rsid w:val="00270F00"/>
    <w:rsid w:val="002710D9"/>
    <w:rsid w:val="0027118B"/>
    <w:rsid w:val="00271662"/>
    <w:rsid w:val="002718D1"/>
    <w:rsid w:val="002719B4"/>
    <w:rsid w:val="00271D29"/>
    <w:rsid w:val="00271DE3"/>
    <w:rsid w:val="00271E4B"/>
    <w:rsid w:val="00271F31"/>
    <w:rsid w:val="00271F3B"/>
    <w:rsid w:val="002725AC"/>
    <w:rsid w:val="002727F8"/>
    <w:rsid w:val="0027288D"/>
    <w:rsid w:val="00272914"/>
    <w:rsid w:val="00272A3C"/>
    <w:rsid w:val="00272C5A"/>
    <w:rsid w:val="00272F7D"/>
    <w:rsid w:val="00272FAF"/>
    <w:rsid w:val="0027310F"/>
    <w:rsid w:val="00273409"/>
    <w:rsid w:val="0027342D"/>
    <w:rsid w:val="002735E8"/>
    <w:rsid w:val="00273822"/>
    <w:rsid w:val="002738B5"/>
    <w:rsid w:val="00273A64"/>
    <w:rsid w:val="00273B3D"/>
    <w:rsid w:val="00274095"/>
    <w:rsid w:val="0027420E"/>
    <w:rsid w:val="00274468"/>
    <w:rsid w:val="0027469C"/>
    <w:rsid w:val="0027497F"/>
    <w:rsid w:val="00274AAC"/>
    <w:rsid w:val="00274B57"/>
    <w:rsid w:val="00274B65"/>
    <w:rsid w:val="00274CAB"/>
    <w:rsid w:val="00274CB9"/>
    <w:rsid w:val="00274FE9"/>
    <w:rsid w:val="00274FFD"/>
    <w:rsid w:val="00275256"/>
    <w:rsid w:val="00275408"/>
    <w:rsid w:val="002755D9"/>
    <w:rsid w:val="00275A8D"/>
    <w:rsid w:val="00275B98"/>
    <w:rsid w:val="00275BAA"/>
    <w:rsid w:val="00275BFA"/>
    <w:rsid w:val="00275C3F"/>
    <w:rsid w:val="00275C6F"/>
    <w:rsid w:val="00275EF2"/>
    <w:rsid w:val="002763A8"/>
    <w:rsid w:val="00276540"/>
    <w:rsid w:val="00276609"/>
    <w:rsid w:val="002767B3"/>
    <w:rsid w:val="00276C33"/>
    <w:rsid w:val="00276DF7"/>
    <w:rsid w:val="00276EDA"/>
    <w:rsid w:val="00276F61"/>
    <w:rsid w:val="00276F88"/>
    <w:rsid w:val="00276FE7"/>
    <w:rsid w:val="00277053"/>
    <w:rsid w:val="0027721C"/>
    <w:rsid w:val="00277489"/>
    <w:rsid w:val="0027751B"/>
    <w:rsid w:val="00277569"/>
    <w:rsid w:val="002775DA"/>
    <w:rsid w:val="00277663"/>
    <w:rsid w:val="00277A4E"/>
    <w:rsid w:val="00277C10"/>
    <w:rsid w:val="00277CEA"/>
    <w:rsid w:val="00277F39"/>
    <w:rsid w:val="00277F41"/>
    <w:rsid w:val="00277F62"/>
    <w:rsid w:val="002802F7"/>
    <w:rsid w:val="002803B8"/>
    <w:rsid w:val="00280437"/>
    <w:rsid w:val="00280973"/>
    <w:rsid w:val="00280A53"/>
    <w:rsid w:val="00280CB2"/>
    <w:rsid w:val="00280FEB"/>
    <w:rsid w:val="0028117E"/>
    <w:rsid w:val="00281183"/>
    <w:rsid w:val="002811E7"/>
    <w:rsid w:val="0028128B"/>
    <w:rsid w:val="00281483"/>
    <w:rsid w:val="002814A2"/>
    <w:rsid w:val="0028163E"/>
    <w:rsid w:val="00281652"/>
    <w:rsid w:val="002819EC"/>
    <w:rsid w:val="00281B5B"/>
    <w:rsid w:val="00281DFF"/>
    <w:rsid w:val="00281E18"/>
    <w:rsid w:val="00281FD6"/>
    <w:rsid w:val="00282067"/>
    <w:rsid w:val="00282127"/>
    <w:rsid w:val="00282704"/>
    <w:rsid w:val="00282B95"/>
    <w:rsid w:val="0028321A"/>
    <w:rsid w:val="00283275"/>
    <w:rsid w:val="00283291"/>
    <w:rsid w:val="002833C4"/>
    <w:rsid w:val="00283729"/>
    <w:rsid w:val="00283B1D"/>
    <w:rsid w:val="00283BB1"/>
    <w:rsid w:val="00283C13"/>
    <w:rsid w:val="00283EFB"/>
    <w:rsid w:val="00283FA5"/>
    <w:rsid w:val="002840AD"/>
    <w:rsid w:val="00284142"/>
    <w:rsid w:val="002842E4"/>
    <w:rsid w:val="00284790"/>
    <w:rsid w:val="002848A8"/>
    <w:rsid w:val="00284A0E"/>
    <w:rsid w:val="002850AE"/>
    <w:rsid w:val="0028518D"/>
    <w:rsid w:val="002852CC"/>
    <w:rsid w:val="002852FE"/>
    <w:rsid w:val="00285389"/>
    <w:rsid w:val="00285409"/>
    <w:rsid w:val="002856EE"/>
    <w:rsid w:val="0028574D"/>
    <w:rsid w:val="0028578C"/>
    <w:rsid w:val="00285861"/>
    <w:rsid w:val="00285867"/>
    <w:rsid w:val="00285E13"/>
    <w:rsid w:val="002861E6"/>
    <w:rsid w:val="0028626D"/>
    <w:rsid w:val="0028657D"/>
    <w:rsid w:val="002866CD"/>
    <w:rsid w:val="00286711"/>
    <w:rsid w:val="00286A29"/>
    <w:rsid w:val="00286AF4"/>
    <w:rsid w:val="00286AF7"/>
    <w:rsid w:val="00286B85"/>
    <w:rsid w:val="00286C62"/>
    <w:rsid w:val="00286E5C"/>
    <w:rsid w:val="0028701E"/>
    <w:rsid w:val="002872F1"/>
    <w:rsid w:val="002873C7"/>
    <w:rsid w:val="002873F1"/>
    <w:rsid w:val="00287556"/>
    <w:rsid w:val="002877A8"/>
    <w:rsid w:val="002879B6"/>
    <w:rsid w:val="00287CBE"/>
    <w:rsid w:val="00287CFB"/>
    <w:rsid w:val="00287DBF"/>
    <w:rsid w:val="00287F13"/>
    <w:rsid w:val="0029053A"/>
    <w:rsid w:val="00290729"/>
    <w:rsid w:val="00290944"/>
    <w:rsid w:val="00290AA5"/>
    <w:rsid w:val="00290B79"/>
    <w:rsid w:val="00290C6E"/>
    <w:rsid w:val="00291069"/>
    <w:rsid w:val="0029121E"/>
    <w:rsid w:val="00291473"/>
    <w:rsid w:val="002914BC"/>
    <w:rsid w:val="00291B6B"/>
    <w:rsid w:val="00292141"/>
    <w:rsid w:val="002923A5"/>
    <w:rsid w:val="00292446"/>
    <w:rsid w:val="00292471"/>
    <w:rsid w:val="002924FD"/>
    <w:rsid w:val="002926B4"/>
    <w:rsid w:val="00292BF2"/>
    <w:rsid w:val="00292EDF"/>
    <w:rsid w:val="00293249"/>
    <w:rsid w:val="0029336F"/>
    <w:rsid w:val="00293513"/>
    <w:rsid w:val="002935F4"/>
    <w:rsid w:val="00293A4D"/>
    <w:rsid w:val="00293B07"/>
    <w:rsid w:val="00293B6D"/>
    <w:rsid w:val="00293CEE"/>
    <w:rsid w:val="00293D9F"/>
    <w:rsid w:val="00293EB5"/>
    <w:rsid w:val="0029420F"/>
    <w:rsid w:val="0029455E"/>
    <w:rsid w:val="00294E4E"/>
    <w:rsid w:val="00294E60"/>
    <w:rsid w:val="002950E3"/>
    <w:rsid w:val="00295463"/>
    <w:rsid w:val="002954A6"/>
    <w:rsid w:val="00295635"/>
    <w:rsid w:val="0029569C"/>
    <w:rsid w:val="002958F2"/>
    <w:rsid w:val="002959E7"/>
    <w:rsid w:val="00295A07"/>
    <w:rsid w:val="00295D80"/>
    <w:rsid w:val="00295DD0"/>
    <w:rsid w:val="00295F25"/>
    <w:rsid w:val="00295FBC"/>
    <w:rsid w:val="002960CD"/>
    <w:rsid w:val="002961B3"/>
    <w:rsid w:val="002965DC"/>
    <w:rsid w:val="002966F7"/>
    <w:rsid w:val="00296955"/>
    <w:rsid w:val="0029696A"/>
    <w:rsid w:val="00296987"/>
    <w:rsid w:val="00296989"/>
    <w:rsid w:val="00296A76"/>
    <w:rsid w:val="00296E75"/>
    <w:rsid w:val="00296E8A"/>
    <w:rsid w:val="00297221"/>
    <w:rsid w:val="0029733D"/>
    <w:rsid w:val="00297468"/>
    <w:rsid w:val="00297577"/>
    <w:rsid w:val="0029759A"/>
    <w:rsid w:val="002975C8"/>
    <w:rsid w:val="00297BBB"/>
    <w:rsid w:val="00297BF3"/>
    <w:rsid w:val="00297D7D"/>
    <w:rsid w:val="00297EA4"/>
    <w:rsid w:val="00297F1D"/>
    <w:rsid w:val="002A000A"/>
    <w:rsid w:val="002A02DB"/>
    <w:rsid w:val="002A03F8"/>
    <w:rsid w:val="002A0629"/>
    <w:rsid w:val="002A0631"/>
    <w:rsid w:val="002A079B"/>
    <w:rsid w:val="002A08A0"/>
    <w:rsid w:val="002A08C9"/>
    <w:rsid w:val="002A0910"/>
    <w:rsid w:val="002A0A6A"/>
    <w:rsid w:val="002A0A6D"/>
    <w:rsid w:val="002A1289"/>
    <w:rsid w:val="002A138A"/>
    <w:rsid w:val="002A1546"/>
    <w:rsid w:val="002A1785"/>
    <w:rsid w:val="002A1BC9"/>
    <w:rsid w:val="002A1C19"/>
    <w:rsid w:val="002A1D79"/>
    <w:rsid w:val="002A2064"/>
    <w:rsid w:val="002A20B3"/>
    <w:rsid w:val="002A21BE"/>
    <w:rsid w:val="002A2277"/>
    <w:rsid w:val="002A270A"/>
    <w:rsid w:val="002A2823"/>
    <w:rsid w:val="002A2878"/>
    <w:rsid w:val="002A290D"/>
    <w:rsid w:val="002A2AE9"/>
    <w:rsid w:val="002A2B37"/>
    <w:rsid w:val="002A2B57"/>
    <w:rsid w:val="002A2B6E"/>
    <w:rsid w:val="002A2C47"/>
    <w:rsid w:val="002A2DD4"/>
    <w:rsid w:val="002A3542"/>
    <w:rsid w:val="002A3AB8"/>
    <w:rsid w:val="002A3B3A"/>
    <w:rsid w:val="002A3BA8"/>
    <w:rsid w:val="002A3C27"/>
    <w:rsid w:val="002A3D05"/>
    <w:rsid w:val="002A3D8B"/>
    <w:rsid w:val="002A4069"/>
    <w:rsid w:val="002A407C"/>
    <w:rsid w:val="002A438F"/>
    <w:rsid w:val="002A458F"/>
    <w:rsid w:val="002A45FE"/>
    <w:rsid w:val="002A471E"/>
    <w:rsid w:val="002A4781"/>
    <w:rsid w:val="002A49A2"/>
    <w:rsid w:val="002A4AE5"/>
    <w:rsid w:val="002A4B6E"/>
    <w:rsid w:val="002A4F33"/>
    <w:rsid w:val="002A501D"/>
    <w:rsid w:val="002A5187"/>
    <w:rsid w:val="002A522B"/>
    <w:rsid w:val="002A525D"/>
    <w:rsid w:val="002A5495"/>
    <w:rsid w:val="002A5586"/>
    <w:rsid w:val="002A5601"/>
    <w:rsid w:val="002A56AA"/>
    <w:rsid w:val="002A5772"/>
    <w:rsid w:val="002A5795"/>
    <w:rsid w:val="002A5C7D"/>
    <w:rsid w:val="002A5DB8"/>
    <w:rsid w:val="002A5FFB"/>
    <w:rsid w:val="002A6300"/>
    <w:rsid w:val="002A644C"/>
    <w:rsid w:val="002A648F"/>
    <w:rsid w:val="002A658F"/>
    <w:rsid w:val="002A65DA"/>
    <w:rsid w:val="002A672F"/>
    <w:rsid w:val="002A6732"/>
    <w:rsid w:val="002A6BD4"/>
    <w:rsid w:val="002A6C26"/>
    <w:rsid w:val="002A6E30"/>
    <w:rsid w:val="002A7269"/>
    <w:rsid w:val="002A74A6"/>
    <w:rsid w:val="002A756F"/>
    <w:rsid w:val="002A7629"/>
    <w:rsid w:val="002A7646"/>
    <w:rsid w:val="002A771C"/>
    <w:rsid w:val="002A793B"/>
    <w:rsid w:val="002A7D26"/>
    <w:rsid w:val="002A7D6E"/>
    <w:rsid w:val="002A7EEF"/>
    <w:rsid w:val="002A7F48"/>
    <w:rsid w:val="002A7F73"/>
    <w:rsid w:val="002B01BF"/>
    <w:rsid w:val="002B036C"/>
    <w:rsid w:val="002B066E"/>
    <w:rsid w:val="002B067E"/>
    <w:rsid w:val="002B07D0"/>
    <w:rsid w:val="002B0BA4"/>
    <w:rsid w:val="002B0C73"/>
    <w:rsid w:val="002B0F6A"/>
    <w:rsid w:val="002B0FDA"/>
    <w:rsid w:val="002B1006"/>
    <w:rsid w:val="002B104A"/>
    <w:rsid w:val="002B1230"/>
    <w:rsid w:val="002B12A3"/>
    <w:rsid w:val="002B1307"/>
    <w:rsid w:val="002B141A"/>
    <w:rsid w:val="002B14EC"/>
    <w:rsid w:val="002B1565"/>
    <w:rsid w:val="002B16FE"/>
    <w:rsid w:val="002B17E4"/>
    <w:rsid w:val="002B184C"/>
    <w:rsid w:val="002B1896"/>
    <w:rsid w:val="002B190A"/>
    <w:rsid w:val="002B1948"/>
    <w:rsid w:val="002B1A9E"/>
    <w:rsid w:val="002B2210"/>
    <w:rsid w:val="002B227E"/>
    <w:rsid w:val="002B22C5"/>
    <w:rsid w:val="002B2466"/>
    <w:rsid w:val="002B25DF"/>
    <w:rsid w:val="002B26A1"/>
    <w:rsid w:val="002B26CA"/>
    <w:rsid w:val="002B2709"/>
    <w:rsid w:val="002B275B"/>
    <w:rsid w:val="002B28B9"/>
    <w:rsid w:val="002B2977"/>
    <w:rsid w:val="002B29D7"/>
    <w:rsid w:val="002B2FB1"/>
    <w:rsid w:val="002B30BC"/>
    <w:rsid w:val="002B316D"/>
    <w:rsid w:val="002B3234"/>
    <w:rsid w:val="002B35C1"/>
    <w:rsid w:val="002B3890"/>
    <w:rsid w:val="002B3E0E"/>
    <w:rsid w:val="002B3E37"/>
    <w:rsid w:val="002B3F8B"/>
    <w:rsid w:val="002B3FE2"/>
    <w:rsid w:val="002B4226"/>
    <w:rsid w:val="002B4722"/>
    <w:rsid w:val="002B4A65"/>
    <w:rsid w:val="002B4DB4"/>
    <w:rsid w:val="002B5114"/>
    <w:rsid w:val="002B5147"/>
    <w:rsid w:val="002B51EB"/>
    <w:rsid w:val="002B532C"/>
    <w:rsid w:val="002B535E"/>
    <w:rsid w:val="002B5943"/>
    <w:rsid w:val="002B5E41"/>
    <w:rsid w:val="002B5E54"/>
    <w:rsid w:val="002B6109"/>
    <w:rsid w:val="002B61FA"/>
    <w:rsid w:val="002B6317"/>
    <w:rsid w:val="002B6496"/>
    <w:rsid w:val="002B6810"/>
    <w:rsid w:val="002B6821"/>
    <w:rsid w:val="002B6A57"/>
    <w:rsid w:val="002B6B06"/>
    <w:rsid w:val="002B6C3F"/>
    <w:rsid w:val="002B6CB1"/>
    <w:rsid w:val="002B7221"/>
    <w:rsid w:val="002B7CF6"/>
    <w:rsid w:val="002C0033"/>
    <w:rsid w:val="002C041C"/>
    <w:rsid w:val="002C0531"/>
    <w:rsid w:val="002C079E"/>
    <w:rsid w:val="002C0A81"/>
    <w:rsid w:val="002C0B75"/>
    <w:rsid w:val="002C0DE8"/>
    <w:rsid w:val="002C0E44"/>
    <w:rsid w:val="002C1026"/>
    <w:rsid w:val="002C107B"/>
    <w:rsid w:val="002C12FC"/>
    <w:rsid w:val="002C138C"/>
    <w:rsid w:val="002C14E0"/>
    <w:rsid w:val="002C1579"/>
    <w:rsid w:val="002C1615"/>
    <w:rsid w:val="002C18F9"/>
    <w:rsid w:val="002C18FF"/>
    <w:rsid w:val="002C1C25"/>
    <w:rsid w:val="002C1C39"/>
    <w:rsid w:val="002C1CC0"/>
    <w:rsid w:val="002C1D94"/>
    <w:rsid w:val="002C1D9D"/>
    <w:rsid w:val="002C208C"/>
    <w:rsid w:val="002C2176"/>
    <w:rsid w:val="002C224C"/>
    <w:rsid w:val="002C2B18"/>
    <w:rsid w:val="002C2B31"/>
    <w:rsid w:val="002C2C59"/>
    <w:rsid w:val="002C2D59"/>
    <w:rsid w:val="002C2E1A"/>
    <w:rsid w:val="002C2F10"/>
    <w:rsid w:val="002C2F12"/>
    <w:rsid w:val="002C36BE"/>
    <w:rsid w:val="002C381F"/>
    <w:rsid w:val="002C3960"/>
    <w:rsid w:val="002C3CDE"/>
    <w:rsid w:val="002C3D65"/>
    <w:rsid w:val="002C3DEC"/>
    <w:rsid w:val="002C3EC7"/>
    <w:rsid w:val="002C4281"/>
    <w:rsid w:val="002C4620"/>
    <w:rsid w:val="002C4859"/>
    <w:rsid w:val="002C48EA"/>
    <w:rsid w:val="002C4965"/>
    <w:rsid w:val="002C4C35"/>
    <w:rsid w:val="002C4EAC"/>
    <w:rsid w:val="002C512B"/>
    <w:rsid w:val="002C51D5"/>
    <w:rsid w:val="002C6085"/>
    <w:rsid w:val="002C61E1"/>
    <w:rsid w:val="002C646D"/>
    <w:rsid w:val="002C6566"/>
    <w:rsid w:val="002C65DF"/>
    <w:rsid w:val="002C6882"/>
    <w:rsid w:val="002C6B67"/>
    <w:rsid w:val="002C6B86"/>
    <w:rsid w:val="002C6C0B"/>
    <w:rsid w:val="002C6CC2"/>
    <w:rsid w:val="002C6D3E"/>
    <w:rsid w:val="002C6F77"/>
    <w:rsid w:val="002C6FCB"/>
    <w:rsid w:val="002C701C"/>
    <w:rsid w:val="002C76BD"/>
    <w:rsid w:val="002C7827"/>
    <w:rsid w:val="002C7A53"/>
    <w:rsid w:val="002C7AFA"/>
    <w:rsid w:val="002C7B15"/>
    <w:rsid w:val="002C7FC6"/>
    <w:rsid w:val="002C7FD6"/>
    <w:rsid w:val="002D0053"/>
    <w:rsid w:val="002D01CE"/>
    <w:rsid w:val="002D0672"/>
    <w:rsid w:val="002D0991"/>
    <w:rsid w:val="002D0AC9"/>
    <w:rsid w:val="002D0C81"/>
    <w:rsid w:val="002D0C95"/>
    <w:rsid w:val="002D0E0D"/>
    <w:rsid w:val="002D0E25"/>
    <w:rsid w:val="002D0F08"/>
    <w:rsid w:val="002D15E2"/>
    <w:rsid w:val="002D16C1"/>
    <w:rsid w:val="002D1753"/>
    <w:rsid w:val="002D17AA"/>
    <w:rsid w:val="002D1BBB"/>
    <w:rsid w:val="002D1C22"/>
    <w:rsid w:val="002D1E95"/>
    <w:rsid w:val="002D1F3D"/>
    <w:rsid w:val="002D2143"/>
    <w:rsid w:val="002D2473"/>
    <w:rsid w:val="002D2842"/>
    <w:rsid w:val="002D2BF9"/>
    <w:rsid w:val="002D2DD6"/>
    <w:rsid w:val="002D2DFD"/>
    <w:rsid w:val="002D32A3"/>
    <w:rsid w:val="002D34B8"/>
    <w:rsid w:val="002D3ACF"/>
    <w:rsid w:val="002D3B28"/>
    <w:rsid w:val="002D3F4A"/>
    <w:rsid w:val="002D4073"/>
    <w:rsid w:val="002D4197"/>
    <w:rsid w:val="002D430D"/>
    <w:rsid w:val="002D43BE"/>
    <w:rsid w:val="002D447A"/>
    <w:rsid w:val="002D4647"/>
    <w:rsid w:val="002D466B"/>
    <w:rsid w:val="002D4847"/>
    <w:rsid w:val="002D49DE"/>
    <w:rsid w:val="002D4AD0"/>
    <w:rsid w:val="002D4B71"/>
    <w:rsid w:val="002D4BC2"/>
    <w:rsid w:val="002D4D94"/>
    <w:rsid w:val="002D5022"/>
    <w:rsid w:val="002D517B"/>
    <w:rsid w:val="002D5423"/>
    <w:rsid w:val="002D56B6"/>
    <w:rsid w:val="002D59C3"/>
    <w:rsid w:val="002D5B91"/>
    <w:rsid w:val="002D5DD2"/>
    <w:rsid w:val="002D605D"/>
    <w:rsid w:val="002D6192"/>
    <w:rsid w:val="002D6653"/>
    <w:rsid w:val="002D66B3"/>
    <w:rsid w:val="002D672F"/>
    <w:rsid w:val="002D685D"/>
    <w:rsid w:val="002D6953"/>
    <w:rsid w:val="002D6963"/>
    <w:rsid w:val="002D6E52"/>
    <w:rsid w:val="002D6EE0"/>
    <w:rsid w:val="002D7595"/>
    <w:rsid w:val="002D7621"/>
    <w:rsid w:val="002D7A2B"/>
    <w:rsid w:val="002D7A45"/>
    <w:rsid w:val="002D7C0A"/>
    <w:rsid w:val="002D7C5C"/>
    <w:rsid w:val="002D7F49"/>
    <w:rsid w:val="002D7FB4"/>
    <w:rsid w:val="002E00FA"/>
    <w:rsid w:val="002E01A2"/>
    <w:rsid w:val="002E0342"/>
    <w:rsid w:val="002E04D8"/>
    <w:rsid w:val="002E05AD"/>
    <w:rsid w:val="002E0725"/>
    <w:rsid w:val="002E082C"/>
    <w:rsid w:val="002E095C"/>
    <w:rsid w:val="002E0B5F"/>
    <w:rsid w:val="002E0E29"/>
    <w:rsid w:val="002E14E6"/>
    <w:rsid w:val="002E165A"/>
    <w:rsid w:val="002E180D"/>
    <w:rsid w:val="002E1AA0"/>
    <w:rsid w:val="002E1C42"/>
    <w:rsid w:val="002E1EDD"/>
    <w:rsid w:val="002E203D"/>
    <w:rsid w:val="002E2093"/>
    <w:rsid w:val="002E2627"/>
    <w:rsid w:val="002E2720"/>
    <w:rsid w:val="002E29BB"/>
    <w:rsid w:val="002E29C0"/>
    <w:rsid w:val="002E2A12"/>
    <w:rsid w:val="002E2D97"/>
    <w:rsid w:val="002E2E3A"/>
    <w:rsid w:val="002E3046"/>
    <w:rsid w:val="002E330C"/>
    <w:rsid w:val="002E354F"/>
    <w:rsid w:val="002E360C"/>
    <w:rsid w:val="002E3656"/>
    <w:rsid w:val="002E370A"/>
    <w:rsid w:val="002E3A9B"/>
    <w:rsid w:val="002E3C28"/>
    <w:rsid w:val="002E3C2A"/>
    <w:rsid w:val="002E3C9C"/>
    <w:rsid w:val="002E3F18"/>
    <w:rsid w:val="002E3F6B"/>
    <w:rsid w:val="002E3FC9"/>
    <w:rsid w:val="002E403D"/>
    <w:rsid w:val="002E44F2"/>
    <w:rsid w:val="002E4546"/>
    <w:rsid w:val="002E496A"/>
    <w:rsid w:val="002E49F5"/>
    <w:rsid w:val="002E4E4A"/>
    <w:rsid w:val="002E4E4D"/>
    <w:rsid w:val="002E506D"/>
    <w:rsid w:val="002E50C6"/>
    <w:rsid w:val="002E5150"/>
    <w:rsid w:val="002E51AB"/>
    <w:rsid w:val="002E53C7"/>
    <w:rsid w:val="002E593C"/>
    <w:rsid w:val="002E5963"/>
    <w:rsid w:val="002E5A04"/>
    <w:rsid w:val="002E5A7B"/>
    <w:rsid w:val="002E5D87"/>
    <w:rsid w:val="002E5F3C"/>
    <w:rsid w:val="002E62F3"/>
    <w:rsid w:val="002E6742"/>
    <w:rsid w:val="002E6B22"/>
    <w:rsid w:val="002E6B84"/>
    <w:rsid w:val="002E6C7B"/>
    <w:rsid w:val="002E6CE0"/>
    <w:rsid w:val="002E6F0F"/>
    <w:rsid w:val="002E705E"/>
    <w:rsid w:val="002E71A8"/>
    <w:rsid w:val="002E7263"/>
    <w:rsid w:val="002E73E3"/>
    <w:rsid w:val="002E761A"/>
    <w:rsid w:val="002E7B8D"/>
    <w:rsid w:val="002E7C3F"/>
    <w:rsid w:val="002E7DA3"/>
    <w:rsid w:val="002E7FEA"/>
    <w:rsid w:val="002F00E7"/>
    <w:rsid w:val="002F0181"/>
    <w:rsid w:val="002F01DC"/>
    <w:rsid w:val="002F0249"/>
    <w:rsid w:val="002F05C3"/>
    <w:rsid w:val="002F0737"/>
    <w:rsid w:val="002F08E2"/>
    <w:rsid w:val="002F0B4B"/>
    <w:rsid w:val="002F0DCC"/>
    <w:rsid w:val="002F0DCF"/>
    <w:rsid w:val="002F0EB1"/>
    <w:rsid w:val="002F101F"/>
    <w:rsid w:val="002F1109"/>
    <w:rsid w:val="002F14FF"/>
    <w:rsid w:val="002F1653"/>
    <w:rsid w:val="002F1708"/>
    <w:rsid w:val="002F1A69"/>
    <w:rsid w:val="002F1AF7"/>
    <w:rsid w:val="002F1CB4"/>
    <w:rsid w:val="002F1D56"/>
    <w:rsid w:val="002F1EC4"/>
    <w:rsid w:val="002F206F"/>
    <w:rsid w:val="002F2138"/>
    <w:rsid w:val="002F2393"/>
    <w:rsid w:val="002F26E0"/>
    <w:rsid w:val="002F2889"/>
    <w:rsid w:val="002F2942"/>
    <w:rsid w:val="002F2C26"/>
    <w:rsid w:val="002F2CC4"/>
    <w:rsid w:val="002F2E62"/>
    <w:rsid w:val="002F30E6"/>
    <w:rsid w:val="002F3469"/>
    <w:rsid w:val="002F3511"/>
    <w:rsid w:val="002F3869"/>
    <w:rsid w:val="002F395A"/>
    <w:rsid w:val="002F3C3D"/>
    <w:rsid w:val="002F3CE3"/>
    <w:rsid w:val="002F3D56"/>
    <w:rsid w:val="002F3D98"/>
    <w:rsid w:val="002F3E14"/>
    <w:rsid w:val="002F3F56"/>
    <w:rsid w:val="002F422D"/>
    <w:rsid w:val="002F4453"/>
    <w:rsid w:val="002F453D"/>
    <w:rsid w:val="002F467B"/>
    <w:rsid w:val="002F471A"/>
    <w:rsid w:val="002F4728"/>
    <w:rsid w:val="002F4D5C"/>
    <w:rsid w:val="002F4D84"/>
    <w:rsid w:val="002F4F2D"/>
    <w:rsid w:val="002F52A3"/>
    <w:rsid w:val="002F54FC"/>
    <w:rsid w:val="002F5994"/>
    <w:rsid w:val="002F5E9C"/>
    <w:rsid w:val="002F5F3F"/>
    <w:rsid w:val="002F6093"/>
    <w:rsid w:val="002F6165"/>
    <w:rsid w:val="002F64E6"/>
    <w:rsid w:val="002F659A"/>
    <w:rsid w:val="002F66E2"/>
    <w:rsid w:val="002F684C"/>
    <w:rsid w:val="002F6954"/>
    <w:rsid w:val="002F6A15"/>
    <w:rsid w:val="002F6AC1"/>
    <w:rsid w:val="002F6AE1"/>
    <w:rsid w:val="002F6CC6"/>
    <w:rsid w:val="002F6E5B"/>
    <w:rsid w:val="002F7278"/>
    <w:rsid w:val="002F72C1"/>
    <w:rsid w:val="002F741D"/>
    <w:rsid w:val="002F7548"/>
    <w:rsid w:val="002F7565"/>
    <w:rsid w:val="002F761D"/>
    <w:rsid w:val="002F7A05"/>
    <w:rsid w:val="002F7BEB"/>
    <w:rsid w:val="002F7CED"/>
    <w:rsid w:val="002F7F0F"/>
    <w:rsid w:val="00300029"/>
    <w:rsid w:val="0030021E"/>
    <w:rsid w:val="00300394"/>
    <w:rsid w:val="00300497"/>
    <w:rsid w:val="00300566"/>
    <w:rsid w:val="003005F3"/>
    <w:rsid w:val="00300B89"/>
    <w:rsid w:val="00300BB9"/>
    <w:rsid w:val="00300BFD"/>
    <w:rsid w:val="00300C0A"/>
    <w:rsid w:val="00300C37"/>
    <w:rsid w:val="00300ED9"/>
    <w:rsid w:val="0030106A"/>
    <w:rsid w:val="00301109"/>
    <w:rsid w:val="003013DD"/>
    <w:rsid w:val="00301424"/>
    <w:rsid w:val="00301966"/>
    <w:rsid w:val="00301A89"/>
    <w:rsid w:val="00301C6F"/>
    <w:rsid w:val="00301CC1"/>
    <w:rsid w:val="00301E3F"/>
    <w:rsid w:val="00301E51"/>
    <w:rsid w:val="0030203E"/>
    <w:rsid w:val="003022DF"/>
    <w:rsid w:val="00302477"/>
    <w:rsid w:val="00302610"/>
    <w:rsid w:val="003026AC"/>
    <w:rsid w:val="003026ED"/>
    <w:rsid w:val="00302786"/>
    <w:rsid w:val="003027E9"/>
    <w:rsid w:val="003027FD"/>
    <w:rsid w:val="0030289B"/>
    <w:rsid w:val="00302CD2"/>
    <w:rsid w:val="00302F73"/>
    <w:rsid w:val="00303238"/>
    <w:rsid w:val="003035DA"/>
    <w:rsid w:val="003036CF"/>
    <w:rsid w:val="003037E6"/>
    <w:rsid w:val="00303ABB"/>
    <w:rsid w:val="00303BD1"/>
    <w:rsid w:val="00303FA1"/>
    <w:rsid w:val="00304139"/>
    <w:rsid w:val="0030426A"/>
    <w:rsid w:val="0030427F"/>
    <w:rsid w:val="003044ED"/>
    <w:rsid w:val="0030488C"/>
    <w:rsid w:val="00304DC1"/>
    <w:rsid w:val="00304ED1"/>
    <w:rsid w:val="0030521C"/>
    <w:rsid w:val="0030530A"/>
    <w:rsid w:val="00305558"/>
    <w:rsid w:val="0030580E"/>
    <w:rsid w:val="00305CD0"/>
    <w:rsid w:val="00305ECF"/>
    <w:rsid w:val="003061A4"/>
    <w:rsid w:val="0030655B"/>
    <w:rsid w:val="003065D5"/>
    <w:rsid w:val="00306DC6"/>
    <w:rsid w:val="00306F23"/>
    <w:rsid w:val="00307196"/>
    <w:rsid w:val="00307217"/>
    <w:rsid w:val="00307523"/>
    <w:rsid w:val="0030774C"/>
    <w:rsid w:val="00307E0E"/>
    <w:rsid w:val="00307E38"/>
    <w:rsid w:val="003101B4"/>
    <w:rsid w:val="0031043F"/>
    <w:rsid w:val="00310440"/>
    <w:rsid w:val="00310D81"/>
    <w:rsid w:val="00310E75"/>
    <w:rsid w:val="00310F19"/>
    <w:rsid w:val="003110EA"/>
    <w:rsid w:val="0031119E"/>
    <w:rsid w:val="003111BB"/>
    <w:rsid w:val="00311820"/>
    <w:rsid w:val="00311857"/>
    <w:rsid w:val="0031188F"/>
    <w:rsid w:val="00311A2C"/>
    <w:rsid w:val="00311A8C"/>
    <w:rsid w:val="00311DAD"/>
    <w:rsid w:val="00312044"/>
    <w:rsid w:val="0031206D"/>
    <w:rsid w:val="003121C9"/>
    <w:rsid w:val="003121D0"/>
    <w:rsid w:val="003125EA"/>
    <w:rsid w:val="003126BA"/>
    <w:rsid w:val="0031272D"/>
    <w:rsid w:val="00312740"/>
    <w:rsid w:val="00312D98"/>
    <w:rsid w:val="00312F2C"/>
    <w:rsid w:val="0031329C"/>
    <w:rsid w:val="003133DB"/>
    <w:rsid w:val="00313428"/>
    <w:rsid w:val="003135BB"/>
    <w:rsid w:val="003135D5"/>
    <w:rsid w:val="00313630"/>
    <w:rsid w:val="0031369C"/>
    <w:rsid w:val="00313AE8"/>
    <w:rsid w:val="00313F89"/>
    <w:rsid w:val="00314644"/>
    <w:rsid w:val="00314710"/>
    <w:rsid w:val="003148CE"/>
    <w:rsid w:val="00314934"/>
    <w:rsid w:val="00314983"/>
    <w:rsid w:val="003149A4"/>
    <w:rsid w:val="00314A3D"/>
    <w:rsid w:val="00314A56"/>
    <w:rsid w:val="00314A7C"/>
    <w:rsid w:val="00314BDD"/>
    <w:rsid w:val="00314CF6"/>
    <w:rsid w:val="00314DC8"/>
    <w:rsid w:val="00314FD7"/>
    <w:rsid w:val="0031500B"/>
    <w:rsid w:val="003150D3"/>
    <w:rsid w:val="00315159"/>
    <w:rsid w:val="00315349"/>
    <w:rsid w:val="0031539D"/>
    <w:rsid w:val="003155DC"/>
    <w:rsid w:val="0031569E"/>
    <w:rsid w:val="00315714"/>
    <w:rsid w:val="0031586F"/>
    <w:rsid w:val="0031593E"/>
    <w:rsid w:val="00315F98"/>
    <w:rsid w:val="003162F5"/>
    <w:rsid w:val="003162F7"/>
    <w:rsid w:val="00316334"/>
    <w:rsid w:val="00316471"/>
    <w:rsid w:val="00316593"/>
    <w:rsid w:val="003166A4"/>
    <w:rsid w:val="00316BC9"/>
    <w:rsid w:val="00316C15"/>
    <w:rsid w:val="00316E62"/>
    <w:rsid w:val="0031707E"/>
    <w:rsid w:val="0031723E"/>
    <w:rsid w:val="003172FA"/>
    <w:rsid w:val="00317431"/>
    <w:rsid w:val="003174D6"/>
    <w:rsid w:val="003175C2"/>
    <w:rsid w:val="0031767B"/>
    <w:rsid w:val="00317866"/>
    <w:rsid w:val="00317E4E"/>
    <w:rsid w:val="00320349"/>
    <w:rsid w:val="0032048A"/>
    <w:rsid w:val="003204C4"/>
    <w:rsid w:val="00320621"/>
    <w:rsid w:val="0032074B"/>
    <w:rsid w:val="00320823"/>
    <w:rsid w:val="00320C08"/>
    <w:rsid w:val="00320C42"/>
    <w:rsid w:val="00320C4A"/>
    <w:rsid w:val="00320F92"/>
    <w:rsid w:val="00321241"/>
    <w:rsid w:val="003215FC"/>
    <w:rsid w:val="00321929"/>
    <w:rsid w:val="00321935"/>
    <w:rsid w:val="00321A5F"/>
    <w:rsid w:val="00321A83"/>
    <w:rsid w:val="00321B01"/>
    <w:rsid w:val="00321C6D"/>
    <w:rsid w:val="00321CA9"/>
    <w:rsid w:val="00321D65"/>
    <w:rsid w:val="00321E15"/>
    <w:rsid w:val="00321E21"/>
    <w:rsid w:val="00321ECB"/>
    <w:rsid w:val="00321F10"/>
    <w:rsid w:val="0032219F"/>
    <w:rsid w:val="003221D7"/>
    <w:rsid w:val="003225A9"/>
    <w:rsid w:val="00322893"/>
    <w:rsid w:val="003228A9"/>
    <w:rsid w:val="00322A0F"/>
    <w:rsid w:val="00322C83"/>
    <w:rsid w:val="00322D26"/>
    <w:rsid w:val="00322DDC"/>
    <w:rsid w:val="00322E3E"/>
    <w:rsid w:val="00322E43"/>
    <w:rsid w:val="00323249"/>
    <w:rsid w:val="00323342"/>
    <w:rsid w:val="003233DB"/>
    <w:rsid w:val="0032376B"/>
    <w:rsid w:val="00323943"/>
    <w:rsid w:val="00323946"/>
    <w:rsid w:val="00323A4A"/>
    <w:rsid w:val="00323B65"/>
    <w:rsid w:val="00323E46"/>
    <w:rsid w:val="00323EE7"/>
    <w:rsid w:val="00323FDB"/>
    <w:rsid w:val="00324322"/>
    <w:rsid w:val="0032432D"/>
    <w:rsid w:val="0032484F"/>
    <w:rsid w:val="0032499B"/>
    <w:rsid w:val="00324A78"/>
    <w:rsid w:val="00324B2C"/>
    <w:rsid w:val="00324D64"/>
    <w:rsid w:val="00324EB8"/>
    <w:rsid w:val="00324F88"/>
    <w:rsid w:val="0032517A"/>
    <w:rsid w:val="00325264"/>
    <w:rsid w:val="003252E6"/>
    <w:rsid w:val="0032579B"/>
    <w:rsid w:val="00325B88"/>
    <w:rsid w:val="00325C69"/>
    <w:rsid w:val="00325D7C"/>
    <w:rsid w:val="00325E82"/>
    <w:rsid w:val="00325F99"/>
    <w:rsid w:val="00326281"/>
    <w:rsid w:val="00326529"/>
    <w:rsid w:val="00326A0C"/>
    <w:rsid w:val="00326DFC"/>
    <w:rsid w:val="00326E3A"/>
    <w:rsid w:val="00326F68"/>
    <w:rsid w:val="00326FFB"/>
    <w:rsid w:val="0032704A"/>
    <w:rsid w:val="00327141"/>
    <w:rsid w:val="00327309"/>
    <w:rsid w:val="003273C6"/>
    <w:rsid w:val="00327560"/>
    <w:rsid w:val="00327622"/>
    <w:rsid w:val="00327AE1"/>
    <w:rsid w:val="00327B60"/>
    <w:rsid w:val="00327C4A"/>
    <w:rsid w:val="00327DAA"/>
    <w:rsid w:val="00327EC1"/>
    <w:rsid w:val="00327F7C"/>
    <w:rsid w:val="003309D7"/>
    <w:rsid w:val="00330BB8"/>
    <w:rsid w:val="00330C4D"/>
    <w:rsid w:val="00330C93"/>
    <w:rsid w:val="00330DAF"/>
    <w:rsid w:val="00330F1D"/>
    <w:rsid w:val="00330F8F"/>
    <w:rsid w:val="00330FB8"/>
    <w:rsid w:val="00331020"/>
    <w:rsid w:val="0033110C"/>
    <w:rsid w:val="00331207"/>
    <w:rsid w:val="0033124B"/>
    <w:rsid w:val="00331451"/>
    <w:rsid w:val="0033148A"/>
    <w:rsid w:val="003314AF"/>
    <w:rsid w:val="00331660"/>
    <w:rsid w:val="003318FE"/>
    <w:rsid w:val="00331962"/>
    <w:rsid w:val="00331C97"/>
    <w:rsid w:val="00331DF8"/>
    <w:rsid w:val="00331E1A"/>
    <w:rsid w:val="00331E55"/>
    <w:rsid w:val="00331F80"/>
    <w:rsid w:val="0033201A"/>
    <w:rsid w:val="00332059"/>
    <w:rsid w:val="00332089"/>
    <w:rsid w:val="003329A8"/>
    <w:rsid w:val="00332C16"/>
    <w:rsid w:val="00332E12"/>
    <w:rsid w:val="00332E89"/>
    <w:rsid w:val="00332F17"/>
    <w:rsid w:val="00333114"/>
    <w:rsid w:val="00333315"/>
    <w:rsid w:val="0033332C"/>
    <w:rsid w:val="00333508"/>
    <w:rsid w:val="00333601"/>
    <w:rsid w:val="003336E6"/>
    <w:rsid w:val="00333718"/>
    <w:rsid w:val="003337ED"/>
    <w:rsid w:val="00333B84"/>
    <w:rsid w:val="00333C2E"/>
    <w:rsid w:val="00333CA8"/>
    <w:rsid w:val="00333D34"/>
    <w:rsid w:val="00333E19"/>
    <w:rsid w:val="00333EDE"/>
    <w:rsid w:val="00333F5E"/>
    <w:rsid w:val="00333F86"/>
    <w:rsid w:val="00334161"/>
    <w:rsid w:val="00334355"/>
    <w:rsid w:val="003346C1"/>
    <w:rsid w:val="003348F5"/>
    <w:rsid w:val="00334A2F"/>
    <w:rsid w:val="00334AE0"/>
    <w:rsid w:val="00334B08"/>
    <w:rsid w:val="00334BCE"/>
    <w:rsid w:val="00334EE6"/>
    <w:rsid w:val="00334F72"/>
    <w:rsid w:val="0033549E"/>
    <w:rsid w:val="003356E0"/>
    <w:rsid w:val="003358F3"/>
    <w:rsid w:val="003359DA"/>
    <w:rsid w:val="00335A14"/>
    <w:rsid w:val="00335AB2"/>
    <w:rsid w:val="00335C3A"/>
    <w:rsid w:val="00335ED5"/>
    <w:rsid w:val="00335F74"/>
    <w:rsid w:val="0033668E"/>
    <w:rsid w:val="003367F0"/>
    <w:rsid w:val="00336892"/>
    <w:rsid w:val="00336CF1"/>
    <w:rsid w:val="00336E7B"/>
    <w:rsid w:val="00336E90"/>
    <w:rsid w:val="00336FD1"/>
    <w:rsid w:val="00336FEB"/>
    <w:rsid w:val="00336FF7"/>
    <w:rsid w:val="0033760C"/>
    <w:rsid w:val="00340014"/>
    <w:rsid w:val="0034003F"/>
    <w:rsid w:val="00340040"/>
    <w:rsid w:val="003401C6"/>
    <w:rsid w:val="00340347"/>
    <w:rsid w:val="003406E7"/>
    <w:rsid w:val="00340867"/>
    <w:rsid w:val="003408D8"/>
    <w:rsid w:val="003409A3"/>
    <w:rsid w:val="00340A1C"/>
    <w:rsid w:val="00340A29"/>
    <w:rsid w:val="00340A53"/>
    <w:rsid w:val="00340A64"/>
    <w:rsid w:val="00340B9A"/>
    <w:rsid w:val="00340BE8"/>
    <w:rsid w:val="00340E84"/>
    <w:rsid w:val="00341058"/>
    <w:rsid w:val="003412D8"/>
    <w:rsid w:val="003412E5"/>
    <w:rsid w:val="00341621"/>
    <w:rsid w:val="0034172A"/>
    <w:rsid w:val="003417F4"/>
    <w:rsid w:val="00341E02"/>
    <w:rsid w:val="00341E31"/>
    <w:rsid w:val="00341E7D"/>
    <w:rsid w:val="00341EAA"/>
    <w:rsid w:val="00342045"/>
    <w:rsid w:val="003420CA"/>
    <w:rsid w:val="00342226"/>
    <w:rsid w:val="003423D6"/>
    <w:rsid w:val="00342699"/>
    <w:rsid w:val="00342803"/>
    <w:rsid w:val="00342A28"/>
    <w:rsid w:val="00342E5D"/>
    <w:rsid w:val="00342E7E"/>
    <w:rsid w:val="00343095"/>
    <w:rsid w:val="003433EA"/>
    <w:rsid w:val="0034343E"/>
    <w:rsid w:val="00343BB0"/>
    <w:rsid w:val="00343E3C"/>
    <w:rsid w:val="00343EC2"/>
    <w:rsid w:val="00344327"/>
    <w:rsid w:val="00344495"/>
    <w:rsid w:val="003444DD"/>
    <w:rsid w:val="003446CC"/>
    <w:rsid w:val="003448F5"/>
    <w:rsid w:val="003449E1"/>
    <w:rsid w:val="003449E3"/>
    <w:rsid w:val="00344A30"/>
    <w:rsid w:val="00344BFB"/>
    <w:rsid w:val="00344CCB"/>
    <w:rsid w:val="00345591"/>
    <w:rsid w:val="003456E4"/>
    <w:rsid w:val="003456FD"/>
    <w:rsid w:val="003457C0"/>
    <w:rsid w:val="00345957"/>
    <w:rsid w:val="00345B66"/>
    <w:rsid w:val="00345BC4"/>
    <w:rsid w:val="00345DD6"/>
    <w:rsid w:val="00345F5D"/>
    <w:rsid w:val="00345F60"/>
    <w:rsid w:val="003463D3"/>
    <w:rsid w:val="003467C3"/>
    <w:rsid w:val="00346A44"/>
    <w:rsid w:val="00346CD8"/>
    <w:rsid w:val="00346D43"/>
    <w:rsid w:val="00346EAB"/>
    <w:rsid w:val="00346FA9"/>
    <w:rsid w:val="00347D57"/>
    <w:rsid w:val="00347DD0"/>
    <w:rsid w:val="00347F62"/>
    <w:rsid w:val="0035014A"/>
    <w:rsid w:val="00350186"/>
    <w:rsid w:val="003501ED"/>
    <w:rsid w:val="003502C6"/>
    <w:rsid w:val="00350655"/>
    <w:rsid w:val="003507F5"/>
    <w:rsid w:val="003509CE"/>
    <w:rsid w:val="00350A3D"/>
    <w:rsid w:val="00350AC2"/>
    <w:rsid w:val="00350B06"/>
    <w:rsid w:val="00350C4C"/>
    <w:rsid w:val="00350D60"/>
    <w:rsid w:val="00350D73"/>
    <w:rsid w:val="00350DB3"/>
    <w:rsid w:val="0035109B"/>
    <w:rsid w:val="00351219"/>
    <w:rsid w:val="0035122C"/>
    <w:rsid w:val="00351306"/>
    <w:rsid w:val="00351625"/>
    <w:rsid w:val="003516E2"/>
    <w:rsid w:val="003519FE"/>
    <w:rsid w:val="00351A16"/>
    <w:rsid w:val="00351C74"/>
    <w:rsid w:val="00351CEF"/>
    <w:rsid w:val="00351D6A"/>
    <w:rsid w:val="00351D9C"/>
    <w:rsid w:val="003521BA"/>
    <w:rsid w:val="00352316"/>
    <w:rsid w:val="00352451"/>
    <w:rsid w:val="00352767"/>
    <w:rsid w:val="00352988"/>
    <w:rsid w:val="003529EA"/>
    <w:rsid w:val="00352A44"/>
    <w:rsid w:val="00352A62"/>
    <w:rsid w:val="00352B09"/>
    <w:rsid w:val="00352B97"/>
    <w:rsid w:val="00352C04"/>
    <w:rsid w:val="00352C33"/>
    <w:rsid w:val="00352C3C"/>
    <w:rsid w:val="00352D4E"/>
    <w:rsid w:val="00353043"/>
    <w:rsid w:val="00353105"/>
    <w:rsid w:val="0035348E"/>
    <w:rsid w:val="003534D2"/>
    <w:rsid w:val="00353644"/>
    <w:rsid w:val="003539BB"/>
    <w:rsid w:val="003539E9"/>
    <w:rsid w:val="00353AD5"/>
    <w:rsid w:val="00353DB1"/>
    <w:rsid w:val="0035411D"/>
    <w:rsid w:val="00354161"/>
    <w:rsid w:val="0035427C"/>
    <w:rsid w:val="0035430A"/>
    <w:rsid w:val="0035447C"/>
    <w:rsid w:val="003544D7"/>
    <w:rsid w:val="00354562"/>
    <w:rsid w:val="00354B0D"/>
    <w:rsid w:val="00354C7A"/>
    <w:rsid w:val="00354CD1"/>
    <w:rsid w:val="00354D13"/>
    <w:rsid w:val="00354DB1"/>
    <w:rsid w:val="00354E9C"/>
    <w:rsid w:val="00355155"/>
    <w:rsid w:val="0035520F"/>
    <w:rsid w:val="00355386"/>
    <w:rsid w:val="003554CD"/>
    <w:rsid w:val="003554CE"/>
    <w:rsid w:val="00355799"/>
    <w:rsid w:val="003557B7"/>
    <w:rsid w:val="00355880"/>
    <w:rsid w:val="003558AA"/>
    <w:rsid w:val="00355B77"/>
    <w:rsid w:val="00355F74"/>
    <w:rsid w:val="003563E9"/>
    <w:rsid w:val="0035666E"/>
    <w:rsid w:val="003567A0"/>
    <w:rsid w:val="00356840"/>
    <w:rsid w:val="003569D2"/>
    <w:rsid w:val="00356D1D"/>
    <w:rsid w:val="003575A0"/>
    <w:rsid w:val="00357808"/>
    <w:rsid w:val="00357831"/>
    <w:rsid w:val="003579F1"/>
    <w:rsid w:val="00357DFD"/>
    <w:rsid w:val="00360152"/>
    <w:rsid w:val="0036016C"/>
    <w:rsid w:val="003603CB"/>
    <w:rsid w:val="0036043A"/>
    <w:rsid w:val="0036062A"/>
    <w:rsid w:val="00360645"/>
    <w:rsid w:val="003608C5"/>
    <w:rsid w:val="0036093C"/>
    <w:rsid w:val="00360B2D"/>
    <w:rsid w:val="00360D12"/>
    <w:rsid w:val="00360E2A"/>
    <w:rsid w:val="00360F78"/>
    <w:rsid w:val="00361057"/>
    <w:rsid w:val="0036113A"/>
    <w:rsid w:val="00361167"/>
    <w:rsid w:val="003612F7"/>
    <w:rsid w:val="00361577"/>
    <w:rsid w:val="00361887"/>
    <w:rsid w:val="00361903"/>
    <w:rsid w:val="00361F7D"/>
    <w:rsid w:val="0036205D"/>
    <w:rsid w:val="003620CB"/>
    <w:rsid w:val="003621D5"/>
    <w:rsid w:val="00362553"/>
    <w:rsid w:val="003626BA"/>
    <w:rsid w:val="00362C71"/>
    <w:rsid w:val="00362C7E"/>
    <w:rsid w:val="0036377D"/>
    <w:rsid w:val="00363B48"/>
    <w:rsid w:val="00363CB7"/>
    <w:rsid w:val="00363D5E"/>
    <w:rsid w:val="00363E2F"/>
    <w:rsid w:val="00363E43"/>
    <w:rsid w:val="003641E7"/>
    <w:rsid w:val="0036426C"/>
    <w:rsid w:val="003642DA"/>
    <w:rsid w:val="0036449E"/>
    <w:rsid w:val="003644B2"/>
    <w:rsid w:val="003648F3"/>
    <w:rsid w:val="00364D43"/>
    <w:rsid w:val="00364D4C"/>
    <w:rsid w:val="00365150"/>
    <w:rsid w:val="00365217"/>
    <w:rsid w:val="00365263"/>
    <w:rsid w:val="00365339"/>
    <w:rsid w:val="0036542F"/>
    <w:rsid w:val="0036598E"/>
    <w:rsid w:val="00365B6A"/>
    <w:rsid w:val="00365D7C"/>
    <w:rsid w:val="00365DC3"/>
    <w:rsid w:val="00365EC4"/>
    <w:rsid w:val="00365EE2"/>
    <w:rsid w:val="00365F73"/>
    <w:rsid w:val="00365F96"/>
    <w:rsid w:val="00365F99"/>
    <w:rsid w:val="0036627F"/>
    <w:rsid w:val="0036680E"/>
    <w:rsid w:val="003668EF"/>
    <w:rsid w:val="00366A90"/>
    <w:rsid w:val="00366E7F"/>
    <w:rsid w:val="00366FBC"/>
    <w:rsid w:val="0036725C"/>
    <w:rsid w:val="00367992"/>
    <w:rsid w:val="003679F0"/>
    <w:rsid w:val="003679F4"/>
    <w:rsid w:val="00367A79"/>
    <w:rsid w:val="00367E4B"/>
    <w:rsid w:val="00367E8C"/>
    <w:rsid w:val="003701BD"/>
    <w:rsid w:val="0037023A"/>
    <w:rsid w:val="00370443"/>
    <w:rsid w:val="0037067D"/>
    <w:rsid w:val="003707D3"/>
    <w:rsid w:val="00370BA6"/>
    <w:rsid w:val="00370C99"/>
    <w:rsid w:val="00370D5B"/>
    <w:rsid w:val="00370F33"/>
    <w:rsid w:val="003711CC"/>
    <w:rsid w:val="00371604"/>
    <w:rsid w:val="00371607"/>
    <w:rsid w:val="00371869"/>
    <w:rsid w:val="00371D37"/>
    <w:rsid w:val="00371DDC"/>
    <w:rsid w:val="00371E30"/>
    <w:rsid w:val="00371E4D"/>
    <w:rsid w:val="0037201B"/>
    <w:rsid w:val="0037229F"/>
    <w:rsid w:val="0037233D"/>
    <w:rsid w:val="0037247B"/>
    <w:rsid w:val="003724E7"/>
    <w:rsid w:val="00372A46"/>
    <w:rsid w:val="00372DE5"/>
    <w:rsid w:val="00373054"/>
    <w:rsid w:val="00373092"/>
    <w:rsid w:val="00373556"/>
    <w:rsid w:val="0037362E"/>
    <w:rsid w:val="00373734"/>
    <w:rsid w:val="0037375A"/>
    <w:rsid w:val="003739DD"/>
    <w:rsid w:val="00373A8C"/>
    <w:rsid w:val="00373BE0"/>
    <w:rsid w:val="00373BFB"/>
    <w:rsid w:val="00373C33"/>
    <w:rsid w:val="00373CFD"/>
    <w:rsid w:val="00373F8F"/>
    <w:rsid w:val="003741FB"/>
    <w:rsid w:val="00374220"/>
    <w:rsid w:val="00374326"/>
    <w:rsid w:val="00374407"/>
    <w:rsid w:val="0037464D"/>
    <w:rsid w:val="0037498E"/>
    <w:rsid w:val="00374B1E"/>
    <w:rsid w:val="00374B74"/>
    <w:rsid w:val="00374DD7"/>
    <w:rsid w:val="0037519D"/>
    <w:rsid w:val="0037528D"/>
    <w:rsid w:val="0037529C"/>
    <w:rsid w:val="003752C4"/>
    <w:rsid w:val="00375658"/>
    <w:rsid w:val="003756CD"/>
    <w:rsid w:val="0037573C"/>
    <w:rsid w:val="00375767"/>
    <w:rsid w:val="00375A26"/>
    <w:rsid w:val="00375AF0"/>
    <w:rsid w:val="00375C7C"/>
    <w:rsid w:val="00375D3F"/>
    <w:rsid w:val="00375FD9"/>
    <w:rsid w:val="003760B0"/>
    <w:rsid w:val="003760BA"/>
    <w:rsid w:val="0037613F"/>
    <w:rsid w:val="003762AC"/>
    <w:rsid w:val="003763B5"/>
    <w:rsid w:val="003763D7"/>
    <w:rsid w:val="003765BC"/>
    <w:rsid w:val="00376967"/>
    <w:rsid w:val="00376C3A"/>
    <w:rsid w:val="00376E0B"/>
    <w:rsid w:val="0037704F"/>
    <w:rsid w:val="003770A2"/>
    <w:rsid w:val="003771D0"/>
    <w:rsid w:val="0037735C"/>
    <w:rsid w:val="00377578"/>
    <w:rsid w:val="0037789E"/>
    <w:rsid w:val="00377A99"/>
    <w:rsid w:val="00377B77"/>
    <w:rsid w:val="00377BA7"/>
    <w:rsid w:val="00377C73"/>
    <w:rsid w:val="00377E6A"/>
    <w:rsid w:val="00377FD4"/>
    <w:rsid w:val="00380052"/>
    <w:rsid w:val="003804DA"/>
    <w:rsid w:val="0038096B"/>
    <w:rsid w:val="00380ADF"/>
    <w:rsid w:val="00380B28"/>
    <w:rsid w:val="00380D3B"/>
    <w:rsid w:val="00380E84"/>
    <w:rsid w:val="0038122C"/>
    <w:rsid w:val="0038152E"/>
    <w:rsid w:val="00381537"/>
    <w:rsid w:val="0038165C"/>
    <w:rsid w:val="00381713"/>
    <w:rsid w:val="0038179E"/>
    <w:rsid w:val="00381ADF"/>
    <w:rsid w:val="00381C95"/>
    <w:rsid w:val="00381E1F"/>
    <w:rsid w:val="003820EB"/>
    <w:rsid w:val="00382292"/>
    <w:rsid w:val="003822FC"/>
    <w:rsid w:val="00382492"/>
    <w:rsid w:val="003826C9"/>
    <w:rsid w:val="003826F0"/>
    <w:rsid w:val="00382945"/>
    <w:rsid w:val="00382B53"/>
    <w:rsid w:val="00382B72"/>
    <w:rsid w:val="00382F5D"/>
    <w:rsid w:val="00382FDF"/>
    <w:rsid w:val="00383119"/>
    <w:rsid w:val="0038313C"/>
    <w:rsid w:val="0038333C"/>
    <w:rsid w:val="003835D8"/>
    <w:rsid w:val="003837D5"/>
    <w:rsid w:val="003837D7"/>
    <w:rsid w:val="003838C1"/>
    <w:rsid w:val="00383A5E"/>
    <w:rsid w:val="00383BE0"/>
    <w:rsid w:val="00383C04"/>
    <w:rsid w:val="00383DA4"/>
    <w:rsid w:val="00383DAA"/>
    <w:rsid w:val="003841D8"/>
    <w:rsid w:val="00384264"/>
    <w:rsid w:val="003844E0"/>
    <w:rsid w:val="00384561"/>
    <w:rsid w:val="0038469C"/>
    <w:rsid w:val="00384ABD"/>
    <w:rsid w:val="00384BBA"/>
    <w:rsid w:val="00384D50"/>
    <w:rsid w:val="00384F43"/>
    <w:rsid w:val="0038509A"/>
    <w:rsid w:val="00385F7E"/>
    <w:rsid w:val="00385F86"/>
    <w:rsid w:val="00386385"/>
    <w:rsid w:val="003863A5"/>
    <w:rsid w:val="00386625"/>
    <w:rsid w:val="0038668C"/>
    <w:rsid w:val="00386B31"/>
    <w:rsid w:val="00386CA1"/>
    <w:rsid w:val="00386EEC"/>
    <w:rsid w:val="003870E9"/>
    <w:rsid w:val="0038758B"/>
    <w:rsid w:val="003875DE"/>
    <w:rsid w:val="00387670"/>
    <w:rsid w:val="003877B2"/>
    <w:rsid w:val="003877F5"/>
    <w:rsid w:val="003878C0"/>
    <w:rsid w:val="003878C4"/>
    <w:rsid w:val="00387B97"/>
    <w:rsid w:val="00387BEF"/>
    <w:rsid w:val="00387C0F"/>
    <w:rsid w:val="00387D00"/>
    <w:rsid w:val="00387E2B"/>
    <w:rsid w:val="0039016A"/>
    <w:rsid w:val="00390242"/>
    <w:rsid w:val="003906CB"/>
    <w:rsid w:val="003907A8"/>
    <w:rsid w:val="003909D3"/>
    <w:rsid w:val="00390AB8"/>
    <w:rsid w:val="00390C2F"/>
    <w:rsid w:val="00390E12"/>
    <w:rsid w:val="00390F1F"/>
    <w:rsid w:val="00391024"/>
    <w:rsid w:val="0039110A"/>
    <w:rsid w:val="003912AF"/>
    <w:rsid w:val="0039138D"/>
    <w:rsid w:val="0039154E"/>
    <w:rsid w:val="003915DB"/>
    <w:rsid w:val="00391624"/>
    <w:rsid w:val="00391A17"/>
    <w:rsid w:val="00391B3E"/>
    <w:rsid w:val="00391BF2"/>
    <w:rsid w:val="00391C46"/>
    <w:rsid w:val="00391EFC"/>
    <w:rsid w:val="00391FC2"/>
    <w:rsid w:val="0039222D"/>
    <w:rsid w:val="00392240"/>
    <w:rsid w:val="00392463"/>
    <w:rsid w:val="00392483"/>
    <w:rsid w:val="00392504"/>
    <w:rsid w:val="0039254B"/>
    <w:rsid w:val="003927A8"/>
    <w:rsid w:val="003928CC"/>
    <w:rsid w:val="003929EF"/>
    <w:rsid w:val="00392A13"/>
    <w:rsid w:val="00392AC2"/>
    <w:rsid w:val="00392C7E"/>
    <w:rsid w:val="00392D42"/>
    <w:rsid w:val="00392E75"/>
    <w:rsid w:val="00392F76"/>
    <w:rsid w:val="003930DD"/>
    <w:rsid w:val="00393114"/>
    <w:rsid w:val="00393131"/>
    <w:rsid w:val="003931F0"/>
    <w:rsid w:val="003932E0"/>
    <w:rsid w:val="00393335"/>
    <w:rsid w:val="00393437"/>
    <w:rsid w:val="003935B9"/>
    <w:rsid w:val="00393679"/>
    <w:rsid w:val="00393786"/>
    <w:rsid w:val="003939B4"/>
    <w:rsid w:val="00393A88"/>
    <w:rsid w:val="00393BF4"/>
    <w:rsid w:val="00393C25"/>
    <w:rsid w:val="003940C3"/>
    <w:rsid w:val="00394121"/>
    <w:rsid w:val="00394238"/>
    <w:rsid w:val="00394572"/>
    <w:rsid w:val="0039484D"/>
    <w:rsid w:val="00394884"/>
    <w:rsid w:val="00394AFC"/>
    <w:rsid w:val="00394D6A"/>
    <w:rsid w:val="00394DC3"/>
    <w:rsid w:val="003953B9"/>
    <w:rsid w:val="00395585"/>
    <w:rsid w:val="003958BB"/>
    <w:rsid w:val="00395933"/>
    <w:rsid w:val="00395A91"/>
    <w:rsid w:val="00395D83"/>
    <w:rsid w:val="00395DBE"/>
    <w:rsid w:val="00395F4F"/>
    <w:rsid w:val="003961C6"/>
    <w:rsid w:val="0039670B"/>
    <w:rsid w:val="0039690C"/>
    <w:rsid w:val="00396966"/>
    <w:rsid w:val="00396B15"/>
    <w:rsid w:val="00396D31"/>
    <w:rsid w:val="00396FFA"/>
    <w:rsid w:val="0039707C"/>
    <w:rsid w:val="003970D3"/>
    <w:rsid w:val="0039799D"/>
    <w:rsid w:val="00397D10"/>
    <w:rsid w:val="003A0386"/>
    <w:rsid w:val="003A0641"/>
    <w:rsid w:val="003A0673"/>
    <w:rsid w:val="003A0784"/>
    <w:rsid w:val="003A0A1D"/>
    <w:rsid w:val="003A0B9B"/>
    <w:rsid w:val="003A0DF6"/>
    <w:rsid w:val="003A0E0B"/>
    <w:rsid w:val="003A16E5"/>
    <w:rsid w:val="003A17CC"/>
    <w:rsid w:val="003A1815"/>
    <w:rsid w:val="003A1A1D"/>
    <w:rsid w:val="003A204E"/>
    <w:rsid w:val="003A2410"/>
    <w:rsid w:val="003A2625"/>
    <w:rsid w:val="003A271B"/>
    <w:rsid w:val="003A2BC3"/>
    <w:rsid w:val="003A2CED"/>
    <w:rsid w:val="003A2F0B"/>
    <w:rsid w:val="003A3258"/>
    <w:rsid w:val="003A33F1"/>
    <w:rsid w:val="003A3514"/>
    <w:rsid w:val="003A353D"/>
    <w:rsid w:val="003A36E8"/>
    <w:rsid w:val="003A382B"/>
    <w:rsid w:val="003A3B4B"/>
    <w:rsid w:val="003A3BF1"/>
    <w:rsid w:val="003A3D8C"/>
    <w:rsid w:val="003A3E40"/>
    <w:rsid w:val="003A3E63"/>
    <w:rsid w:val="003A4202"/>
    <w:rsid w:val="003A42D3"/>
    <w:rsid w:val="003A4548"/>
    <w:rsid w:val="003A46E9"/>
    <w:rsid w:val="003A4C91"/>
    <w:rsid w:val="003A4CCB"/>
    <w:rsid w:val="003A4E25"/>
    <w:rsid w:val="003A4F0F"/>
    <w:rsid w:val="003A50E2"/>
    <w:rsid w:val="003A5151"/>
    <w:rsid w:val="003A53A0"/>
    <w:rsid w:val="003A55B9"/>
    <w:rsid w:val="003A560E"/>
    <w:rsid w:val="003A56D2"/>
    <w:rsid w:val="003A59B9"/>
    <w:rsid w:val="003A59ED"/>
    <w:rsid w:val="003A5A68"/>
    <w:rsid w:val="003A5AB3"/>
    <w:rsid w:val="003A5B8C"/>
    <w:rsid w:val="003A5CF1"/>
    <w:rsid w:val="003A5D35"/>
    <w:rsid w:val="003A5D47"/>
    <w:rsid w:val="003A5EC9"/>
    <w:rsid w:val="003A6037"/>
    <w:rsid w:val="003A60F3"/>
    <w:rsid w:val="003A62D3"/>
    <w:rsid w:val="003A6493"/>
    <w:rsid w:val="003A6603"/>
    <w:rsid w:val="003A6D9C"/>
    <w:rsid w:val="003A700E"/>
    <w:rsid w:val="003A7023"/>
    <w:rsid w:val="003A73BC"/>
    <w:rsid w:val="003A751A"/>
    <w:rsid w:val="003A7551"/>
    <w:rsid w:val="003A76ED"/>
    <w:rsid w:val="003A78BA"/>
    <w:rsid w:val="003A7928"/>
    <w:rsid w:val="003A7940"/>
    <w:rsid w:val="003A7983"/>
    <w:rsid w:val="003A79FA"/>
    <w:rsid w:val="003A7B4A"/>
    <w:rsid w:val="003A7D51"/>
    <w:rsid w:val="003A7F64"/>
    <w:rsid w:val="003B023F"/>
    <w:rsid w:val="003B0243"/>
    <w:rsid w:val="003B0620"/>
    <w:rsid w:val="003B071C"/>
    <w:rsid w:val="003B0D9E"/>
    <w:rsid w:val="003B0E08"/>
    <w:rsid w:val="003B0EF6"/>
    <w:rsid w:val="003B1020"/>
    <w:rsid w:val="003B11C3"/>
    <w:rsid w:val="003B12B3"/>
    <w:rsid w:val="003B143F"/>
    <w:rsid w:val="003B15BF"/>
    <w:rsid w:val="003B17C0"/>
    <w:rsid w:val="003B1975"/>
    <w:rsid w:val="003B2302"/>
    <w:rsid w:val="003B237C"/>
    <w:rsid w:val="003B245A"/>
    <w:rsid w:val="003B2530"/>
    <w:rsid w:val="003B265F"/>
    <w:rsid w:val="003B2660"/>
    <w:rsid w:val="003B289A"/>
    <w:rsid w:val="003B2B37"/>
    <w:rsid w:val="003B2BD6"/>
    <w:rsid w:val="003B2D16"/>
    <w:rsid w:val="003B3310"/>
    <w:rsid w:val="003B3501"/>
    <w:rsid w:val="003B3651"/>
    <w:rsid w:val="003B376E"/>
    <w:rsid w:val="003B393C"/>
    <w:rsid w:val="003B398F"/>
    <w:rsid w:val="003B3DBD"/>
    <w:rsid w:val="003B4145"/>
    <w:rsid w:val="003B41F0"/>
    <w:rsid w:val="003B44EF"/>
    <w:rsid w:val="003B45D4"/>
    <w:rsid w:val="003B4632"/>
    <w:rsid w:val="003B464F"/>
    <w:rsid w:val="003B4736"/>
    <w:rsid w:val="003B4818"/>
    <w:rsid w:val="003B499E"/>
    <w:rsid w:val="003B4BFB"/>
    <w:rsid w:val="003B4CBB"/>
    <w:rsid w:val="003B531F"/>
    <w:rsid w:val="003B56C9"/>
    <w:rsid w:val="003B57D6"/>
    <w:rsid w:val="003B58AB"/>
    <w:rsid w:val="003B5A82"/>
    <w:rsid w:val="003B5B23"/>
    <w:rsid w:val="003B5DC7"/>
    <w:rsid w:val="003B5E20"/>
    <w:rsid w:val="003B5F65"/>
    <w:rsid w:val="003B61F2"/>
    <w:rsid w:val="003B62EF"/>
    <w:rsid w:val="003B6307"/>
    <w:rsid w:val="003B63FA"/>
    <w:rsid w:val="003B6714"/>
    <w:rsid w:val="003B675C"/>
    <w:rsid w:val="003B67EB"/>
    <w:rsid w:val="003B680B"/>
    <w:rsid w:val="003B6C40"/>
    <w:rsid w:val="003B6D50"/>
    <w:rsid w:val="003B6E1D"/>
    <w:rsid w:val="003B6FF3"/>
    <w:rsid w:val="003B70D2"/>
    <w:rsid w:val="003B7197"/>
    <w:rsid w:val="003B761C"/>
    <w:rsid w:val="003B76DD"/>
    <w:rsid w:val="003B77F7"/>
    <w:rsid w:val="003B7C42"/>
    <w:rsid w:val="003B7C7D"/>
    <w:rsid w:val="003C0138"/>
    <w:rsid w:val="003C016F"/>
    <w:rsid w:val="003C0271"/>
    <w:rsid w:val="003C04B8"/>
    <w:rsid w:val="003C0A0C"/>
    <w:rsid w:val="003C0B72"/>
    <w:rsid w:val="003C0D9C"/>
    <w:rsid w:val="003C10E5"/>
    <w:rsid w:val="003C10F2"/>
    <w:rsid w:val="003C11E6"/>
    <w:rsid w:val="003C1678"/>
    <w:rsid w:val="003C168E"/>
    <w:rsid w:val="003C16E6"/>
    <w:rsid w:val="003C1B3B"/>
    <w:rsid w:val="003C1B80"/>
    <w:rsid w:val="003C1E60"/>
    <w:rsid w:val="003C20C7"/>
    <w:rsid w:val="003C237A"/>
    <w:rsid w:val="003C23F0"/>
    <w:rsid w:val="003C2A05"/>
    <w:rsid w:val="003C2AC0"/>
    <w:rsid w:val="003C2AE6"/>
    <w:rsid w:val="003C2B83"/>
    <w:rsid w:val="003C2BA2"/>
    <w:rsid w:val="003C2D1D"/>
    <w:rsid w:val="003C3209"/>
    <w:rsid w:val="003C3493"/>
    <w:rsid w:val="003C34B1"/>
    <w:rsid w:val="003C363E"/>
    <w:rsid w:val="003C386F"/>
    <w:rsid w:val="003C38FF"/>
    <w:rsid w:val="003C3EB3"/>
    <w:rsid w:val="003C4129"/>
    <w:rsid w:val="003C4419"/>
    <w:rsid w:val="003C4604"/>
    <w:rsid w:val="003C474B"/>
    <w:rsid w:val="003C4C00"/>
    <w:rsid w:val="003C4D22"/>
    <w:rsid w:val="003C4D63"/>
    <w:rsid w:val="003C52C8"/>
    <w:rsid w:val="003C5C2C"/>
    <w:rsid w:val="003C5EF4"/>
    <w:rsid w:val="003C615C"/>
    <w:rsid w:val="003C6251"/>
    <w:rsid w:val="003C6291"/>
    <w:rsid w:val="003C6554"/>
    <w:rsid w:val="003C65D1"/>
    <w:rsid w:val="003C6841"/>
    <w:rsid w:val="003C6A61"/>
    <w:rsid w:val="003C6B32"/>
    <w:rsid w:val="003C6E13"/>
    <w:rsid w:val="003C7505"/>
    <w:rsid w:val="003C78A1"/>
    <w:rsid w:val="003C79D8"/>
    <w:rsid w:val="003C7ADA"/>
    <w:rsid w:val="003C7B8F"/>
    <w:rsid w:val="003C7C9C"/>
    <w:rsid w:val="003C7CF3"/>
    <w:rsid w:val="003C7D0A"/>
    <w:rsid w:val="003C7ED2"/>
    <w:rsid w:val="003D0321"/>
    <w:rsid w:val="003D0370"/>
    <w:rsid w:val="003D09A7"/>
    <w:rsid w:val="003D1078"/>
    <w:rsid w:val="003D10F4"/>
    <w:rsid w:val="003D119C"/>
    <w:rsid w:val="003D12F9"/>
    <w:rsid w:val="003D19D6"/>
    <w:rsid w:val="003D1C61"/>
    <w:rsid w:val="003D1E64"/>
    <w:rsid w:val="003D23D3"/>
    <w:rsid w:val="003D2617"/>
    <w:rsid w:val="003D2C8D"/>
    <w:rsid w:val="003D2CB1"/>
    <w:rsid w:val="003D304D"/>
    <w:rsid w:val="003D3070"/>
    <w:rsid w:val="003D3116"/>
    <w:rsid w:val="003D318B"/>
    <w:rsid w:val="003D35FE"/>
    <w:rsid w:val="003D364B"/>
    <w:rsid w:val="003D38E8"/>
    <w:rsid w:val="003D3D7E"/>
    <w:rsid w:val="003D3FD1"/>
    <w:rsid w:val="003D405C"/>
    <w:rsid w:val="003D4163"/>
    <w:rsid w:val="003D436F"/>
    <w:rsid w:val="003D4543"/>
    <w:rsid w:val="003D4867"/>
    <w:rsid w:val="003D4AD9"/>
    <w:rsid w:val="003D4E0A"/>
    <w:rsid w:val="003D4F76"/>
    <w:rsid w:val="003D4FBF"/>
    <w:rsid w:val="003D5434"/>
    <w:rsid w:val="003D5930"/>
    <w:rsid w:val="003D5D79"/>
    <w:rsid w:val="003D5E51"/>
    <w:rsid w:val="003D5E6E"/>
    <w:rsid w:val="003D61BB"/>
    <w:rsid w:val="003D6428"/>
    <w:rsid w:val="003D6A52"/>
    <w:rsid w:val="003D6BF6"/>
    <w:rsid w:val="003D6DC8"/>
    <w:rsid w:val="003D6FE6"/>
    <w:rsid w:val="003D70ED"/>
    <w:rsid w:val="003D71A1"/>
    <w:rsid w:val="003D72F6"/>
    <w:rsid w:val="003D753A"/>
    <w:rsid w:val="003D758E"/>
    <w:rsid w:val="003D77F5"/>
    <w:rsid w:val="003D79F6"/>
    <w:rsid w:val="003D7A69"/>
    <w:rsid w:val="003D7A6E"/>
    <w:rsid w:val="003D7A91"/>
    <w:rsid w:val="003D7E8A"/>
    <w:rsid w:val="003E014C"/>
    <w:rsid w:val="003E0326"/>
    <w:rsid w:val="003E0679"/>
    <w:rsid w:val="003E0A91"/>
    <w:rsid w:val="003E0C64"/>
    <w:rsid w:val="003E1132"/>
    <w:rsid w:val="003E1152"/>
    <w:rsid w:val="003E1265"/>
    <w:rsid w:val="003E12C9"/>
    <w:rsid w:val="003E15DD"/>
    <w:rsid w:val="003E15EF"/>
    <w:rsid w:val="003E15FD"/>
    <w:rsid w:val="003E1620"/>
    <w:rsid w:val="003E1883"/>
    <w:rsid w:val="003E19B3"/>
    <w:rsid w:val="003E1A37"/>
    <w:rsid w:val="003E1D03"/>
    <w:rsid w:val="003E1DDA"/>
    <w:rsid w:val="003E1E12"/>
    <w:rsid w:val="003E205A"/>
    <w:rsid w:val="003E20F5"/>
    <w:rsid w:val="003E2274"/>
    <w:rsid w:val="003E22A7"/>
    <w:rsid w:val="003E22D2"/>
    <w:rsid w:val="003E246C"/>
    <w:rsid w:val="003E26A4"/>
    <w:rsid w:val="003E2A51"/>
    <w:rsid w:val="003E2BAC"/>
    <w:rsid w:val="003E2F4F"/>
    <w:rsid w:val="003E3105"/>
    <w:rsid w:val="003E32B6"/>
    <w:rsid w:val="003E33C5"/>
    <w:rsid w:val="003E34C9"/>
    <w:rsid w:val="003E3586"/>
    <w:rsid w:val="003E39DC"/>
    <w:rsid w:val="003E3A16"/>
    <w:rsid w:val="003E3C62"/>
    <w:rsid w:val="003E3DEA"/>
    <w:rsid w:val="003E3F45"/>
    <w:rsid w:val="003E3FC6"/>
    <w:rsid w:val="003E410A"/>
    <w:rsid w:val="003E43C8"/>
    <w:rsid w:val="003E43D8"/>
    <w:rsid w:val="003E451B"/>
    <w:rsid w:val="003E4575"/>
    <w:rsid w:val="003E480F"/>
    <w:rsid w:val="003E48CE"/>
    <w:rsid w:val="003E4C8B"/>
    <w:rsid w:val="003E4D1B"/>
    <w:rsid w:val="003E4F3E"/>
    <w:rsid w:val="003E5205"/>
    <w:rsid w:val="003E529D"/>
    <w:rsid w:val="003E5592"/>
    <w:rsid w:val="003E5826"/>
    <w:rsid w:val="003E58EA"/>
    <w:rsid w:val="003E59F3"/>
    <w:rsid w:val="003E5C64"/>
    <w:rsid w:val="003E5F35"/>
    <w:rsid w:val="003E5FBB"/>
    <w:rsid w:val="003E609D"/>
    <w:rsid w:val="003E6257"/>
    <w:rsid w:val="003E628F"/>
    <w:rsid w:val="003E62BA"/>
    <w:rsid w:val="003E6601"/>
    <w:rsid w:val="003E674A"/>
    <w:rsid w:val="003E6A9A"/>
    <w:rsid w:val="003E6CC0"/>
    <w:rsid w:val="003E6E05"/>
    <w:rsid w:val="003E6EE6"/>
    <w:rsid w:val="003E7345"/>
    <w:rsid w:val="003E748E"/>
    <w:rsid w:val="003E765A"/>
    <w:rsid w:val="003E79E8"/>
    <w:rsid w:val="003E7BF9"/>
    <w:rsid w:val="003E7D3D"/>
    <w:rsid w:val="003F0470"/>
    <w:rsid w:val="003F0486"/>
    <w:rsid w:val="003F060F"/>
    <w:rsid w:val="003F075A"/>
    <w:rsid w:val="003F0AD5"/>
    <w:rsid w:val="003F0CEB"/>
    <w:rsid w:val="003F0DE1"/>
    <w:rsid w:val="003F1078"/>
    <w:rsid w:val="003F1334"/>
    <w:rsid w:val="003F14D6"/>
    <w:rsid w:val="003F168E"/>
    <w:rsid w:val="003F1774"/>
    <w:rsid w:val="003F1798"/>
    <w:rsid w:val="003F17DD"/>
    <w:rsid w:val="003F1992"/>
    <w:rsid w:val="003F1D3B"/>
    <w:rsid w:val="003F235C"/>
    <w:rsid w:val="003F2764"/>
    <w:rsid w:val="003F27D2"/>
    <w:rsid w:val="003F292B"/>
    <w:rsid w:val="003F2B4E"/>
    <w:rsid w:val="003F2D50"/>
    <w:rsid w:val="003F2D7D"/>
    <w:rsid w:val="003F2E84"/>
    <w:rsid w:val="003F33E0"/>
    <w:rsid w:val="003F3674"/>
    <w:rsid w:val="003F3750"/>
    <w:rsid w:val="003F37D4"/>
    <w:rsid w:val="003F3BDC"/>
    <w:rsid w:val="003F3D4A"/>
    <w:rsid w:val="003F4291"/>
    <w:rsid w:val="003F4332"/>
    <w:rsid w:val="003F454B"/>
    <w:rsid w:val="003F4B78"/>
    <w:rsid w:val="003F4E7C"/>
    <w:rsid w:val="003F505B"/>
    <w:rsid w:val="003F5116"/>
    <w:rsid w:val="003F51C4"/>
    <w:rsid w:val="003F528F"/>
    <w:rsid w:val="003F54C3"/>
    <w:rsid w:val="003F5607"/>
    <w:rsid w:val="003F565A"/>
    <w:rsid w:val="003F59DA"/>
    <w:rsid w:val="003F5C3A"/>
    <w:rsid w:val="003F5ECD"/>
    <w:rsid w:val="003F5EF7"/>
    <w:rsid w:val="003F5F44"/>
    <w:rsid w:val="003F6046"/>
    <w:rsid w:val="003F636B"/>
    <w:rsid w:val="003F65F1"/>
    <w:rsid w:val="003F698D"/>
    <w:rsid w:val="003F6C04"/>
    <w:rsid w:val="003F6CE1"/>
    <w:rsid w:val="003F6D5B"/>
    <w:rsid w:val="003F6DD4"/>
    <w:rsid w:val="003F6DED"/>
    <w:rsid w:val="003F7066"/>
    <w:rsid w:val="003F7071"/>
    <w:rsid w:val="003F70F5"/>
    <w:rsid w:val="003F7128"/>
    <w:rsid w:val="003F7401"/>
    <w:rsid w:val="003F756E"/>
    <w:rsid w:val="003F772A"/>
    <w:rsid w:val="003F7920"/>
    <w:rsid w:val="003F7C3D"/>
    <w:rsid w:val="00400012"/>
    <w:rsid w:val="00400597"/>
    <w:rsid w:val="004007CD"/>
    <w:rsid w:val="00400949"/>
    <w:rsid w:val="0040096A"/>
    <w:rsid w:val="00400C9D"/>
    <w:rsid w:val="00400DE4"/>
    <w:rsid w:val="00401060"/>
    <w:rsid w:val="00401062"/>
    <w:rsid w:val="004010AB"/>
    <w:rsid w:val="0040123E"/>
    <w:rsid w:val="004012EC"/>
    <w:rsid w:val="00401456"/>
    <w:rsid w:val="0040150A"/>
    <w:rsid w:val="00401604"/>
    <w:rsid w:val="00401605"/>
    <w:rsid w:val="0040168F"/>
    <w:rsid w:val="00401829"/>
    <w:rsid w:val="00401957"/>
    <w:rsid w:val="004019E5"/>
    <w:rsid w:val="00401A0A"/>
    <w:rsid w:val="00401C28"/>
    <w:rsid w:val="00401C9C"/>
    <w:rsid w:val="00401DBC"/>
    <w:rsid w:val="00402047"/>
    <w:rsid w:val="004020B6"/>
    <w:rsid w:val="004025B6"/>
    <w:rsid w:val="00402896"/>
    <w:rsid w:val="00402987"/>
    <w:rsid w:val="00402AD8"/>
    <w:rsid w:val="00402FAB"/>
    <w:rsid w:val="0040316E"/>
    <w:rsid w:val="00403412"/>
    <w:rsid w:val="004034BD"/>
    <w:rsid w:val="004037A0"/>
    <w:rsid w:val="004037BA"/>
    <w:rsid w:val="00403ADC"/>
    <w:rsid w:val="00403CB6"/>
    <w:rsid w:val="00403F44"/>
    <w:rsid w:val="00404022"/>
    <w:rsid w:val="00404024"/>
    <w:rsid w:val="00404301"/>
    <w:rsid w:val="00404332"/>
    <w:rsid w:val="004043E7"/>
    <w:rsid w:val="004043FA"/>
    <w:rsid w:val="00404597"/>
    <w:rsid w:val="00404644"/>
    <w:rsid w:val="004046C2"/>
    <w:rsid w:val="004048BB"/>
    <w:rsid w:val="0040494F"/>
    <w:rsid w:val="00404AF5"/>
    <w:rsid w:val="00404E95"/>
    <w:rsid w:val="00405034"/>
    <w:rsid w:val="004052C7"/>
    <w:rsid w:val="00405505"/>
    <w:rsid w:val="004055FD"/>
    <w:rsid w:val="004058AF"/>
    <w:rsid w:val="00405D17"/>
    <w:rsid w:val="00405E0D"/>
    <w:rsid w:val="00405F8D"/>
    <w:rsid w:val="0040637C"/>
    <w:rsid w:val="00406B2E"/>
    <w:rsid w:val="00406B95"/>
    <w:rsid w:val="00406C86"/>
    <w:rsid w:val="00406EA4"/>
    <w:rsid w:val="00406FF4"/>
    <w:rsid w:val="00407101"/>
    <w:rsid w:val="004071D6"/>
    <w:rsid w:val="00407206"/>
    <w:rsid w:val="004077C9"/>
    <w:rsid w:val="004079DD"/>
    <w:rsid w:val="00407CDE"/>
    <w:rsid w:val="00407EB2"/>
    <w:rsid w:val="0041003E"/>
    <w:rsid w:val="00410336"/>
    <w:rsid w:val="004107E7"/>
    <w:rsid w:val="00410AC8"/>
    <w:rsid w:val="00411022"/>
    <w:rsid w:val="004111F2"/>
    <w:rsid w:val="00411294"/>
    <w:rsid w:val="0041155D"/>
    <w:rsid w:val="00411602"/>
    <w:rsid w:val="0041173C"/>
    <w:rsid w:val="0041213F"/>
    <w:rsid w:val="004122BA"/>
    <w:rsid w:val="004124D0"/>
    <w:rsid w:val="00412586"/>
    <w:rsid w:val="00412618"/>
    <w:rsid w:val="0041275F"/>
    <w:rsid w:val="004128D7"/>
    <w:rsid w:val="00412976"/>
    <w:rsid w:val="00412BCC"/>
    <w:rsid w:val="00412E0C"/>
    <w:rsid w:val="00412F16"/>
    <w:rsid w:val="00412FE6"/>
    <w:rsid w:val="0041314D"/>
    <w:rsid w:val="0041346F"/>
    <w:rsid w:val="004134DE"/>
    <w:rsid w:val="004136DB"/>
    <w:rsid w:val="0041370F"/>
    <w:rsid w:val="00413A71"/>
    <w:rsid w:val="00413FCB"/>
    <w:rsid w:val="00414232"/>
    <w:rsid w:val="00414413"/>
    <w:rsid w:val="004146D8"/>
    <w:rsid w:val="004148B2"/>
    <w:rsid w:val="004148B3"/>
    <w:rsid w:val="004149B6"/>
    <w:rsid w:val="004149F8"/>
    <w:rsid w:val="00414AB6"/>
    <w:rsid w:val="00414E70"/>
    <w:rsid w:val="0041530D"/>
    <w:rsid w:val="0041539C"/>
    <w:rsid w:val="00415578"/>
    <w:rsid w:val="00415711"/>
    <w:rsid w:val="00415F3B"/>
    <w:rsid w:val="0041613C"/>
    <w:rsid w:val="0041649F"/>
    <w:rsid w:val="004169C5"/>
    <w:rsid w:val="00416CB6"/>
    <w:rsid w:val="00416DC8"/>
    <w:rsid w:val="0041708D"/>
    <w:rsid w:val="0041749D"/>
    <w:rsid w:val="0041775E"/>
    <w:rsid w:val="00417B89"/>
    <w:rsid w:val="00417BA0"/>
    <w:rsid w:val="00417C99"/>
    <w:rsid w:val="00417D5B"/>
    <w:rsid w:val="00417E73"/>
    <w:rsid w:val="00417EB8"/>
    <w:rsid w:val="00420385"/>
    <w:rsid w:val="004203F3"/>
    <w:rsid w:val="00420692"/>
    <w:rsid w:val="004206AC"/>
    <w:rsid w:val="004209CE"/>
    <w:rsid w:val="00420D15"/>
    <w:rsid w:val="00421109"/>
    <w:rsid w:val="00421378"/>
    <w:rsid w:val="0042166E"/>
    <w:rsid w:val="00421E59"/>
    <w:rsid w:val="00421EE1"/>
    <w:rsid w:val="00421F25"/>
    <w:rsid w:val="0042216C"/>
    <w:rsid w:val="004223F5"/>
    <w:rsid w:val="004224F0"/>
    <w:rsid w:val="0042254C"/>
    <w:rsid w:val="004227C8"/>
    <w:rsid w:val="0042299B"/>
    <w:rsid w:val="00422A2C"/>
    <w:rsid w:val="00422B9B"/>
    <w:rsid w:val="00422DC5"/>
    <w:rsid w:val="00422DDB"/>
    <w:rsid w:val="00422F6C"/>
    <w:rsid w:val="00422F94"/>
    <w:rsid w:val="00423148"/>
    <w:rsid w:val="00423244"/>
    <w:rsid w:val="00423262"/>
    <w:rsid w:val="00423417"/>
    <w:rsid w:val="004234FB"/>
    <w:rsid w:val="00423614"/>
    <w:rsid w:val="004238CD"/>
    <w:rsid w:val="00423B97"/>
    <w:rsid w:val="00423C04"/>
    <w:rsid w:val="00423C60"/>
    <w:rsid w:val="00423E21"/>
    <w:rsid w:val="00423E3F"/>
    <w:rsid w:val="00424193"/>
    <w:rsid w:val="00424244"/>
    <w:rsid w:val="004242C4"/>
    <w:rsid w:val="004242C7"/>
    <w:rsid w:val="004245BF"/>
    <w:rsid w:val="004246FE"/>
    <w:rsid w:val="004247AA"/>
    <w:rsid w:val="00424844"/>
    <w:rsid w:val="0042499B"/>
    <w:rsid w:val="00424AF7"/>
    <w:rsid w:val="00424B7B"/>
    <w:rsid w:val="00424D6E"/>
    <w:rsid w:val="004251B8"/>
    <w:rsid w:val="00425244"/>
    <w:rsid w:val="00425280"/>
    <w:rsid w:val="00425311"/>
    <w:rsid w:val="0042546B"/>
    <w:rsid w:val="00425481"/>
    <w:rsid w:val="00425659"/>
    <w:rsid w:val="00425687"/>
    <w:rsid w:val="0042580B"/>
    <w:rsid w:val="00425D26"/>
    <w:rsid w:val="00426068"/>
    <w:rsid w:val="00426878"/>
    <w:rsid w:val="00426C7E"/>
    <w:rsid w:val="00426CA7"/>
    <w:rsid w:val="00426CBA"/>
    <w:rsid w:val="00426D67"/>
    <w:rsid w:val="00426EE3"/>
    <w:rsid w:val="00426FFC"/>
    <w:rsid w:val="0042712A"/>
    <w:rsid w:val="0042780C"/>
    <w:rsid w:val="00427B44"/>
    <w:rsid w:val="00427BF0"/>
    <w:rsid w:val="00427C40"/>
    <w:rsid w:val="00427D73"/>
    <w:rsid w:val="00427E34"/>
    <w:rsid w:val="0043020E"/>
    <w:rsid w:val="00430224"/>
    <w:rsid w:val="004302E7"/>
    <w:rsid w:val="00430667"/>
    <w:rsid w:val="004306A6"/>
    <w:rsid w:val="0043095D"/>
    <w:rsid w:val="004309BD"/>
    <w:rsid w:val="00430A54"/>
    <w:rsid w:val="00430E4F"/>
    <w:rsid w:val="00430F64"/>
    <w:rsid w:val="00431218"/>
    <w:rsid w:val="00431340"/>
    <w:rsid w:val="004314FF"/>
    <w:rsid w:val="004316B2"/>
    <w:rsid w:val="00431932"/>
    <w:rsid w:val="00431D71"/>
    <w:rsid w:val="004322B2"/>
    <w:rsid w:val="00432314"/>
    <w:rsid w:val="004323C7"/>
    <w:rsid w:val="00432764"/>
    <w:rsid w:val="00432781"/>
    <w:rsid w:val="00432BB9"/>
    <w:rsid w:val="00432FD7"/>
    <w:rsid w:val="00433007"/>
    <w:rsid w:val="0043314B"/>
    <w:rsid w:val="004335A4"/>
    <w:rsid w:val="004336C3"/>
    <w:rsid w:val="00433AB9"/>
    <w:rsid w:val="00433ADD"/>
    <w:rsid w:val="00433D00"/>
    <w:rsid w:val="00433E10"/>
    <w:rsid w:val="00433EF2"/>
    <w:rsid w:val="00433F41"/>
    <w:rsid w:val="004340AD"/>
    <w:rsid w:val="00434193"/>
    <w:rsid w:val="004345B6"/>
    <w:rsid w:val="00434BB7"/>
    <w:rsid w:val="00434CD9"/>
    <w:rsid w:val="004351D6"/>
    <w:rsid w:val="00435217"/>
    <w:rsid w:val="0043536E"/>
    <w:rsid w:val="00435981"/>
    <w:rsid w:val="00435BF5"/>
    <w:rsid w:val="00435DB7"/>
    <w:rsid w:val="00435E8E"/>
    <w:rsid w:val="00435FFC"/>
    <w:rsid w:val="004363B5"/>
    <w:rsid w:val="0043648D"/>
    <w:rsid w:val="0043648E"/>
    <w:rsid w:val="0043689C"/>
    <w:rsid w:val="00436916"/>
    <w:rsid w:val="004369DD"/>
    <w:rsid w:val="00436D53"/>
    <w:rsid w:val="00436E51"/>
    <w:rsid w:val="004370FD"/>
    <w:rsid w:val="004371CE"/>
    <w:rsid w:val="004372DE"/>
    <w:rsid w:val="0043747C"/>
    <w:rsid w:val="004375AF"/>
    <w:rsid w:val="00437744"/>
    <w:rsid w:val="00437803"/>
    <w:rsid w:val="004378E7"/>
    <w:rsid w:val="004379FE"/>
    <w:rsid w:val="004400A0"/>
    <w:rsid w:val="004400FF"/>
    <w:rsid w:val="00440106"/>
    <w:rsid w:val="004402DC"/>
    <w:rsid w:val="00440388"/>
    <w:rsid w:val="004403D4"/>
    <w:rsid w:val="004406CF"/>
    <w:rsid w:val="00440788"/>
    <w:rsid w:val="00440999"/>
    <w:rsid w:val="00440E41"/>
    <w:rsid w:val="00440EF0"/>
    <w:rsid w:val="0044101D"/>
    <w:rsid w:val="004417D9"/>
    <w:rsid w:val="004418DA"/>
    <w:rsid w:val="00441A45"/>
    <w:rsid w:val="00441AEF"/>
    <w:rsid w:val="00441C78"/>
    <w:rsid w:val="00441E38"/>
    <w:rsid w:val="00441F07"/>
    <w:rsid w:val="0044227E"/>
    <w:rsid w:val="00442410"/>
    <w:rsid w:val="0044255F"/>
    <w:rsid w:val="0044270E"/>
    <w:rsid w:val="0044289C"/>
    <w:rsid w:val="004428D1"/>
    <w:rsid w:val="0044294D"/>
    <w:rsid w:val="00442B61"/>
    <w:rsid w:val="00442DE5"/>
    <w:rsid w:val="00442E86"/>
    <w:rsid w:val="0044310B"/>
    <w:rsid w:val="00443462"/>
    <w:rsid w:val="0044368D"/>
    <w:rsid w:val="0044371D"/>
    <w:rsid w:val="00443918"/>
    <w:rsid w:val="0044393E"/>
    <w:rsid w:val="00443ADA"/>
    <w:rsid w:val="0044428D"/>
    <w:rsid w:val="0044440D"/>
    <w:rsid w:val="00444500"/>
    <w:rsid w:val="00444543"/>
    <w:rsid w:val="004446C2"/>
    <w:rsid w:val="0044499C"/>
    <w:rsid w:val="00444B64"/>
    <w:rsid w:val="00444D2A"/>
    <w:rsid w:val="00444F14"/>
    <w:rsid w:val="004452F7"/>
    <w:rsid w:val="004454AA"/>
    <w:rsid w:val="004456DD"/>
    <w:rsid w:val="0044577B"/>
    <w:rsid w:val="004457A0"/>
    <w:rsid w:val="00445D1D"/>
    <w:rsid w:val="00445D5C"/>
    <w:rsid w:val="00445EEF"/>
    <w:rsid w:val="004460AD"/>
    <w:rsid w:val="0044624F"/>
    <w:rsid w:val="00446430"/>
    <w:rsid w:val="004465BB"/>
    <w:rsid w:val="00446739"/>
    <w:rsid w:val="00446883"/>
    <w:rsid w:val="004468B3"/>
    <w:rsid w:val="004469C9"/>
    <w:rsid w:val="00446A43"/>
    <w:rsid w:val="00446E88"/>
    <w:rsid w:val="004470C0"/>
    <w:rsid w:val="004471F5"/>
    <w:rsid w:val="004475F4"/>
    <w:rsid w:val="00447608"/>
    <w:rsid w:val="00447AD8"/>
    <w:rsid w:val="00447C3F"/>
    <w:rsid w:val="00447CEB"/>
    <w:rsid w:val="00447D16"/>
    <w:rsid w:val="00447FA1"/>
    <w:rsid w:val="00447FC7"/>
    <w:rsid w:val="00450039"/>
    <w:rsid w:val="004504EB"/>
    <w:rsid w:val="00450576"/>
    <w:rsid w:val="00450692"/>
    <w:rsid w:val="004507E0"/>
    <w:rsid w:val="0045094D"/>
    <w:rsid w:val="00450A44"/>
    <w:rsid w:val="00450E9C"/>
    <w:rsid w:val="00450FE0"/>
    <w:rsid w:val="00451132"/>
    <w:rsid w:val="0045128F"/>
    <w:rsid w:val="00451314"/>
    <w:rsid w:val="00451475"/>
    <w:rsid w:val="00451525"/>
    <w:rsid w:val="00451651"/>
    <w:rsid w:val="004518EA"/>
    <w:rsid w:val="00451981"/>
    <w:rsid w:val="0045198C"/>
    <w:rsid w:val="00451A6F"/>
    <w:rsid w:val="00451EAD"/>
    <w:rsid w:val="00451F2C"/>
    <w:rsid w:val="00451F52"/>
    <w:rsid w:val="00452005"/>
    <w:rsid w:val="00452011"/>
    <w:rsid w:val="004520BC"/>
    <w:rsid w:val="0045228B"/>
    <w:rsid w:val="00452308"/>
    <w:rsid w:val="00452478"/>
    <w:rsid w:val="0045259E"/>
    <w:rsid w:val="00452A1A"/>
    <w:rsid w:val="00452DEF"/>
    <w:rsid w:val="00452E65"/>
    <w:rsid w:val="00453050"/>
    <w:rsid w:val="00453824"/>
    <w:rsid w:val="004538A2"/>
    <w:rsid w:val="004538BE"/>
    <w:rsid w:val="00453955"/>
    <w:rsid w:val="004539D8"/>
    <w:rsid w:val="00453CD0"/>
    <w:rsid w:val="00453D33"/>
    <w:rsid w:val="00453FE4"/>
    <w:rsid w:val="004540EA"/>
    <w:rsid w:val="00454125"/>
    <w:rsid w:val="0045427B"/>
    <w:rsid w:val="004542E0"/>
    <w:rsid w:val="00454596"/>
    <w:rsid w:val="004547DE"/>
    <w:rsid w:val="00454841"/>
    <w:rsid w:val="00454AF3"/>
    <w:rsid w:val="00454B82"/>
    <w:rsid w:val="00454C6A"/>
    <w:rsid w:val="00454C93"/>
    <w:rsid w:val="00455441"/>
    <w:rsid w:val="004554AA"/>
    <w:rsid w:val="00455912"/>
    <w:rsid w:val="00455963"/>
    <w:rsid w:val="00455AB2"/>
    <w:rsid w:val="00455AEE"/>
    <w:rsid w:val="00455CFD"/>
    <w:rsid w:val="004565E7"/>
    <w:rsid w:val="0045694D"/>
    <w:rsid w:val="00456990"/>
    <w:rsid w:val="00456C10"/>
    <w:rsid w:val="00457246"/>
    <w:rsid w:val="004575B7"/>
    <w:rsid w:val="0045768D"/>
    <w:rsid w:val="004577B1"/>
    <w:rsid w:val="0045787B"/>
    <w:rsid w:val="00457A69"/>
    <w:rsid w:val="00457B99"/>
    <w:rsid w:val="00457BBF"/>
    <w:rsid w:val="00460125"/>
    <w:rsid w:val="00460435"/>
    <w:rsid w:val="0046050A"/>
    <w:rsid w:val="00460965"/>
    <w:rsid w:val="00460A39"/>
    <w:rsid w:val="00460D6C"/>
    <w:rsid w:val="00461017"/>
    <w:rsid w:val="00461322"/>
    <w:rsid w:val="0046137F"/>
    <w:rsid w:val="004615B7"/>
    <w:rsid w:val="00461758"/>
    <w:rsid w:val="00461AB5"/>
    <w:rsid w:val="00461B19"/>
    <w:rsid w:val="00461C2F"/>
    <w:rsid w:val="00461F9D"/>
    <w:rsid w:val="004622BA"/>
    <w:rsid w:val="0046230B"/>
    <w:rsid w:val="00462420"/>
    <w:rsid w:val="0046253B"/>
    <w:rsid w:val="004627A8"/>
    <w:rsid w:val="0046298F"/>
    <w:rsid w:val="00462CC1"/>
    <w:rsid w:val="00462DD8"/>
    <w:rsid w:val="00462E17"/>
    <w:rsid w:val="00462E2C"/>
    <w:rsid w:val="00462E4E"/>
    <w:rsid w:val="00462FF9"/>
    <w:rsid w:val="00463173"/>
    <w:rsid w:val="00463203"/>
    <w:rsid w:val="004636A6"/>
    <w:rsid w:val="0046372C"/>
    <w:rsid w:val="00463B86"/>
    <w:rsid w:val="00463C16"/>
    <w:rsid w:val="00463C1B"/>
    <w:rsid w:val="00463EDE"/>
    <w:rsid w:val="00463F8B"/>
    <w:rsid w:val="00464194"/>
    <w:rsid w:val="004641CE"/>
    <w:rsid w:val="00464629"/>
    <w:rsid w:val="004646E5"/>
    <w:rsid w:val="00464A0F"/>
    <w:rsid w:val="00464A3A"/>
    <w:rsid w:val="00464EE0"/>
    <w:rsid w:val="00465063"/>
    <w:rsid w:val="004650F1"/>
    <w:rsid w:val="004651DF"/>
    <w:rsid w:val="004652D5"/>
    <w:rsid w:val="0046532B"/>
    <w:rsid w:val="0046534F"/>
    <w:rsid w:val="004653A3"/>
    <w:rsid w:val="004654F7"/>
    <w:rsid w:val="004657F3"/>
    <w:rsid w:val="00465921"/>
    <w:rsid w:val="00465941"/>
    <w:rsid w:val="00465A83"/>
    <w:rsid w:val="00465E5C"/>
    <w:rsid w:val="00465FB3"/>
    <w:rsid w:val="00466254"/>
    <w:rsid w:val="004663A5"/>
    <w:rsid w:val="004663BC"/>
    <w:rsid w:val="00466E75"/>
    <w:rsid w:val="00466F7C"/>
    <w:rsid w:val="0046707D"/>
    <w:rsid w:val="00467220"/>
    <w:rsid w:val="004672B4"/>
    <w:rsid w:val="004672CD"/>
    <w:rsid w:val="00467397"/>
    <w:rsid w:val="00467551"/>
    <w:rsid w:val="00467653"/>
    <w:rsid w:val="00467722"/>
    <w:rsid w:val="00467A7C"/>
    <w:rsid w:val="00467AF3"/>
    <w:rsid w:val="004703EB"/>
    <w:rsid w:val="0047067D"/>
    <w:rsid w:val="004707C3"/>
    <w:rsid w:val="00470C52"/>
    <w:rsid w:val="00470DB3"/>
    <w:rsid w:val="00470DBB"/>
    <w:rsid w:val="004710CD"/>
    <w:rsid w:val="0047129F"/>
    <w:rsid w:val="00471397"/>
    <w:rsid w:val="004718C9"/>
    <w:rsid w:val="00471A03"/>
    <w:rsid w:val="00471A3E"/>
    <w:rsid w:val="00471A93"/>
    <w:rsid w:val="00471C57"/>
    <w:rsid w:val="00471CEE"/>
    <w:rsid w:val="00471D09"/>
    <w:rsid w:val="004722C2"/>
    <w:rsid w:val="004724FB"/>
    <w:rsid w:val="0047251A"/>
    <w:rsid w:val="0047285E"/>
    <w:rsid w:val="004728C6"/>
    <w:rsid w:val="00472926"/>
    <w:rsid w:val="00472ABD"/>
    <w:rsid w:val="00472C5B"/>
    <w:rsid w:val="00472E1F"/>
    <w:rsid w:val="00472F79"/>
    <w:rsid w:val="00473177"/>
    <w:rsid w:val="004731F8"/>
    <w:rsid w:val="00473923"/>
    <w:rsid w:val="00473AAC"/>
    <w:rsid w:val="00473E78"/>
    <w:rsid w:val="00473EAA"/>
    <w:rsid w:val="00473EEA"/>
    <w:rsid w:val="00473EFF"/>
    <w:rsid w:val="00473FA1"/>
    <w:rsid w:val="0047431F"/>
    <w:rsid w:val="0047474A"/>
    <w:rsid w:val="0047480A"/>
    <w:rsid w:val="00474A78"/>
    <w:rsid w:val="00474C28"/>
    <w:rsid w:val="00474C8B"/>
    <w:rsid w:val="00474D09"/>
    <w:rsid w:val="00474E4E"/>
    <w:rsid w:val="00474E5B"/>
    <w:rsid w:val="00474E68"/>
    <w:rsid w:val="00474FD3"/>
    <w:rsid w:val="0047502A"/>
    <w:rsid w:val="004755AB"/>
    <w:rsid w:val="0047564E"/>
    <w:rsid w:val="004758B8"/>
    <w:rsid w:val="004759D4"/>
    <w:rsid w:val="004759F5"/>
    <w:rsid w:val="00475A09"/>
    <w:rsid w:val="00475B87"/>
    <w:rsid w:val="00476117"/>
    <w:rsid w:val="00476B5A"/>
    <w:rsid w:val="00476B8C"/>
    <w:rsid w:val="00476EC5"/>
    <w:rsid w:val="00477036"/>
    <w:rsid w:val="0047705A"/>
    <w:rsid w:val="00477206"/>
    <w:rsid w:val="0047751F"/>
    <w:rsid w:val="0047760C"/>
    <w:rsid w:val="004778B6"/>
    <w:rsid w:val="00477DBB"/>
    <w:rsid w:val="00480045"/>
    <w:rsid w:val="00480111"/>
    <w:rsid w:val="00480D16"/>
    <w:rsid w:val="00480D6B"/>
    <w:rsid w:val="00481300"/>
    <w:rsid w:val="004815D0"/>
    <w:rsid w:val="0048174B"/>
    <w:rsid w:val="00481A79"/>
    <w:rsid w:val="00481A87"/>
    <w:rsid w:val="00481AB5"/>
    <w:rsid w:val="00481BD8"/>
    <w:rsid w:val="00481C85"/>
    <w:rsid w:val="00481E77"/>
    <w:rsid w:val="0048211D"/>
    <w:rsid w:val="004824F3"/>
    <w:rsid w:val="00482507"/>
    <w:rsid w:val="004826EE"/>
    <w:rsid w:val="00482811"/>
    <w:rsid w:val="00482B34"/>
    <w:rsid w:val="004830A2"/>
    <w:rsid w:val="00483441"/>
    <w:rsid w:val="0048354A"/>
    <w:rsid w:val="004835C5"/>
    <w:rsid w:val="00483607"/>
    <w:rsid w:val="004838A5"/>
    <w:rsid w:val="00483C15"/>
    <w:rsid w:val="00483DD9"/>
    <w:rsid w:val="00483F90"/>
    <w:rsid w:val="00484365"/>
    <w:rsid w:val="0048455D"/>
    <w:rsid w:val="00484621"/>
    <w:rsid w:val="004849D8"/>
    <w:rsid w:val="00484A5A"/>
    <w:rsid w:val="00484C04"/>
    <w:rsid w:val="00484D94"/>
    <w:rsid w:val="00484E04"/>
    <w:rsid w:val="0048535B"/>
    <w:rsid w:val="00485411"/>
    <w:rsid w:val="00485682"/>
    <w:rsid w:val="0048577C"/>
    <w:rsid w:val="00485846"/>
    <w:rsid w:val="0048588B"/>
    <w:rsid w:val="004858FB"/>
    <w:rsid w:val="00485960"/>
    <w:rsid w:val="00485D76"/>
    <w:rsid w:val="00486030"/>
    <w:rsid w:val="0048605A"/>
    <w:rsid w:val="0048608B"/>
    <w:rsid w:val="004860EF"/>
    <w:rsid w:val="0048657A"/>
    <w:rsid w:val="004865FF"/>
    <w:rsid w:val="00486703"/>
    <w:rsid w:val="0048690A"/>
    <w:rsid w:val="00486A39"/>
    <w:rsid w:val="00486A3D"/>
    <w:rsid w:val="00486D0F"/>
    <w:rsid w:val="00486F38"/>
    <w:rsid w:val="004870D4"/>
    <w:rsid w:val="0048749F"/>
    <w:rsid w:val="004875AA"/>
    <w:rsid w:val="00487633"/>
    <w:rsid w:val="0048767B"/>
    <w:rsid w:val="00487CA2"/>
    <w:rsid w:val="00490334"/>
    <w:rsid w:val="00490816"/>
    <w:rsid w:val="00490D10"/>
    <w:rsid w:val="00490FDD"/>
    <w:rsid w:val="004910AC"/>
    <w:rsid w:val="00491147"/>
    <w:rsid w:val="004912B3"/>
    <w:rsid w:val="00491586"/>
    <w:rsid w:val="004916DF"/>
    <w:rsid w:val="00491B99"/>
    <w:rsid w:val="00491ED7"/>
    <w:rsid w:val="00492705"/>
    <w:rsid w:val="00492808"/>
    <w:rsid w:val="004928AF"/>
    <w:rsid w:val="00492BCF"/>
    <w:rsid w:val="00492DBE"/>
    <w:rsid w:val="00493122"/>
    <w:rsid w:val="0049342E"/>
    <w:rsid w:val="0049375A"/>
    <w:rsid w:val="004937F2"/>
    <w:rsid w:val="00493898"/>
    <w:rsid w:val="0049395C"/>
    <w:rsid w:val="004939EB"/>
    <w:rsid w:val="00493A1E"/>
    <w:rsid w:val="00494160"/>
    <w:rsid w:val="00494521"/>
    <w:rsid w:val="004945F5"/>
    <w:rsid w:val="0049485D"/>
    <w:rsid w:val="00495075"/>
    <w:rsid w:val="00495796"/>
    <w:rsid w:val="00495963"/>
    <w:rsid w:val="00495DEC"/>
    <w:rsid w:val="00495EF9"/>
    <w:rsid w:val="00496430"/>
    <w:rsid w:val="00496AF2"/>
    <w:rsid w:val="00496B0B"/>
    <w:rsid w:val="00496BA1"/>
    <w:rsid w:val="00496F02"/>
    <w:rsid w:val="00497277"/>
    <w:rsid w:val="00497308"/>
    <w:rsid w:val="0049746A"/>
    <w:rsid w:val="00497787"/>
    <w:rsid w:val="00497790"/>
    <w:rsid w:val="004979A9"/>
    <w:rsid w:val="00497C54"/>
    <w:rsid w:val="00497F06"/>
    <w:rsid w:val="004A0140"/>
    <w:rsid w:val="004A040B"/>
    <w:rsid w:val="004A0422"/>
    <w:rsid w:val="004A0529"/>
    <w:rsid w:val="004A05EF"/>
    <w:rsid w:val="004A0B37"/>
    <w:rsid w:val="004A0C19"/>
    <w:rsid w:val="004A0EDE"/>
    <w:rsid w:val="004A11FF"/>
    <w:rsid w:val="004A14C6"/>
    <w:rsid w:val="004A14D2"/>
    <w:rsid w:val="004A152E"/>
    <w:rsid w:val="004A15AA"/>
    <w:rsid w:val="004A18BA"/>
    <w:rsid w:val="004A1C15"/>
    <w:rsid w:val="004A1D52"/>
    <w:rsid w:val="004A1DB2"/>
    <w:rsid w:val="004A1EF7"/>
    <w:rsid w:val="004A2050"/>
    <w:rsid w:val="004A20B3"/>
    <w:rsid w:val="004A2271"/>
    <w:rsid w:val="004A239C"/>
    <w:rsid w:val="004A23B7"/>
    <w:rsid w:val="004A240F"/>
    <w:rsid w:val="004A245D"/>
    <w:rsid w:val="004A246A"/>
    <w:rsid w:val="004A2880"/>
    <w:rsid w:val="004A28CC"/>
    <w:rsid w:val="004A298F"/>
    <w:rsid w:val="004A2A0A"/>
    <w:rsid w:val="004A2A17"/>
    <w:rsid w:val="004A2BBF"/>
    <w:rsid w:val="004A2FBB"/>
    <w:rsid w:val="004A33D8"/>
    <w:rsid w:val="004A3652"/>
    <w:rsid w:val="004A37A9"/>
    <w:rsid w:val="004A3C71"/>
    <w:rsid w:val="004A3E31"/>
    <w:rsid w:val="004A3E45"/>
    <w:rsid w:val="004A41DD"/>
    <w:rsid w:val="004A4364"/>
    <w:rsid w:val="004A4568"/>
    <w:rsid w:val="004A462A"/>
    <w:rsid w:val="004A4670"/>
    <w:rsid w:val="004A46E1"/>
    <w:rsid w:val="004A48ED"/>
    <w:rsid w:val="004A4C83"/>
    <w:rsid w:val="004A4CDD"/>
    <w:rsid w:val="004A5054"/>
    <w:rsid w:val="004A51FC"/>
    <w:rsid w:val="004A5235"/>
    <w:rsid w:val="004A52C7"/>
    <w:rsid w:val="004A5516"/>
    <w:rsid w:val="004A57AD"/>
    <w:rsid w:val="004A5819"/>
    <w:rsid w:val="004A5BC7"/>
    <w:rsid w:val="004A6251"/>
    <w:rsid w:val="004A62A3"/>
    <w:rsid w:val="004A6867"/>
    <w:rsid w:val="004A68B9"/>
    <w:rsid w:val="004A697B"/>
    <w:rsid w:val="004A69EB"/>
    <w:rsid w:val="004A6B19"/>
    <w:rsid w:val="004A6BE0"/>
    <w:rsid w:val="004A6D24"/>
    <w:rsid w:val="004A7098"/>
    <w:rsid w:val="004A7159"/>
    <w:rsid w:val="004A7300"/>
    <w:rsid w:val="004A76D0"/>
    <w:rsid w:val="004A77F4"/>
    <w:rsid w:val="004A780E"/>
    <w:rsid w:val="004A7B9C"/>
    <w:rsid w:val="004A7E20"/>
    <w:rsid w:val="004B0350"/>
    <w:rsid w:val="004B042F"/>
    <w:rsid w:val="004B0643"/>
    <w:rsid w:val="004B06C2"/>
    <w:rsid w:val="004B0785"/>
    <w:rsid w:val="004B07CA"/>
    <w:rsid w:val="004B0826"/>
    <w:rsid w:val="004B0B4F"/>
    <w:rsid w:val="004B0B66"/>
    <w:rsid w:val="004B0BB8"/>
    <w:rsid w:val="004B0E66"/>
    <w:rsid w:val="004B0EC3"/>
    <w:rsid w:val="004B0F02"/>
    <w:rsid w:val="004B111E"/>
    <w:rsid w:val="004B12AD"/>
    <w:rsid w:val="004B13D8"/>
    <w:rsid w:val="004B1727"/>
    <w:rsid w:val="004B1944"/>
    <w:rsid w:val="004B207C"/>
    <w:rsid w:val="004B2230"/>
    <w:rsid w:val="004B257B"/>
    <w:rsid w:val="004B25C3"/>
    <w:rsid w:val="004B287B"/>
    <w:rsid w:val="004B2BD6"/>
    <w:rsid w:val="004B2C58"/>
    <w:rsid w:val="004B3518"/>
    <w:rsid w:val="004B3EC6"/>
    <w:rsid w:val="004B405F"/>
    <w:rsid w:val="004B40F9"/>
    <w:rsid w:val="004B459B"/>
    <w:rsid w:val="004B482A"/>
    <w:rsid w:val="004B4B3D"/>
    <w:rsid w:val="004B4C81"/>
    <w:rsid w:val="004B52DE"/>
    <w:rsid w:val="004B52E7"/>
    <w:rsid w:val="004B52FB"/>
    <w:rsid w:val="004B53C0"/>
    <w:rsid w:val="004B5B7B"/>
    <w:rsid w:val="004B6059"/>
    <w:rsid w:val="004B612C"/>
    <w:rsid w:val="004B617C"/>
    <w:rsid w:val="004B6194"/>
    <w:rsid w:val="004B632B"/>
    <w:rsid w:val="004B6429"/>
    <w:rsid w:val="004B64D5"/>
    <w:rsid w:val="004B677B"/>
    <w:rsid w:val="004B68E6"/>
    <w:rsid w:val="004B6BB7"/>
    <w:rsid w:val="004B6C56"/>
    <w:rsid w:val="004B6EA7"/>
    <w:rsid w:val="004B6F5D"/>
    <w:rsid w:val="004B7161"/>
    <w:rsid w:val="004B7179"/>
    <w:rsid w:val="004B71DB"/>
    <w:rsid w:val="004B7614"/>
    <w:rsid w:val="004B77E4"/>
    <w:rsid w:val="004B7964"/>
    <w:rsid w:val="004B7F29"/>
    <w:rsid w:val="004C002A"/>
    <w:rsid w:val="004C01FE"/>
    <w:rsid w:val="004C0330"/>
    <w:rsid w:val="004C059C"/>
    <w:rsid w:val="004C07C1"/>
    <w:rsid w:val="004C0911"/>
    <w:rsid w:val="004C0A63"/>
    <w:rsid w:val="004C0AA5"/>
    <w:rsid w:val="004C0BB2"/>
    <w:rsid w:val="004C0C9C"/>
    <w:rsid w:val="004C0EAD"/>
    <w:rsid w:val="004C0F79"/>
    <w:rsid w:val="004C0FF4"/>
    <w:rsid w:val="004C12BE"/>
    <w:rsid w:val="004C1302"/>
    <w:rsid w:val="004C1364"/>
    <w:rsid w:val="004C1605"/>
    <w:rsid w:val="004C16E2"/>
    <w:rsid w:val="004C17E4"/>
    <w:rsid w:val="004C186E"/>
    <w:rsid w:val="004C18E6"/>
    <w:rsid w:val="004C198C"/>
    <w:rsid w:val="004C1AB2"/>
    <w:rsid w:val="004C1B49"/>
    <w:rsid w:val="004C1C3B"/>
    <w:rsid w:val="004C1C42"/>
    <w:rsid w:val="004C1D3A"/>
    <w:rsid w:val="004C1DA5"/>
    <w:rsid w:val="004C22C4"/>
    <w:rsid w:val="004C237A"/>
    <w:rsid w:val="004C2638"/>
    <w:rsid w:val="004C286C"/>
    <w:rsid w:val="004C295D"/>
    <w:rsid w:val="004C29FB"/>
    <w:rsid w:val="004C2BE6"/>
    <w:rsid w:val="004C3477"/>
    <w:rsid w:val="004C38EB"/>
    <w:rsid w:val="004C3BB0"/>
    <w:rsid w:val="004C3BDE"/>
    <w:rsid w:val="004C3EEA"/>
    <w:rsid w:val="004C3F3C"/>
    <w:rsid w:val="004C47CF"/>
    <w:rsid w:val="004C489E"/>
    <w:rsid w:val="004C4B51"/>
    <w:rsid w:val="004C4D6B"/>
    <w:rsid w:val="004C53FD"/>
    <w:rsid w:val="004C59A6"/>
    <w:rsid w:val="004C59C4"/>
    <w:rsid w:val="004C5AE0"/>
    <w:rsid w:val="004C5EA1"/>
    <w:rsid w:val="004C5ED8"/>
    <w:rsid w:val="004C5F7F"/>
    <w:rsid w:val="004C624A"/>
    <w:rsid w:val="004C6255"/>
    <w:rsid w:val="004C62E2"/>
    <w:rsid w:val="004C659E"/>
    <w:rsid w:val="004C65B8"/>
    <w:rsid w:val="004C66CA"/>
    <w:rsid w:val="004C68F0"/>
    <w:rsid w:val="004C6965"/>
    <w:rsid w:val="004C6D86"/>
    <w:rsid w:val="004C7289"/>
    <w:rsid w:val="004C7359"/>
    <w:rsid w:val="004C7481"/>
    <w:rsid w:val="004C74F4"/>
    <w:rsid w:val="004C78CC"/>
    <w:rsid w:val="004D011D"/>
    <w:rsid w:val="004D025A"/>
    <w:rsid w:val="004D02F1"/>
    <w:rsid w:val="004D043C"/>
    <w:rsid w:val="004D05A7"/>
    <w:rsid w:val="004D071C"/>
    <w:rsid w:val="004D0836"/>
    <w:rsid w:val="004D0BFA"/>
    <w:rsid w:val="004D0DE4"/>
    <w:rsid w:val="004D0ED3"/>
    <w:rsid w:val="004D10E3"/>
    <w:rsid w:val="004D1388"/>
    <w:rsid w:val="004D1433"/>
    <w:rsid w:val="004D14CD"/>
    <w:rsid w:val="004D176D"/>
    <w:rsid w:val="004D1777"/>
    <w:rsid w:val="004D1883"/>
    <w:rsid w:val="004D194C"/>
    <w:rsid w:val="004D1D76"/>
    <w:rsid w:val="004D21DA"/>
    <w:rsid w:val="004D232B"/>
    <w:rsid w:val="004D23B2"/>
    <w:rsid w:val="004D2453"/>
    <w:rsid w:val="004D2720"/>
    <w:rsid w:val="004D28FB"/>
    <w:rsid w:val="004D2CBF"/>
    <w:rsid w:val="004D2D2B"/>
    <w:rsid w:val="004D2F68"/>
    <w:rsid w:val="004D2F9B"/>
    <w:rsid w:val="004D303C"/>
    <w:rsid w:val="004D30DC"/>
    <w:rsid w:val="004D3261"/>
    <w:rsid w:val="004D3366"/>
    <w:rsid w:val="004D344E"/>
    <w:rsid w:val="004D34B8"/>
    <w:rsid w:val="004D352E"/>
    <w:rsid w:val="004D3860"/>
    <w:rsid w:val="004D38B2"/>
    <w:rsid w:val="004D3CC8"/>
    <w:rsid w:val="004D3D86"/>
    <w:rsid w:val="004D3E57"/>
    <w:rsid w:val="004D4149"/>
    <w:rsid w:val="004D415B"/>
    <w:rsid w:val="004D41C7"/>
    <w:rsid w:val="004D4224"/>
    <w:rsid w:val="004D4480"/>
    <w:rsid w:val="004D4755"/>
    <w:rsid w:val="004D479D"/>
    <w:rsid w:val="004D481E"/>
    <w:rsid w:val="004D4854"/>
    <w:rsid w:val="004D4926"/>
    <w:rsid w:val="004D4A6B"/>
    <w:rsid w:val="004D4B24"/>
    <w:rsid w:val="004D4CAD"/>
    <w:rsid w:val="004D50C5"/>
    <w:rsid w:val="004D5277"/>
    <w:rsid w:val="004D540F"/>
    <w:rsid w:val="004D5704"/>
    <w:rsid w:val="004D5721"/>
    <w:rsid w:val="004D575B"/>
    <w:rsid w:val="004D58EC"/>
    <w:rsid w:val="004D59AE"/>
    <w:rsid w:val="004D5E1F"/>
    <w:rsid w:val="004D5E90"/>
    <w:rsid w:val="004D614A"/>
    <w:rsid w:val="004D63E7"/>
    <w:rsid w:val="004D6443"/>
    <w:rsid w:val="004D68A5"/>
    <w:rsid w:val="004D69F2"/>
    <w:rsid w:val="004D6A90"/>
    <w:rsid w:val="004D6CBB"/>
    <w:rsid w:val="004D7152"/>
    <w:rsid w:val="004D74C4"/>
    <w:rsid w:val="004D7565"/>
    <w:rsid w:val="004D7662"/>
    <w:rsid w:val="004D7841"/>
    <w:rsid w:val="004D78F0"/>
    <w:rsid w:val="004D7A37"/>
    <w:rsid w:val="004D7B5C"/>
    <w:rsid w:val="004D7B84"/>
    <w:rsid w:val="004D7F51"/>
    <w:rsid w:val="004D7F8A"/>
    <w:rsid w:val="004E0121"/>
    <w:rsid w:val="004E0206"/>
    <w:rsid w:val="004E0373"/>
    <w:rsid w:val="004E0528"/>
    <w:rsid w:val="004E0700"/>
    <w:rsid w:val="004E0763"/>
    <w:rsid w:val="004E08E1"/>
    <w:rsid w:val="004E0900"/>
    <w:rsid w:val="004E0BFA"/>
    <w:rsid w:val="004E0D84"/>
    <w:rsid w:val="004E0E7A"/>
    <w:rsid w:val="004E1232"/>
    <w:rsid w:val="004E1602"/>
    <w:rsid w:val="004E1773"/>
    <w:rsid w:val="004E1E0F"/>
    <w:rsid w:val="004E1F6D"/>
    <w:rsid w:val="004E21A4"/>
    <w:rsid w:val="004E2613"/>
    <w:rsid w:val="004E2663"/>
    <w:rsid w:val="004E2874"/>
    <w:rsid w:val="004E2981"/>
    <w:rsid w:val="004E2A47"/>
    <w:rsid w:val="004E2AEF"/>
    <w:rsid w:val="004E2BDE"/>
    <w:rsid w:val="004E2C62"/>
    <w:rsid w:val="004E2EBE"/>
    <w:rsid w:val="004E3157"/>
    <w:rsid w:val="004E31E1"/>
    <w:rsid w:val="004E31FE"/>
    <w:rsid w:val="004E32DA"/>
    <w:rsid w:val="004E3329"/>
    <w:rsid w:val="004E3572"/>
    <w:rsid w:val="004E3635"/>
    <w:rsid w:val="004E36BD"/>
    <w:rsid w:val="004E379C"/>
    <w:rsid w:val="004E3D06"/>
    <w:rsid w:val="004E3DE8"/>
    <w:rsid w:val="004E3E4B"/>
    <w:rsid w:val="004E419B"/>
    <w:rsid w:val="004E427C"/>
    <w:rsid w:val="004E4418"/>
    <w:rsid w:val="004E441B"/>
    <w:rsid w:val="004E4837"/>
    <w:rsid w:val="004E4857"/>
    <w:rsid w:val="004E4887"/>
    <w:rsid w:val="004E48DB"/>
    <w:rsid w:val="004E4990"/>
    <w:rsid w:val="004E4D11"/>
    <w:rsid w:val="004E4E2C"/>
    <w:rsid w:val="004E4E7F"/>
    <w:rsid w:val="004E52DB"/>
    <w:rsid w:val="004E5334"/>
    <w:rsid w:val="004E5449"/>
    <w:rsid w:val="004E5607"/>
    <w:rsid w:val="004E5752"/>
    <w:rsid w:val="004E5771"/>
    <w:rsid w:val="004E57D6"/>
    <w:rsid w:val="004E5957"/>
    <w:rsid w:val="004E5A4F"/>
    <w:rsid w:val="004E5B88"/>
    <w:rsid w:val="004E5C38"/>
    <w:rsid w:val="004E5C82"/>
    <w:rsid w:val="004E644E"/>
    <w:rsid w:val="004E64B9"/>
    <w:rsid w:val="004E6713"/>
    <w:rsid w:val="004E68B4"/>
    <w:rsid w:val="004E68FE"/>
    <w:rsid w:val="004E693A"/>
    <w:rsid w:val="004E6BB4"/>
    <w:rsid w:val="004E6BE1"/>
    <w:rsid w:val="004E6C98"/>
    <w:rsid w:val="004E6DB3"/>
    <w:rsid w:val="004E6E10"/>
    <w:rsid w:val="004E6F5E"/>
    <w:rsid w:val="004E7589"/>
    <w:rsid w:val="004E75CA"/>
    <w:rsid w:val="004E75CF"/>
    <w:rsid w:val="004E79F7"/>
    <w:rsid w:val="004E7B25"/>
    <w:rsid w:val="004E7BBD"/>
    <w:rsid w:val="004E7C97"/>
    <w:rsid w:val="004E7EDB"/>
    <w:rsid w:val="004F0010"/>
    <w:rsid w:val="004F0103"/>
    <w:rsid w:val="004F0105"/>
    <w:rsid w:val="004F0149"/>
    <w:rsid w:val="004F0236"/>
    <w:rsid w:val="004F0264"/>
    <w:rsid w:val="004F05CC"/>
    <w:rsid w:val="004F0658"/>
    <w:rsid w:val="004F0950"/>
    <w:rsid w:val="004F0D9E"/>
    <w:rsid w:val="004F0F18"/>
    <w:rsid w:val="004F0F4C"/>
    <w:rsid w:val="004F12C1"/>
    <w:rsid w:val="004F1316"/>
    <w:rsid w:val="004F132D"/>
    <w:rsid w:val="004F14C1"/>
    <w:rsid w:val="004F16D5"/>
    <w:rsid w:val="004F1799"/>
    <w:rsid w:val="004F17DA"/>
    <w:rsid w:val="004F19C3"/>
    <w:rsid w:val="004F1C39"/>
    <w:rsid w:val="004F1D15"/>
    <w:rsid w:val="004F1E5D"/>
    <w:rsid w:val="004F1E9D"/>
    <w:rsid w:val="004F218F"/>
    <w:rsid w:val="004F2196"/>
    <w:rsid w:val="004F2745"/>
    <w:rsid w:val="004F2959"/>
    <w:rsid w:val="004F2A56"/>
    <w:rsid w:val="004F2B95"/>
    <w:rsid w:val="004F2BB0"/>
    <w:rsid w:val="004F2E78"/>
    <w:rsid w:val="004F314D"/>
    <w:rsid w:val="004F31CF"/>
    <w:rsid w:val="004F324F"/>
    <w:rsid w:val="004F338D"/>
    <w:rsid w:val="004F36E3"/>
    <w:rsid w:val="004F37E1"/>
    <w:rsid w:val="004F39C5"/>
    <w:rsid w:val="004F3D27"/>
    <w:rsid w:val="004F431E"/>
    <w:rsid w:val="004F43C6"/>
    <w:rsid w:val="004F444A"/>
    <w:rsid w:val="004F4553"/>
    <w:rsid w:val="004F456F"/>
    <w:rsid w:val="004F4713"/>
    <w:rsid w:val="004F479A"/>
    <w:rsid w:val="004F4955"/>
    <w:rsid w:val="004F4CC9"/>
    <w:rsid w:val="004F4CDB"/>
    <w:rsid w:val="004F4D24"/>
    <w:rsid w:val="004F4D46"/>
    <w:rsid w:val="004F4F16"/>
    <w:rsid w:val="004F4FC7"/>
    <w:rsid w:val="004F5002"/>
    <w:rsid w:val="004F54B5"/>
    <w:rsid w:val="004F56A1"/>
    <w:rsid w:val="004F5845"/>
    <w:rsid w:val="004F5A50"/>
    <w:rsid w:val="004F60C3"/>
    <w:rsid w:val="004F60F4"/>
    <w:rsid w:val="004F61B5"/>
    <w:rsid w:val="004F647D"/>
    <w:rsid w:val="004F650E"/>
    <w:rsid w:val="004F6822"/>
    <w:rsid w:val="004F68CA"/>
    <w:rsid w:val="004F699A"/>
    <w:rsid w:val="004F69CB"/>
    <w:rsid w:val="004F6D18"/>
    <w:rsid w:val="004F749A"/>
    <w:rsid w:val="004F7677"/>
    <w:rsid w:val="004F7999"/>
    <w:rsid w:val="004F7B1E"/>
    <w:rsid w:val="004F7CAF"/>
    <w:rsid w:val="005001A3"/>
    <w:rsid w:val="005001BA"/>
    <w:rsid w:val="005003A6"/>
    <w:rsid w:val="005004C1"/>
    <w:rsid w:val="005007D9"/>
    <w:rsid w:val="0050097E"/>
    <w:rsid w:val="00500B22"/>
    <w:rsid w:val="00500BDD"/>
    <w:rsid w:val="00500E11"/>
    <w:rsid w:val="00500E16"/>
    <w:rsid w:val="0050145A"/>
    <w:rsid w:val="00501477"/>
    <w:rsid w:val="005014A6"/>
    <w:rsid w:val="0050173B"/>
    <w:rsid w:val="005019BC"/>
    <w:rsid w:val="00501B34"/>
    <w:rsid w:val="00501D7A"/>
    <w:rsid w:val="00501EC1"/>
    <w:rsid w:val="00501F38"/>
    <w:rsid w:val="00501F5B"/>
    <w:rsid w:val="00501FF3"/>
    <w:rsid w:val="005021B0"/>
    <w:rsid w:val="005023A4"/>
    <w:rsid w:val="005024B8"/>
    <w:rsid w:val="00502803"/>
    <w:rsid w:val="00502BC1"/>
    <w:rsid w:val="00502D98"/>
    <w:rsid w:val="00503112"/>
    <w:rsid w:val="005031C2"/>
    <w:rsid w:val="005031EF"/>
    <w:rsid w:val="0050362F"/>
    <w:rsid w:val="00503741"/>
    <w:rsid w:val="00503B8D"/>
    <w:rsid w:val="00503C16"/>
    <w:rsid w:val="00503CA6"/>
    <w:rsid w:val="0050418D"/>
    <w:rsid w:val="005046D7"/>
    <w:rsid w:val="00504714"/>
    <w:rsid w:val="00504A14"/>
    <w:rsid w:val="00504CDF"/>
    <w:rsid w:val="00504DD7"/>
    <w:rsid w:val="00504F44"/>
    <w:rsid w:val="005051E1"/>
    <w:rsid w:val="00505275"/>
    <w:rsid w:val="005052C6"/>
    <w:rsid w:val="00505370"/>
    <w:rsid w:val="005053A6"/>
    <w:rsid w:val="00505480"/>
    <w:rsid w:val="00505536"/>
    <w:rsid w:val="0050557B"/>
    <w:rsid w:val="00505702"/>
    <w:rsid w:val="00505781"/>
    <w:rsid w:val="005059EF"/>
    <w:rsid w:val="00505B25"/>
    <w:rsid w:val="00505CF6"/>
    <w:rsid w:val="00505CF8"/>
    <w:rsid w:val="00505DBF"/>
    <w:rsid w:val="00505ECF"/>
    <w:rsid w:val="00505ED8"/>
    <w:rsid w:val="00505F4A"/>
    <w:rsid w:val="005060A3"/>
    <w:rsid w:val="0050613F"/>
    <w:rsid w:val="0050624F"/>
    <w:rsid w:val="005067AE"/>
    <w:rsid w:val="00506A5C"/>
    <w:rsid w:val="00506BF7"/>
    <w:rsid w:val="00506E73"/>
    <w:rsid w:val="005070F3"/>
    <w:rsid w:val="00507421"/>
    <w:rsid w:val="00507623"/>
    <w:rsid w:val="005077AB"/>
    <w:rsid w:val="0050780A"/>
    <w:rsid w:val="00507977"/>
    <w:rsid w:val="005079E1"/>
    <w:rsid w:val="0051029F"/>
    <w:rsid w:val="0051036C"/>
    <w:rsid w:val="005107B3"/>
    <w:rsid w:val="00510C0E"/>
    <w:rsid w:val="00510C4F"/>
    <w:rsid w:val="00510DE2"/>
    <w:rsid w:val="00510E5C"/>
    <w:rsid w:val="0051105F"/>
    <w:rsid w:val="0051123D"/>
    <w:rsid w:val="005115AC"/>
    <w:rsid w:val="0051168C"/>
    <w:rsid w:val="00511CFD"/>
    <w:rsid w:val="00511D89"/>
    <w:rsid w:val="00511EF7"/>
    <w:rsid w:val="0051208C"/>
    <w:rsid w:val="0051246C"/>
    <w:rsid w:val="00512BB5"/>
    <w:rsid w:val="00512C31"/>
    <w:rsid w:val="00512C53"/>
    <w:rsid w:val="0051303F"/>
    <w:rsid w:val="005130C6"/>
    <w:rsid w:val="0051314B"/>
    <w:rsid w:val="0051321B"/>
    <w:rsid w:val="00513654"/>
    <w:rsid w:val="0051397F"/>
    <w:rsid w:val="005139BD"/>
    <w:rsid w:val="00513B59"/>
    <w:rsid w:val="00513BFB"/>
    <w:rsid w:val="00514660"/>
    <w:rsid w:val="00514A72"/>
    <w:rsid w:val="00514AC8"/>
    <w:rsid w:val="00515283"/>
    <w:rsid w:val="0051576E"/>
    <w:rsid w:val="00516062"/>
    <w:rsid w:val="0051616F"/>
    <w:rsid w:val="00516202"/>
    <w:rsid w:val="00516344"/>
    <w:rsid w:val="005165E5"/>
    <w:rsid w:val="005166F2"/>
    <w:rsid w:val="00516839"/>
    <w:rsid w:val="0051699D"/>
    <w:rsid w:val="00516BD5"/>
    <w:rsid w:val="00516CA6"/>
    <w:rsid w:val="00516D8B"/>
    <w:rsid w:val="00516E4C"/>
    <w:rsid w:val="00516E66"/>
    <w:rsid w:val="00517088"/>
    <w:rsid w:val="0051729D"/>
    <w:rsid w:val="00517386"/>
    <w:rsid w:val="005175A1"/>
    <w:rsid w:val="00517613"/>
    <w:rsid w:val="00517692"/>
    <w:rsid w:val="005176E6"/>
    <w:rsid w:val="005179ED"/>
    <w:rsid w:val="00517C62"/>
    <w:rsid w:val="00520009"/>
    <w:rsid w:val="00520696"/>
    <w:rsid w:val="005208C2"/>
    <w:rsid w:val="005208F1"/>
    <w:rsid w:val="0052094D"/>
    <w:rsid w:val="00520ADD"/>
    <w:rsid w:val="00521145"/>
    <w:rsid w:val="005211A8"/>
    <w:rsid w:val="0052123E"/>
    <w:rsid w:val="00521258"/>
    <w:rsid w:val="00521451"/>
    <w:rsid w:val="005216B8"/>
    <w:rsid w:val="00521ADF"/>
    <w:rsid w:val="00521F35"/>
    <w:rsid w:val="00522186"/>
    <w:rsid w:val="00522248"/>
    <w:rsid w:val="0052238E"/>
    <w:rsid w:val="00522448"/>
    <w:rsid w:val="00522673"/>
    <w:rsid w:val="0052299B"/>
    <w:rsid w:val="00522DDB"/>
    <w:rsid w:val="00522EC3"/>
    <w:rsid w:val="00522FB8"/>
    <w:rsid w:val="00523490"/>
    <w:rsid w:val="005234D2"/>
    <w:rsid w:val="00523634"/>
    <w:rsid w:val="00523B52"/>
    <w:rsid w:val="00523CAF"/>
    <w:rsid w:val="00523CCB"/>
    <w:rsid w:val="00523CD8"/>
    <w:rsid w:val="00523EE8"/>
    <w:rsid w:val="00524071"/>
    <w:rsid w:val="00524150"/>
    <w:rsid w:val="005243A2"/>
    <w:rsid w:val="00524527"/>
    <w:rsid w:val="00524A1A"/>
    <w:rsid w:val="00524CBF"/>
    <w:rsid w:val="005251C5"/>
    <w:rsid w:val="00525377"/>
    <w:rsid w:val="005253E8"/>
    <w:rsid w:val="00525676"/>
    <w:rsid w:val="005256B3"/>
    <w:rsid w:val="00526010"/>
    <w:rsid w:val="0052604E"/>
    <w:rsid w:val="00526270"/>
    <w:rsid w:val="00526413"/>
    <w:rsid w:val="0052685B"/>
    <w:rsid w:val="00526A13"/>
    <w:rsid w:val="00526BDC"/>
    <w:rsid w:val="00526CA7"/>
    <w:rsid w:val="00526EFC"/>
    <w:rsid w:val="0052766C"/>
    <w:rsid w:val="005276BB"/>
    <w:rsid w:val="00527B69"/>
    <w:rsid w:val="00527C9C"/>
    <w:rsid w:val="0053010C"/>
    <w:rsid w:val="005302AC"/>
    <w:rsid w:val="00530405"/>
    <w:rsid w:val="005306DE"/>
    <w:rsid w:val="0053074E"/>
    <w:rsid w:val="005307CD"/>
    <w:rsid w:val="00530D2D"/>
    <w:rsid w:val="00530D87"/>
    <w:rsid w:val="00530DB5"/>
    <w:rsid w:val="0053128B"/>
    <w:rsid w:val="00531443"/>
    <w:rsid w:val="005319DD"/>
    <w:rsid w:val="00531BA7"/>
    <w:rsid w:val="00531E6D"/>
    <w:rsid w:val="0053271F"/>
    <w:rsid w:val="00532C0E"/>
    <w:rsid w:val="00532CFE"/>
    <w:rsid w:val="005334EA"/>
    <w:rsid w:val="00533592"/>
    <w:rsid w:val="005338EC"/>
    <w:rsid w:val="005338FC"/>
    <w:rsid w:val="00533B24"/>
    <w:rsid w:val="00533B4C"/>
    <w:rsid w:val="00533BB9"/>
    <w:rsid w:val="00533FBE"/>
    <w:rsid w:val="00534419"/>
    <w:rsid w:val="0053442F"/>
    <w:rsid w:val="005345CE"/>
    <w:rsid w:val="00534667"/>
    <w:rsid w:val="005346CA"/>
    <w:rsid w:val="00534774"/>
    <w:rsid w:val="005348B0"/>
    <w:rsid w:val="005349EF"/>
    <w:rsid w:val="00534AC8"/>
    <w:rsid w:val="00534C1E"/>
    <w:rsid w:val="00534D4B"/>
    <w:rsid w:val="00534F2A"/>
    <w:rsid w:val="00534FBE"/>
    <w:rsid w:val="0053503F"/>
    <w:rsid w:val="00535042"/>
    <w:rsid w:val="005353CF"/>
    <w:rsid w:val="005354C7"/>
    <w:rsid w:val="00535653"/>
    <w:rsid w:val="0053569A"/>
    <w:rsid w:val="005359C5"/>
    <w:rsid w:val="00535A3C"/>
    <w:rsid w:val="00535CE6"/>
    <w:rsid w:val="005365B1"/>
    <w:rsid w:val="00536638"/>
    <w:rsid w:val="00536729"/>
    <w:rsid w:val="0053674C"/>
    <w:rsid w:val="005367BB"/>
    <w:rsid w:val="00536942"/>
    <w:rsid w:val="00536948"/>
    <w:rsid w:val="00536CA2"/>
    <w:rsid w:val="00536D83"/>
    <w:rsid w:val="00536F5E"/>
    <w:rsid w:val="00537841"/>
    <w:rsid w:val="0053791F"/>
    <w:rsid w:val="00537947"/>
    <w:rsid w:val="00537A10"/>
    <w:rsid w:val="00537CC2"/>
    <w:rsid w:val="00537D02"/>
    <w:rsid w:val="00537DEA"/>
    <w:rsid w:val="00537DED"/>
    <w:rsid w:val="00537E14"/>
    <w:rsid w:val="00540013"/>
    <w:rsid w:val="00540165"/>
    <w:rsid w:val="005401F1"/>
    <w:rsid w:val="0054036D"/>
    <w:rsid w:val="00540483"/>
    <w:rsid w:val="00540671"/>
    <w:rsid w:val="00540773"/>
    <w:rsid w:val="005407F2"/>
    <w:rsid w:val="00540B14"/>
    <w:rsid w:val="00540C6B"/>
    <w:rsid w:val="005410E3"/>
    <w:rsid w:val="005414E3"/>
    <w:rsid w:val="005414E5"/>
    <w:rsid w:val="00541847"/>
    <w:rsid w:val="00541BDB"/>
    <w:rsid w:val="00541C78"/>
    <w:rsid w:val="00541DC1"/>
    <w:rsid w:val="00541FB2"/>
    <w:rsid w:val="00542051"/>
    <w:rsid w:val="005422D7"/>
    <w:rsid w:val="005423A8"/>
    <w:rsid w:val="00542488"/>
    <w:rsid w:val="00542AFC"/>
    <w:rsid w:val="00542E27"/>
    <w:rsid w:val="00542EB3"/>
    <w:rsid w:val="00543102"/>
    <w:rsid w:val="005432CE"/>
    <w:rsid w:val="005433CE"/>
    <w:rsid w:val="0054362F"/>
    <w:rsid w:val="0054372F"/>
    <w:rsid w:val="00543C19"/>
    <w:rsid w:val="00543E62"/>
    <w:rsid w:val="00543F26"/>
    <w:rsid w:val="005440B9"/>
    <w:rsid w:val="005446FD"/>
    <w:rsid w:val="0054479B"/>
    <w:rsid w:val="005449DD"/>
    <w:rsid w:val="00544AFD"/>
    <w:rsid w:val="00544B55"/>
    <w:rsid w:val="00544DB8"/>
    <w:rsid w:val="00545026"/>
    <w:rsid w:val="005451D0"/>
    <w:rsid w:val="005456DD"/>
    <w:rsid w:val="005457D5"/>
    <w:rsid w:val="00545D76"/>
    <w:rsid w:val="00545E29"/>
    <w:rsid w:val="00545F71"/>
    <w:rsid w:val="0054618E"/>
    <w:rsid w:val="005461ED"/>
    <w:rsid w:val="005461F9"/>
    <w:rsid w:val="005463A3"/>
    <w:rsid w:val="00546693"/>
    <w:rsid w:val="0054688F"/>
    <w:rsid w:val="00546A07"/>
    <w:rsid w:val="00546C2D"/>
    <w:rsid w:val="00546CFC"/>
    <w:rsid w:val="00546D18"/>
    <w:rsid w:val="00546E36"/>
    <w:rsid w:val="00546E71"/>
    <w:rsid w:val="0054718C"/>
    <w:rsid w:val="005471F4"/>
    <w:rsid w:val="005472DC"/>
    <w:rsid w:val="00547304"/>
    <w:rsid w:val="005473B5"/>
    <w:rsid w:val="0054746B"/>
    <w:rsid w:val="00547835"/>
    <w:rsid w:val="00547B9A"/>
    <w:rsid w:val="00547EE3"/>
    <w:rsid w:val="00550056"/>
    <w:rsid w:val="005500C3"/>
    <w:rsid w:val="00550799"/>
    <w:rsid w:val="00550D94"/>
    <w:rsid w:val="00550FFB"/>
    <w:rsid w:val="00551228"/>
    <w:rsid w:val="0055129E"/>
    <w:rsid w:val="00551A9F"/>
    <w:rsid w:val="00551B53"/>
    <w:rsid w:val="00551BE0"/>
    <w:rsid w:val="00551D8B"/>
    <w:rsid w:val="00552311"/>
    <w:rsid w:val="005524EA"/>
    <w:rsid w:val="0055262E"/>
    <w:rsid w:val="00552AFF"/>
    <w:rsid w:val="00552B07"/>
    <w:rsid w:val="00552D5E"/>
    <w:rsid w:val="00552F12"/>
    <w:rsid w:val="0055307E"/>
    <w:rsid w:val="00553347"/>
    <w:rsid w:val="005533C2"/>
    <w:rsid w:val="005534F9"/>
    <w:rsid w:val="00553508"/>
    <w:rsid w:val="005535FE"/>
    <w:rsid w:val="00553675"/>
    <w:rsid w:val="0055371F"/>
    <w:rsid w:val="005538E5"/>
    <w:rsid w:val="005538FE"/>
    <w:rsid w:val="00553956"/>
    <w:rsid w:val="00553A4A"/>
    <w:rsid w:val="00553DF1"/>
    <w:rsid w:val="0055435F"/>
    <w:rsid w:val="00554459"/>
    <w:rsid w:val="00554518"/>
    <w:rsid w:val="005547A0"/>
    <w:rsid w:val="00554967"/>
    <w:rsid w:val="00554B2E"/>
    <w:rsid w:val="00554C97"/>
    <w:rsid w:val="00554D7A"/>
    <w:rsid w:val="00554FCF"/>
    <w:rsid w:val="00555296"/>
    <w:rsid w:val="00555489"/>
    <w:rsid w:val="005554EA"/>
    <w:rsid w:val="005558CF"/>
    <w:rsid w:val="0055621F"/>
    <w:rsid w:val="005564FF"/>
    <w:rsid w:val="005566BE"/>
    <w:rsid w:val="0055675B"/>
    <w:rsid w:val="0055688F"/>
    <w:rsid w:val="0055696D"/>
    <w:rsid w:val="00556BF7"/>
    <w:rsid w:val="00556FCA"/>
    <w:rsid w:val="0055708D"/>
    <w:rsid w:val="005570F6"/>
    <w:rsid w:val="00557611"/>
    <w:rsid w:val="00557672"/>
    <w:rsid w:val="00557683"/>
    <w:rsid w:val="00557705"/>
    <w:rsid w:val="00557AB7"/>
    <w:rsid w:val="00557C7C"/>
    <w:rsid w:val="00557D24"/>
    <w:rsid w:val="00557D41"/>
    <w:rsid w:val="00560272"/>
    <w:rsid w:val="00560A99"/>
    <w:rsid w:val="00560BB4"/>
    <w:rsid w:val="00560DC9"/>
    <w:rsid w:val="005611AF"/>
    <w:rsid w:val="005611DC"/>
    <w:rsid w:val="00561225"/>
    <w:rsid w:val="005616C6"/>
    <w:rsid w:val="00561A88"/>
    <w:rsid w:val="00561B05"/>
    <w:rsid w:val="00561BF8"/>
    <w:rsid w:val="00561CE0"/>
    <w:rsid w:val="00561DD0"/>
    <w:rsid w:val="00562138"/>
    <w:rsid w:val="00562527"/>
    <w:rsid w:val="00562636"/>
    <w:rsid w:val="0056285E"/>
    <w:rsid w:val="00562C92"/>
    <w:rsid w:val="00562F1E"/>
    <w:rsid w:val="00562FA2"/>
    <w:rsid w:val="00563025"/>
    <w:rsid w:val="005631D7"/>
    <w:rsid w:val="005632C6"/>
    <w:rsid w:val="00563613"/>
    <w:rsid w:val="005636AE"/>
    <w:rsid w:val="0056391D"/>
    <w:rsid w:val="00563A72"/>
    <w:rsid w:val="00563B8E"/>
    <w:rsid w:val="00563C45"/>
    <w:rsid w:val="005642C6"/>
    <w:rsid w:val="005644E4"/>
    <w:rsid w:val="005645AC"/>
    <w:rsid w:val="00564606"/>
    <w:rsid w:val="0056489F"/>
    <w:rsid w:val="0056498C"/>
    <w:rsid w:val="00564BF9"/>
    <w:rsid w:val="00564FBE"/>
    <w:rsid w:val="005650C9"/>
    <w:rsid w:val="005651D8"/>
    <w:rsid w:val="00565268"/>
    <w:rsid w:val="00565340"/>
    <w:rsid w:val="00565522"/>
    <w:rsid w:val="00565586"/>
    <w:rsid w:val="005655BF"/>
    <w:rsid w:val="00565850"/>
    <w:rsid w:val="00565B1A"/>
    <w:rsid w:val="00565BF3"/>
    <w:rsid w:val="00565DFD"/>
    <w:rsid w:val="00565E36"/>
    <w:rsid w:val="00565EDC"/>
    <w:rsid w:val="00565F5C"/>
    <w:rsid w:val="0056616F"/>
    <w:rsid w:val="00566219"/>
    <w:rsid w:val="005664C6"/>
    <w:rsid w:val="00566975"/>
    <w:rsid w:val="00566B4B"/>
    <w:rsid w:val="00566B81"/>
    <w:rsid w:val="00567228"/>
    <w:rsid w:val="005672BD"/>
    <w:rsid w:val="005676DF"/>
    <w:rsid w:val="005677FC"/>
    <w:rsid w:val="00567DB1"/>
    <w:rsid w:val="00570093"/>
    <w:rsid w:val="005700BB"/>
    <w:rsid w:val="005700D1"/>
    <w:rsid w:val="00570437"/>
    <w:rsid w:val="0057094D"/>
    <w:rsid w:val="00570C63"/>
    <w:rsid w:val="00570C67"/>
    <w:rsid w:val="00570C81"/>
    <w:rsid w:val="005710BC"/>
    <w:rsid w:val="005710CC"/>
    <w:rsid w:val="0057114D"/>
    <w:rsid w:val="00571294"/>
    <w:rsid w:val="005712F2"/>
    <w:rsid w:val="00571494"/>
    <w:rsid w:val="0057167F"/>
    <w:rsid w:val="005716D9"/>
    <w:rsid w:val="005716FC"/>
    <w:rsid w:val="00571780"/>
    <w:rsid w:val="005718F3"/>
    <w:rsid w:val="00571B46"/>
    <w:rsid w:val="00571B81"/>
    <w:rsid w:val="00571F68"/>
    <w:rsid w:val="00572062"/>
    <w:rsid w:val="00572082"/>
    <w:rsid w:val="00572345"/>
    <w:rsid w:val="005725E0"/>
    <w:rsid w:val="0057260F"/>
    <w:rsid w:val="00572676"/>
    <w:rsid w:val="00572969"/>
    <w:rsid w:val="00572974"/>
    <w:rsid w:val="00572BC5"/>
    <w:rsid w:val="00572C92"/>
    <w:rsid w:val="00572D97"/>
    <w:rsid w:val="00572DDD"/>
    <w:rsid w:val="00572EDD"/>
    <w:rsid w:val="00573069"/>
    <w:rsid w:val="00573166"/>
    <w:rsid w:val="005731D4"/>
    <w:rsid w:val="005733B2"/>
    <w:rsid w:val="0057371D"/>
    <w:rsid w:val="00573838"/>
    <w:rsid w:val="00573897"/>
    <w:rsid w:val="005740E2"/>
    <w:rsid w:val="0057437E"/>
    <w:rsid w:val="00574807"/>
    <w:rsid w:val="00574853"/>
    <w:rsid w:val="0057489B"/>
    <w:rsid w:val="005748F9"/>
    <w:rsid w:val="0057535A"/>
    <w:rsid w:val="0057537E"/>
    <w:rsid w:val="005753D3"/>
    <w:rsid w:val="0057542F"/>
    <w:rsid w:val="00575502"/>
    <w:rsid w:val="00575563"/>
    <w:rsid w:val="005757F1"/>
    <w:rsid w:val="005759D9"/>
    <w:rsid w:val="00575ADA"/>
    <w:rsid w:val="00576024"/>
    <w:rsid w:val="005763CA"/>
    <w:rsid w:val="00576468"/>
    <w:rsid w:val="0057647F"/>
    <w:rsid w:val="005767F9"/>
    <w:rsid w:val="00576A22"/>
    <w:rsid w:val="00576BFF"/>
    <w:rsid w:val="00576C7A"/>
    <w:rsid w:val="00576EA6"/>
    <w:rsid w:val="00577199"/>
    <w:rsid w:val="005771A3"/>
    <w:rsid w:val="0057722A"/>
    <w:rsid w:val="005772FC"/>
    <w:rsid w:val="0057730E"/>
    <w:rsid w:val="00577368"/>
    <w:rsid w:val="00577472"/>
    <w:rsid w:val="005776BA"/>
    <w:rsid w:val="00577856"/>
    <w:rsid w:val="005778FD"/>
    <w:rsid w:val="00577945"/>
    <w:rsid w:val="00577A3B"/>
    <w:rsid w:val="00577D1F"/>
    <w:rsid w:val="00577D4E"/>
    <w:rsid w:val="0058012F"/>
    <w:rsid w:val="0058039A"/>
    <w:rsid w:val="005807B0"/>
    <w:rsid w:val="00580B89"/>
    <w:rsid w:val="00581055"/>
    <w:rsid w:val="00581068"/>
    <w:rsid w:val="0058158C"/>
    <w:rsid w:val="00581CD3"/>
    <w:rsid w:val="00581D8A"/>
    <w:rsid w:val="00581E07"/>
    <w:rsid w:val="00581FFF"/>
    <w:rsid w:val="005820C0"/>
    <w:rsid w:val="0058245C"/>
    <w:rsid w:val="00582A55"/>
    <w:rsid w:val="00582B4B"/>
    <w:rsid w:val="00582C45"/>
    <w:rsid w:val="00582E92"/>
    <w:rsid w:val="00582F49"/>
    <w:rsid w:val="00582FE5"/>
    <w:rsid w:val="005831C0"/>
    <w:rsid w:val="00583216"/>
    <w:rsid w:val="00583326"/>
    <w:rsid w:val="00583391"/>
    <w:rsid w:val="00583454"/>
    <w:rsid w:val="0058372D"/>
    <w:rsid w:val="00583B04"/>
    <w:rsid w:val="00583CE8"/>
    <w:rsid w:val="00583CF2"/>
    <w:rsid w:val="00583F78"/>
    <w:rsid w:val="00584315"/>
    <w:rsid w:val="005844AB"/>
    <w:rsid w:val="00584526"/>
    <w:rsid w:val="005848D4"/>
    <w:rsid w:val="00584992"/>
    <w:rsid w:val="00584AA5"/>
    <w:rsid w:val="00584F0A"/>
    <w:rsid w:val="00585458"/>
    <w:rsid w:val="0058573D"/>
    <w:rsid w:val="00585791"/>
    <w:rsid w:val="0058593B"/>
    <w:rsid w:val="00585A2E"/>
    <w:rsid w:val="00585A94"/>
    <w:rsid w:val="00585BBA"/>
    <w:rsid w:val="00585C89"/>
    <w:rsid w:val="00585F52"/>
    <w:rsid w:val="00585FCA"/>
    <w:rsid w:val="0058630C"/>
    <w:rsid w:val="00586792"/>
    <w:rsid w:val="00586876"/>
    <w:rsid w:val="005869B7"/>
    <w:rsid w:val="00586A3F"/>
    <w:rsid w:val="00586B50"/>
    <w:rsid w:val="00586BE4"/>
    <w:rsid w:val="00586D19"/>
    <w:rsid w:val="005870EC"/>
    <w:rsid w:val="0058724C"/>
    <w:rsid w:val="005878F5"/>
    <w:rsid w:val="00587915"/>
    <w:rsid w:val="005879FD"/>
    <w:rsid w:val="00587A4F"/>
    <w:rsid w:val="00587D08"/>
    <w:rsid w:val="00587D70"/>
    <w:rsid w:val="00587DCC"/>
    <w:rsid w:val="00587EB2"/>
    <w:rsid w:val="0059007A"/>
    <w:rsid w:val="005900D6"/>
    <w:rsid w:val="00590287"/>
    <w:rsid w:val="005902BB"/>
    <w:rsid w:val="00590334"/>
    <w:rsid w:val="00590669"/>
    <w:rsid w:val="00590A4D"/>
    <w:rsid w:val="00590B16"/>
    <w:rsid w:val="00591120"/>
    <w:rsid w:val="0059118B"/>
    <w:rsid w:val="0059134B"/>
    <w:rsid w:val="00591525"/>
    <w:rsid w:val="0059196E"/>
    <w:rsid w:val="00591A46"/>
    <w:rsid w:val="00591D92"/>
    <w:rsid w:val="00591E7D"/>
    <w:rsid w:val="00591EFF"/>
    <w:rsid w:val="0059214D"/>
    <w:rsid w:val="005921D7"/>
    <w:rsid w:val="00592441"/>
    <w:rsid w:val="00592701"/>
    <w:rsid w:val="00592BC3"/>
    <w:rsid w:val="00592DBA"/>
    <w:rsid w:val="00592F76"/>
    <w:rsid w:val="00592FE1"/>
    <w:rsid w:val="005930AC"/>
    <w:rsid w:val="0059333A"/>
    <w:rsid w:val="005933F6"/>
    <w:rsid w:val="005935D1"/>
    <w:rsid w:val="005937BD"/>
    <w:rsid w:val="00593BF6"/>
    <w:rsid w:val="00593C7D"/>
    <w:rsid w:val="00593F76"/>
    <w:rsid w:val="005944BD"/>
    <w:rsid w:val="005944E8"/>
    <w:rsid w:val="005944FF"/>
    <w:rsid w:val="005946AF"/>
    <w:rsid w:val="005947DE"/>
    <w:rsid w:val="00594949"/>
    <w:rsid w:val="00594A8E"/>
    <w:rsid w:val="00594AD5"/>
    <w:rsid w:val="005951AF"/>
    <w:rsid w:val="005952C9"/>
    <w:rsid w:val="005952F8"/>
    <w:rsid w:val="00595852"/>
    <w:rsid w:val="00595860"/>
    <w:rsid w:val="0059588B"/>
    <w:rsid w:val="0059594B"/>
    <w:rsid w:val="00595A1F"/>
    <w:rsid w:val="00595B05"/>
    <w:rsid w:val="00595CA6"/>
    <w:rsid w:val="00595FBC"/>
    <w:rsid w:val="005960B7"/>
    <w:rsid w:val="0059615E"/>
    <w:rsid w:val="00596559"/>
    <w:rsid w:val="005966A7"/>
    <w:rsid w:val="005967DA"/>
    <w:rsid w:val="00596ABD"/>
    <w:rsid w:val="00596B96"/>
    <w:rsid w:val="00596E14"/>
    <w:rsid w:val="00596EA5"/>
    <w:rsid w:val="00596F60"/>
    <w:rsid w:val="005970A6"/>
    <w:rsid w:val="005972DA"/>
    <w:rsid w:val="0059731B"/>
    <w:rsid w:val="00597349"/>
    <w:rsid w:val="00597C9B"/>
    <w:rsid w:val="00597DFA"/>
    <w:rsid w:val="00597E61"/>
    <w:rsid w:val="00597FFC"/>
    <w:rsid w:val="005A048D"/>
    <w:rsid w:val="005A06A7"/>
    <w:rsid w:val="005A079A"/>
    <w:rsid w:val="005A08E7"/>
    <w:rsid w:val="005A08E8"/>
    <w:rsid w:val="005A090F"/>
    <w:rsid w:val="005A0976"/>
    <w:rsid w:val="005A0A85"/>
    <w:rsid w:val="005A0CE1"/>
    <w:rsid w:val="005A0EF0"/>
    <w:rsid w:val="005A0F12"/>
    <w:rsid w:val="005A10EF"/>
    <w:rsid w:val="005A1185"/>
    <w:rsid w:val="005A121A"/>
    <w:rsid w:val="005A18C6"/>
    <w:rsid w:val="005A1A43"/>
    <w:rsid w:val="005A1AA4"/>
    <w:rsid w:val="005A1BE5"/>
    <w:rsid w:val="005A1DC1"/>
    <w:rsid w:val="005A2185"/>
    <w:rsid w:val="005A26C6"/>
    <w:rsid w:val="005A2C65"/>
    <w:rsid w:val="005A2CE4"/>
    <w:rsid w:val="005A326E"/>
    <w:rsid w:val="005A35A2"/>
    <w:rsid w:val="005A35AF"/>
    <w:rsid w:val="005A367F"/>
    <w:rsid w:val="005A3B08"/>
    <w:rsid w:val="005A3D4C"/>
    <w:rsid w:val="005A3D5A"/>
    <w:rsid w:val="005A3D72"/>
    <w:rsid w:val="005A3E64"/>
    <w:rsid w:val="005A3FEA"/>
    <w:rsid w:val="005A4271"/>
    <w:rsid w:val="005A4457"/>
    <w:rsid w:val="005A44FE"/>
    <w:rsid w:val="005A451A"/>
    <w:rsid w:val="005A453C"/>
    <w:rsid w:val="005A47C5"/>
    <w:rsid w:val="005A497A"/>
    <w:rsid w:val="005A4E41"/>
    <w:rsid w:val="005A4E61"/>
    <w:rsid w:val="005A4F9A"/>
    <w:rsid w:val="005A5110"/>
    <w:rsid w:val="005A54BE"/>
    <w:rsid w:val="005A550F"/>
    <w:rsid w:val="005A55C8"/>
    <w:rsid w:val="005A5660"/>
    <w:rsid w:val="005A570E"/>
    <w:rsid w:val="005A57F6"/>
    <w:rsid w:val="005A5948"/>
    <w:rsid w:val="005A5B32"/>
    <w:rsid w:val="005A5F2E"/>
    <w:rsid w:val="005A5FED"/>
    <w:rsid w:val="005A6571"/>
    <w:rsid w:val="005A6672"/>
    <w:rsid w:val="005A66B9"/>
    <w:rsid w:val="005A67FC"/>
    <w:rsid w:val="005A69E3"/>
    <w:rsid w:val="005A6AA8"/>
    <w:rsid w:val="005A6C4E"/>
    <w:rsid w:val="005A6D4E"/>
    <w:rsid w:val="005A6E0D"/>
    <w:rsid w:val="005A7035"/>
    <w:rsid w:val="005A72A4"/>
    <w:rsid w:val="005A72C5"/>
    <w:rsid w:val="005A73D8"/>
    <w:rsid w:val="005A75C8"/>
    <w:rsid w:val="005A7B10"/>
    <w:rsid w:val="005A7E67"/>
    <w:rsid w:val="005B030D"/>
    <w:rsid w:val="005B038A"/>
    <w:rsid w:val="005B049B"/>
    <w:rsid w:val="005B0894"/>
    <w:rsid w:val="005B0935"/>
    <w:rsid w:val="005B098D"/>
    <w:rsid w:val="005B0D09"/>
    <w:rsid w:val="005B0D3E"/>
    <w:rsid w:val="005B163B"/>
    <w:rsid w:val="005B1A87"/>
    <w:rsid w:val="005B1EF5"/>
    <w:rsid w:val="005B23CF"/>
    <w:rsid w:val="005B2794"/>
    <w:rsid w:val="005B2802"/>
    <w:rsid w:val="005B28CB"/>
    <w:rsid w:val="005B29DD"/>
    <w:rsid w:val="005B2E70"/>
    <w:rsid w:val="005B30C7"/>
    <w:rsid w:val="005B382F"/>
    <w:rsid w:val="005B39BD"/>
    <w:rsid w:val="005B39CC"/>
    <w:rsid w:val="005B3AC0"/>
    <w:rsid w:val="005B3C88"/>
    <w:rsid w:val="005B3E09"/>
    <w:rsid w:val="005B3F09"/>
    <w:rsid w:val="005B40C1"/>
    <w:rsid w:val="005B4116"/>
    <w:rsid w:val="005B426E"/>
    <w:rsid w:val="005B42F7"/>
    <w:rsid w:val="005B44A3"/>
    <w:rsid w:val="005B44AE"/>
    <w:rsid w:val="005B472C"/>
    <w:rsid w:val="005B4BC7"/>
    <w:rsid w:val="005B4DCA"/>
    <w:rsid w:val="005B4E29"/>
    <w:rsid w:val="005B4E5E"/>
    <w:rsid w:val="005B50EC"/>
    <w:rsid w:val="005B523A"/>
    <w:rsid w:val="005B5346"/>
    <w:rsid w:val="005B53BC"/>
    <w:rsid w:val="005B5405"/>
    <w:rsid w:val="005B557C"/>
    <w:rsid w:val="005B55CE"/>
    <w:rsid w:val="005B565D"/>
    <w:rsid w:val="005B5813"/>
    <w:rsid w:val="005B595C"/>
    <w:rsid w:val="005B6081"/>
    <w:rsid w:val="005B620A"/>
    <w:rsid w:val="005B6268"/>
    <w:rsid w:val="005B6787"/>
    <w:rsid w:val="005B6906"/>
    <w:rsid w:val="005B69F9"/>
    <w:rsid w:val="005B6B47"/>
    <w:rsid w:val="005B6C7E"/>
    <w:rsid w:val="005B6DAA"/>
    <w:rsid w:val="005B6F9F"/>
    <w:rsid w:val="005B7533"/>
    <w:rsid w:val="005B7675"/>
    <w:rsid w:val="005B7D95"/>
    <w:rsid w:val="005B7EE7"/>
    <w:rsid w:val="005C0466"/>
    <w:rsid w:val="005C0760"/>
    <w:rsid w:val="005C076F"/>
    <w:rsid w:val="005C091D"/>
    <w:rsid w:val="005C0B5A"/>
    <w:rsid w:val="005C0DD5"/>
    <w:rsid w:val="005C103B"/>
    <w:rsid w:val="005C1304"/>
    <w:rsid w:val="005C14E6"/>
    <w:rsid w:val="005C15CF"/>
    <w:rsid w:val="005C1911"/>
    <w:rsid w:val="005C21FB"/>
    <w:rsid w:val="005C225C"/>
    <w:rsid w:val="005C2391"/>
    <w:rsid w:val="005C2664"/>
    <w:rsid w:val="005C2698"/>
    <w:rsid w:val="005C277F"/>
    <w:rsid w:val="005C2890"/>
    <w:rsid w:val="005C296E"/>
    <w:rsid w:val="005C29B4"/>
    <w:rsid w:val="005C2A1B"/>
    <w:rsid w:val="005C2B9E"/>
    <w:rsid w:val="005C2C12"/>
    <w:rsid w:val="005C2C48"/>
    <w:rsid w:val="005C2EB5"/>
    <w:rsid w:val="005C3155"/>
    <w:rsid w:val="005C3493"/>
    <w:rsid w:val="005C3A20"/>
    <w:rsid w:val="005C3ACB"/>
    <w:rsid w:val="005C3BAF"/>
    <w:rsid w:val="005C4191"/>
    <w:rsid w:val="005C41C3"/>
    <w:rsid w:val="005C4578"/>
    <w:rsid w:val="005C45D8"/>
    <w:rsid w:val="005C4747"/>
    <w:rsid w:val="005C482F"/>
    <w:rsid w:val="005C4B81"/>
    <w:rsid w:val="005C4BD6"/>
    <w:rsid w:val="005C51E9"/>
    <w:rsid w:val="005C528B"/>
    <w:rsid w:val="005C5449"/>
    <w:rsid w:val="005C5484"/>
    <w:rsid w:val="005C579A"/>
    <w:rsid w:val="005C594F"/>
    <w:rsid w:val="005C59D8"/>
    <w:rsid w:val="005C5C7F"/>
    <w:rsid w:val="005C5FB2"/>
    <w:rsid w:val="005C6047"/>
    <w:rsid w:val="005C6415"/>
    <w:rsid w:val="005C642B"/>
    <w:rsid w:val="005C666F"/>
    <w:rsid w:val="005C6689"/>
    <w:rsid w:val="005C66F2"/>
    <w:rsid w:val="005C6A61"/>
    <w:rsid w:val="005C6C6E"/>
    <w:rsid w:val="005C6D39"/>
    <w:rsid w:val="005C7049"/>
    <w:rsid w:val="005C7074"/>
    <w:rsid w:val="005C7152"/>
    <w:rsid w:val="005C72CD"/>
    <w:rsid w:val="005C7774"/>
    <w:rsid w:val="005C7934"/>
    <w:rsid w:val="005C7C56"/>
    <w:rsid w:val="005C7EBA"/>
    <w:rsid w:val="005D00DA"/>
    <w:rsid w:val="005D024A"/>
    <w:rsid w:val="005D05EB"/>
    <w:rsid w:val="005D0782"/>
    <w:rsid w:val="005D07C3"/>
    <w:rsid w:val="005D0EAA"/>
    <w:rsid w:val="005D0EC3"/>
    <w:rsid w:val="005D0FB7"/>
    <w:rsid w:val="005D100E"/>
    <w:rsid w:val="005D1137"/>
    <w:rsid w:val="005D16ED"/>
    <w:rsid w:val="005D1807"/>
    <w:rsid w:val="005D18C8"/>
    <w:rsid w:val="005D1949"/>
    <w:rsid w:val="005D1965"/>
    <w:rsid w:val="005D1AD5"/>
    <w:rsid w:val="005D1B7B"/>
    <w:rsid w:val="005D1BE1"/>
    <w:rsid w:val="005D217A"/>
    <w:rsid w:val="005D2526"/>
    <w:rsid w:val="005D26AC"/>
    <w:rsid w:val="005D299F"/>
    <w:rsid w:val="005D2CB2"/>
    <w:rsid w:val="005D2EC8"/>
    <w:rsid w:val="005D3277"/>
    <w:rsid w:val="005D35FE"/>
    <w:rsid w:val="005D380A"/>
    <w:rsid w:val="005D3A8A"/>
    <w:rsid w:val="005D3C1A"/>
    <w:rsid w:val="005D3CF0"/>
    <w:rsid w:val="005D3FA2"/>
    <w:rsid w:val="005D3FB6"/>
    <w:rsid w:val="005D437A"/>
    <w:rsid w:val="005D48AF"/>
    <w:rsid w:val="005D49A8"/>
    <w:rsid w:val="005D49E1"/>
    <w:rsid w:val="005D4B91"/>
    <w:rsid w:val="005D50FD"/>
    <w:rsid w:val="005D55E3"/>
    <w:rsid w:val="005D56DE"/>
    <w:rsid w:val="005D5837"/>
    <w:rsid w:val="005D5A22"/>
    <w:rsid w:val="005D5A5E"/>
    <w:rsid w:val="005D5D4F"/>
    <w:rsid w:val="005D5DD7"/>
    <w:rsid w:val="005D5FDF"/>
    <w:rsid w:val="005D6004"/>
    <w:rsid w:val="005D60AA"/>
    <w:rsid w:val="005D632B"/>
    <w:rsid w:val="005D63F4"/>
    <w:rsid w:val="005D6577"/>
    <w:rsid w:val="005D6715"/>
    <w:rsid w:val="005D6806"/>
    <w:rsid w:val="005D6888"/>
    <w:rsid w:val="005D6901"/>
    <w:rsid w:val="005D6A36"/>
    <w:rsid w:val="005D6B99"/>
    <w:rsid w:val="005D6C49"/>
    <w:rsid w:val="005D6D81"/>
    <w:rsid w:val="005D6E55"/>
    <w:rsid w:val="005D6EEB"/>
    <w:rsid w:val="005D70F7"/>
    <w:rsid w:val="005D7194"/>
    <w:rsid w:val="005D7238"/>
    <w:rsid w:val="005D737E"/>
    <w:rsid w:val="005D748E"/>
    <w:rsid w:val="005D7608"/>
    <w:rsid w:val="005D789E"/>
    <w:rsid w:val="005D78B6"/>
    <w:rsid w:val="005D795C"/>
    <w:rsid w:val="005D79D3"/>
    <w:rsid w:val="005D7B08"/>
    <w:rsid w:val="005D7BD6"/>
    <w:rsid w:val="005D7C06"/>
    <w:rsid w:val="005D7C4C"/>
    <w:rsid w:val="005D7C97"/>
    <w:rsid w:val="005D7EE9"/>
    <w:rsid w:val="005D7F06"/>
    <w:rsid w:val="005E039F"/>
    <w:rsid w:val="005E045A"/>
    <w:rsid w:val="005E06FF"/>
    <w:rsid w:val="005E0B4F"/>
    <w:rsid w:val="005E0B5A"/>
    <w:rsid w:val="005E10FF"/>
    <w:rsid w:val="005E1579"/>
    <w:rsid w:val="005E160C"/>
    <w:rsid w:val="005E1618"/>
    <w:rsid w:val="005E1F1E"/>
    <w:rsid w:val="005E1F6F"/>
    <w:rsid w:val="005E20D1"/>
    <w:rsid w:val="005E210C"/>
    <w:rsid w:val="005E2679"/>
    <w:rsid w:val="005E268A"/>
    <w:rsid w:val="005E2867"/>
    <w:rsid w:val="005E2C1A"/>
    <w:rsid w:val="005E2E9A"/>
    <w:rsid w:val="005E2EAC"/>
    <w:rsid w:val="005E2ED7"/>
    <w:rsid w:val="005E30D0"/>
    <w:rsid w:val="005E3830"/>
    <w:rsid w:val="005E38C5"/>
    <w:rsid w:val="005E3F35"/>
    <w:rsid w:val="005E4058"/>
    <w:rsid w:val="005E40E5"/>
    <w:rsid w:val="005E4122"/>
    <w:rsid w:val="005E43D1"/>
    <w:rsid w:val="005E4614"/>
    <w:rsid w:val="005E4617"/>
    <w:rsid w:val="005E4798"/>
    <w:rsid w:val="005E4B08"/>
    <w:rsid w:val="005E4B79"/>
    <w:rsid w:val="005E4E11"/>
    <w:rsid w:val="005E4EA8"/>
    <w:rsid w:val="005E50B8"/>
    <w:rsid w:val="005E5123"/>
    <w:rsid w:val="005E5315"/>
    <w:rsid w:val="005E5583"/>
    <w:rsid w:val="005E5A3D"/>
    <w:rsid w:val="005E5A5F"/>
    <w:rsid w:val="005E5D05"/>
    <w:rsid w:val="005E5FBB"/>
    <w:rsid w:val="005E61EC"/>
    <w:rsid w:val="005E6513"/>
    <w:rsid w:val="005E66FE"/>
    <w:rsid w:val="005E694E"/>
    <w:rsid w:val="005E6B22"/>
    <w:rsid w:val="005E6BB2"/>
    <w:rsid w:val="005E6DA7"/>
    <w:rsid w:val="005E7053"/>
    <w:rsid w:val="005E767E"/>
    <w:rsid w:val="005E7708"/>
    <w:rsid w:val="005E7931"/>
    <w:rsid w:val="005E796A"/>
    <w:rsid w:val="005E7ADA"/>
    <w:rsid w:val="005F001F"/>
    <w:rsid w:val="005F0425"/>
    <w:rsid w:val="005F1023"/>
    <w:rsid w:val="005F10DB"/>
    <w:rsid w:val="005F11B6"/>
    <w:rsid w:val="005F1207"/>
    <w:rsid w:val="005F1402"/>
    <w:rsid w:val="005F15A9"/>
    <w:rsid w:val="005F1629"/>
    <w:rsid w:val="005F1819"/>
    <w:rsid w:val="005F1E68"/>
    <w:rsid w:val="005F1E81"/>
    <w:rsid w:val="005F1F6D"/>
    <w:rsid w:val="005F217A"/>
    <w:rsid w:val="005F226A"/>
    <w:rsid w:val="005F2721"/>
    <w:rsid w:val="005F29DF"/>
    <w:rsid w:val="005F2BF8"/>
    <w:rsid w:val="005F2DA7"/>
    <w:rsid w:val="005F3056"/>
    <w:rsid w:val="005F36C7"/>
    <w:rsid w:val="005F39F3"/>
    <w:rsid w:val="005F3C3A"/>
    <w:rsid w:val="005F3D6E"/>
    <w:rsid w:val="005F3D7F"/>
    <w:rsid w:val="005F3DF8"/>
    <w:rsid w:val="005F4209"/>
    <w:rsid w:val="005F4236"/>
    <w:rsid w:val="005F4466"/>
    <w:rsid w:val="005F44AD"/>
    <w:rsid w:val="005F4590"/>
    <w:rsid w:val="005F480C"/>
    <w:rsid w:val="005F4998"/>
    <w:rsid w:val="005F50CB"/>
    <w:rsid w:val="005F50D2"/>
    <w:rsid w:val="005F5241"/>
    <w:rsid w:val="005F539F"/>
    <w:rsid w:val="005F58D3"/>
    <w:rsid w:val="005F59DA"/>
    <w:rsid w:val="005F5A67"/>
    <w:rsid w:val="005F5B4D"/>
    <w:rsid w:val="005F6065"/>
    <w:rsid w:val="005F6140"/>
    <w:rsid w:val="005F6242"/>
    <w:rsid w:val="005F64D2"/>
    <w:rsid w:val="005F6568"/>
    <w:rsid w:val="005F65A1"/>
    <w:rsid w:val="005F68BF"/>
    <w:rsid w:val="005F69D7"/>
    <w:rsid w:val="005F6A17"/>
    <w:rsid w:val="005F6CCC"/>
    <w:rsid w:val="005F6EAD"/>
    <w:rsid w:val="005F6F28"/>
    <w:rsid w:val="005F6F83"/>
    <w:rsid w:val="005F70C5"/>
    <w:rsid w:val="005F70C7"/>
    <w:rsid w:val="005F78B0"/>
    <w:rsid w:val="005F78ED"/>
    <w:rsid w:val="005F7A61"/>
    <w:rsid w:val="005F7BC0"/>
    <w:rsid w:val="005F7D22"/>
    <w:rsid w:val="005F7EED"/>
    <w:rsid w:val="00600064"/>
    <w:rsid w:val="0060029C"/>
    <w:rsid w:val="00600581"/>
    <w:rsid w:val="00600682"/>
    <w:rsid w:val="00600690"/>
    <w:rsid w:val="00600D38"/>
    <w:rsid w:val="00600FD1"/>
    <w:rsid w:val="006010EA"/>
    <w:rsid w:val="006012BC"/>
    <w:rsid w:val="006013FB"/>
    <w:rsid w:val="0060159D"/>
    <w:rsid w:val="006016B5"/>
    <w:rsid w:val="006019B0"/>
    <w:rsid w:val="00601C3C"/>
    <w:rsid w:val="00601C55"/>
    <w:rsid w:val="00601C7D"/>
    <w:rsid w:val="0060215E"/>
    <w:rsid w:val="0060241E"/>
    <w:rsid w:val="006024FA"/>
    <w:rsid w:val="006025BA"/>
    <w:rsid w:val="006026D2"/>
    <w:rsid w:val="0060288C"/>
    <w:rsid w:val="00602D46"/>
    <w:rsid w:val="00602D72"/>
    <w:rsid w:val="00603080"/>
    <w:rsid w:val="0060353A"/>
    <w:rsid w:val="00603834"/>
    <w:rsid w:val="00603AA9"/>
    <w:rsid w:val="00603C2F"/>
    <w:rsid w:val="00603D5E"/>
    <w:rsid w:val="006040D4"/>
    <w:rsid w:val="00604499"/>
    <w:rsid w:val="006044CC"/>
    <w:rsid w:val="006044CE"/>
    <w:rsid w:val="006045F8"/>
    <w:rsid w:val="00604659"/>
    <w:rsid w:val="006046D4"/>
    <w:rsid w:val="006048B9"/>
    <w:rsid w:val="006049F7"/>
    <w:rsid w:val="00604AA9"/>
    <w:rsid w:val="00604EC4"/>
    <w:rsid w:val="00605025"/>
    <w:rsid w:val="006050FD"/>
    <w:rsid w:val="0060521B"/>
    <w:rsid w:val="00605371"/>
    <w:rsid w:val="006054D7"/>
    <w:rsid w:val="006059D8"/>
    <w:rsid w:val="00605D0D"/>
    <w:rsid w:val="00605DE6"/>
    <w:rsid w:val="00605E7B"/>
    <w:rsid w:val="00605ED9"/>
    <w:rsid w:val="00606222"/>
    <w:rsid w:val="0060656D"/>
    <w:rsid w:val="006068B7"/>
    <w:rsid w:val="006068FB"/>
    <w:rsid w:val="00606A45"/>
    <w:rsid w:val="00606B3B"/>
    <w:rsid w:val="00606B74"/>
    <w:rsid w:val="00606D37"/>
    <w:rsid w:val="00606F17"/>
    <w:rsid w:val="006073AC"/>
    <w:rsid w:val="00607475"/>
    <w:rsid w:val="00607621"/>
    <w:rsid w:val="0060765A"/>
    <w:rsid w:val="00607DD7"/>
    <w:rsid w:val="00610492"/>
    <w:rsid w:val="00610495"/>
    <w:rsid w:val="0061050C"/>
    <w:rsid w:val="00610812"/>
    <w:rsid w:val="00610956"/>
    <w:rsid w:val="00610ACA"/>
    <w:rsid w:val="00610B19"/>
    <w:rsid w:val="00610DB3"/>
    <w:rsid w:val="00611016"/>
    <w:rsid w:val="00611180"/>
    <w:rsid w:val="0061128A"/>
    <w:rsid w:val="006112C2"/>
    <w:rsid w:val="00611488"/>
    <w:rsid w:val="00611783"/>
    <w:rsid w:val="0061179E"/>
    <w:rsid w:val="00611BDC"/>
    <w:rsid w:val="00611C11"/>
    <w:rsid w:val="00611E05"/>
    <w:rsid w:val="00611EBF"/>
    <w:rsid w:val="006120CC"/>
    <w:rsid w:val="0061233D"/>
    <w:rsid w:val="00612420"/>
    <w:rsid w:val="006124EF"/>
    <w:rsid w:val="00612E25"/>
    <w:rsid w:val="00612ED5"/>
    <w:rsid w:val="00613033"/>
    <w:rsid w:val="00613100"/>
    <w:rsid w:val="0061311E"/>
    <w:rsid w:val="006133EE"/>
    <w:rsid w:val="006134D6"/>
    <w:rsid w:val="00613530"/>
    <w:rsid w:val="006136AB"/>
    <w:rsid w:val="00613758"/>
    <w:rsid w:val="00613CC4"/>
    <w:rsid w:val="00614187"/>
    <w:rsid w:val="006141E9"/>
    <w:rsid w:val="006142B6"/>
    <w:rsid w:val="00614317"/>
    <w:rsid w:val="0061432B"/>
    <w:rsid w:val="00614428"/>
    <w:rsid w:val="006144E5"/>
    <w:rsid w:val="0061468D"/>
    <w:rsid w:val="0061472E"/>
    <w:rsid w:val="00614831"/>
    <w:rsid w:val="00614C4A"/>
    <w:rsid w:val="00614C85"/>
    <w:rsid w:val="00614D19"/>
    <w:rsid w:val="00614D1E"/>
    <w:rsid w:val="00615130"/>
    <w:rsid w:val="006151C5"/>
    <w:rsid w:val="006154DA"/>
    <w:rsid w:val="00615587"/>
    <w:rsid w:val="006155D6"/>
    <w:rsid w:val="0061583B"/>
    <w:rsid w:val="00615C46"/>
    <w:rsid w:val="00615DED"/>
    <w:rsid w:val="00616092"/>
    <w:rsid w:val="006161FC"/>
    <w:rsid w:val="006163D1"/>
    <w:rsid w:val="0061645F"/>
    <w:rsid w:val="00616597"/>
    <w:rsid w:val="006165BF"/>
    <w:rsid w:val="00616A51"/>
    <w:rsid w:val="00616A5B"/>
    <w:rsid w:val="00616B83"/>
    <w:rsid w:val="00616BE9"/>
    <w:rsid w:val="00616DC8"/>
    <w:rsid w:val="00616E3E"/>
    <w:rsid w:val="00616FA6"/>
    <w:rsid w:val="006171E3"/>
    <w:rsid w:val="00617213"/>
    <w:rsid w:val="00617223"/>
    <w:rsid w:val="006174F6"/>
    <w:rsid w:val="006176B4"/>
    <w:rsid w:val="0061794A"/>
    <w:rsid w:val="006179C5"/>
    <w:rsid w:val="00617B35"/>
    <w:rsid w:val="00617CBF"/>
    <w:rsid w:val="00620006"/>
    <w:rsid w:val="0062076A"/>
    <w:rsid w:val="006207D2"/>
    <w:rsid w:val="006208F7"/>
    <w:rsid w:val="006209CB"/>
    <w:rsid w:val="00620BA7"/>
    <w:rsid w:val="00620D82"/>
    <w:rsid w:val="00620DB8"/>
    <w:rsid w:val="00620EB6"/>
    <w:rsid w:val="00621227"/>
    <w:rsid w:val="00621308"/>
    <w:rsid w:val="006215B8"/>
    <w:rsid w:val="00621683"/>
    <w:rsid w:val="006218E3"/>
    <w:rsid w:val="00621911"/>
    <w:rsid w:val="00621A05"/>
    <w:rsid w:val="00621A3E"/>
    <w:rsid w:val="00621C51"/>
    <w:rsid w:val="006220DD"/>
    <w:rsid w:val="006222C3"/>
    <w:rsid w:val="00622509"/>
    <w:rsid w:val="00622583"/>
    <w:rsid w:val="006228BF"/>
    <w:rsid w:val="00622900"/>
    <w:rsid w:val="00622971"/>
    <w:rsid w:val="00623066"/>
    <w:rsid w:val="0062322C"/>
    <w:rsid w:val="00623482"/>
    <w:rsid w:val="006234A1"/>
    <w:rsid w:val="00623571"/>
    <w:rsid w:val="00623691"/>
    <w:rsid w:val="0062378D"/>
    <w:rsid w:val="00623BBB"/>
    <w:rsid w:val="0062400F"/>
    <w:rsid w:val="006240B0"/>
    <w:rsid w:val="006243F1"/>
    <w:rsid w:val="00624444"/>
    <w:rsid w:val="00624640"/>
    <w:rsid w:val="00624890"/>
    <w:rsid w:val="00624A43"/>
    <w:rsid w:val="00624D22"/>
    <w:rsid w:val="00624DAC"/>
    <w:rsid w:val="00625038"/>
    <w:rsid w:val="0062517D"/>
    <w:rsid w:val="006251C4"/>
    <w:rsid w:val="006252D4"/>
    <w:rsid w:val="006252F4"/>
    <w:rsid w:val="00625402"/>
    <w:rsid w:val="006258F4"/>
    <w:rsid w:val="00625E82"/>
    <w:rsid w:val="006267E1"/>
    <w:rsid w:val="0062708F"/>
    <w:rsid w:val="0062711B"/>
    <w:rsid w:val="0062714A"/>
    <w:rsid w:val="00627179"/>
    <w:rsid w:val="00627262"/>
    <w:rsid w:val="00627278"/>
    <w:rsid w:val="006272C8"/>
    <w:rsid w:val="006275C4"/>
    <w:rsid w:val="006276A8"/>
    <w:rsid w:val="0062772B"/>
    <w:rsid w:val="006277AC"/>
    <w:rsid w:val="00627904"/>
    <w:rsid w:val="0062795B"/>
    <w:rsid w:val="00627C0F"/>
    <w:rsid w:val="00627E86"/>
    <w:rsid w:val="00627F98"/>
    <w:rsid w:val="006300AF"/>
    <w:rsid w:val="00630293"/>
    <w:rsid w:val="006303DB"/>
    <w:rsid w:val="00630422"/>
    <w:rsid w:val="00630614"/>
    <w:rsid w:val="006307F5"/>
    <w:rsid w:val="00630B2A"/>
    <w:rsid w:val="00630C7D"/>
    <w:rsid w:val="00630E4B"/>
    <w:rsid w:val="00630EDE"/>
    <w:rsid w:val="006310E6"/>
    <w:rsid w:val="006314F0"/>
    <w:rsid w:val="00631611"/>
    <w:rsid w:val="00631858"/>
    <w:rsid w:val="006320D9"/>
    <w:rsid w:val="00632198"/>
    <w:rsid w:val="00632486"/>
    <w:rsid w:val="00632526"/>
    <w:rsid w:val="006327C7"/>
    <w:rsid w:val="006328B5"/>
    <w:rsid w:val="00632A25"/>
    <w:rsid w:val="00632AAF"/>
    <w:rsid w:val="00632DCE"/>
    <w:rsid w:val="0063319A"/>
    <w:rsid w:val="006331B8"/>
    <w:rsid w:val="006331D4"/>
    <w:rsid w:val="00633307"/>
    <w:rsid w:val="00633462"/>
    <w:rsid w:val="0063356E"/>
    <w:rsid w:val="00633831"/>
    <w:rsid w:val="00633869"/>
    <w:rsid w:val="00633925"/>
    <w:rsid w:val="00633D92"/>
    <w:rsid w:val="00633D96"/>
    <w:rsid w:val="0063426D"/>
    <w:rsid w:val="006346DD"/>
    <w:rsid w:val="00634716"/>
    <w:rsid w:val="0063498F"/>
    <w:rsid w:val="00634D57"/>
    <w:rsid w:val="0063512E"/>
    <w:rsid w:val="006354DE"/>
    <w:rsid w:val="00635935"/>
    <w:rsid w:val="00635992"/>
    <w:rsid w:val="006361B8"/>
    <w:rsid w:val="0063630B"/>
    <w:rsid w:val="006363BE"/>
    <w:rsid w:val="006366B8"/>
    <w:rsid w:val="006366E5"/>
    <w:rsid w:val="006367F7"/>
    <w:rsid w:val="00636BE7"/>
    <w:rsid w:val="00636CE8"/>
    <w:rsid w:val="00636DA4"/>
    <w:rsid w:val="00636DE3"/>
    <w:rsid w:val="00636EF6"/>
    <w:rsid w:val="00637350"/>
    <w:rsid w:val="006377CC"/>
    <w:rsid w:val="00637C2C"/>
    <w:rsid w:val="00637E88"/>
    <w:rsid w:val="00637F89"/>
    <w:rsid w:val="0064020D"/>
    <w:rsid w:val="00640529"/>
    <w:rsid w:val="00640B10"/>
    <w:rsid w:val="00640C13"/>
    <w:rsid w:val="00640C68"/>
    <w:rsid w:val="00640C9B"/>
    <w:rsid w:val="00640DAE"/>
    <w:rsid w:val="00640FE4"/>
    <w:rsid w:val="00641694"/>
    <w:rsid w:val="00641B05"/>
    <w:rsid w:val="00641C2A"/>
    <w:rsid w:val="00641CCB"/>
    <w:rsid w:val="00641EDE"/>
    <w:rsid w:val="006426BD"/>
    <w:rsid w:val="00642723"/>
    <w:rsid w:val="00642B26"/>
    <w:rsid w:val="00642D92"/>
    <w:rsid w:val="00642E62"/>
    <w:rsid w:val="006430B9"/>
    <w:rsid w:val="0064319B"/>
    <w:rsid w:val="0064329E"/>
    <w:rsid w:val="006433A8"/>
    <w:rsid w:val="0064350C"/>
    <w:rsid w:val="0064359C"/>
    <w:rsid w:val="006436D5"/>
    <w:rsid w:val="006437D3"/>
    <w:rsid w:val="006438EB"/>
    <w:rsid w:val="00643AFF"/>
    <w:rsid w:val="00643B08"/>
    <w:rsid w:val="00643BD8"/>
    <w:rsid w:val="00643C89"/>
    <w:rsid w:val="00643D5A"/>
    <w:rsid w:val="00643FDE"/>
    <w:rsid w:val="00644021"/>
    <w:rsid w:val="00644131"/>
    <w:rsid w:val="0064420C"/>
    <w:rsid w:val="00644346"/>
    <w:rsid w:val="006443AB"/>
    <w:rsid w:val="00644977"/>
    <w:rsid w:val="00644A88"/>
    <w:rsid w:val="00644C2F"/>
    <w:rsid w:val="00644D8B"/>
    <w:rsid w:val="0064500F"/>
    <w:rsid w:val="00645038"/>
    <w:rsid w:val="006450C7"/>
    <w:rsid w:val="00645246"/>
    <w:rsid w:val="0064526A"/>
    <w:rsid w:val="0064539D"/>
    <w:rsid w:val="00645757"/>
    <w:rsid w:val="00645B89"/>
    <w:rsid w:val="00645F5F"/>
    <w:rsid w:val="0064609D"/>
    <w:rsid w:val="006462F1"/>
    <w:rsid w:val="006463E0"/>
    <w:rsid w:val="00646565"/>
    <w:rsid w:val="0064661D"/>
    <w:rsid w:val="0064675F"/>
    <w:rsid w:val="00646767"/>
    <w:rsid w:val="00646A38"/>
    <w:rsid w:val="00646A5A"/>
    <w:rsid w:val="00646BDC"/>
    <w:rsid w:val="00646CD5"/>
    <w:rsid w:val="00647001"/>
    <w:rsid w:val="00647590"/>
    <w:rsid w:val="00647947"/>
    <w:rsid w:val="00647D42"/>
    <w:rsid w:val="00647FC4"/>
    <w:rsid w:val="00647FC7"/>
    <w:rsid w:val="006500F0"/>
    <w:rsid w:val="00650408"/>
    <w:rsid w:val="006506E9"/>
    <w:rsid w:val="0065073F"/>
    <w:rsid w:val="00650777"/>
    <w:rsid w:val="0065082E"/>
    <w:rsid w:val="00650879"/>
    <w:rsid w:val="00650AD3"/>
    <w:rsid w:val="00650B1A"/>
    <w:rsid w:val="00650BF0"/>
    <w:rsid w:val="00650BFA"/>
    <w:rsid w:val="00650E29"/>
    <w:rsid w:val="00650FA9"/>
    <w:rsid w:val="00651045"/>
    <w:rsid w:val="00651153"/>
    <w:rsid w:val="00651255"/>
    <w:rsid w:val="006515AC"/>
    <w:rsid w:val="006515B9"/>
    <w:rsid w:val="0065184C"/>
    <w:rsid w:val="006518EA"/>
    <w:rsid w:val="00651B5E"/>
    <w:rsid w:val="00651BDF"/>
    <w:rsid w:val="00651C05"/>
    <w:rsid w:val="00651C3A"/>
    <w:rsid w:val="00651CB8"/>
    <w:rsid w:val="00651CC1"/>
    <w:rsid w:val="00651CFE"/>
    <w:rsid w:val="00652159"/>
    <w:rsid w:val="00652407"/>
    <w:rsid w:val="0065249E"/>
    <w:rsid w:val="006525E9"/>
    <w:rsid w:val="0065264F"/>
    <w:rsid w:val="0065290C"/>
    <w:rsid w:val="0065292D"/>
    <w:rsid w:val="00652EBE"/>
    <w:rsid w:val="00652F63"/>
    <w:rsid w:val="00653096"/>
    <w:rsid w:val="0065314B"/>
    <w:rsid w:val="006531B2"/>
    <w:rsid w:val="006533A3"/>
    <w:rsid w:val="00653651"/>
    <w:rsid w:val="0065369F"/>
    <w:rsid w:val="006536F1"/>
    <w:rsid w:val="006539A3"/>
    <w:rsid w:val="00654076"/>
    <w:rsid w:val="0065411C"/>
    <w:rsid w:val="00654134"/>
    <w:rsid w:val="0065414E"/>
    <w:rsid w:val="00654197"/>
    <w:rsid w:val="006544DB"/>
    <w:rsid w:val="0065450F"/>
    <w:rsid w:val="0065451A"/>
    <w:rsid w:val="0065461E"/>
    <w:rsid w:val="00654756"/>
    <w:rsid w:val="006547A4"/>
    <w:rsid w:val="00654868"/>
    <w:rsid w:val="00654893"/>
    <w:rsid w:val="00654D13"/>
    <w:rsid w:val="00654D38"/>
    <w:rsid w:val="00654DFB"/>
    <w:rsid w:val="00655021"/>
    <w:rsid w:val="006550CE"/>
    <w:rsid w:val="00655333"/>
    <w:rsid w:val="00655568"/>
    <w:rsid w:val="00655799"/>
    <w:rsid w:val="006559A0"/>
    <w:rsid w:val="00655B83"/>
    <w:rsid w:val="00655C09"/>
    <w:rsid w:val="00655D16"/>
    <w:rsid w:val="00655D6C"/>
    <w:rsid w:val="00655DB3"/>
    <w:rsid w:val="00656493"/>
    <w:rsid w:val="0065696A"/>
    <w:rsid w:val="006569AB"/>
    <w:rsid w:val="00656B62"/>
    <w:rsid w:val="00656B67"/>
    <w:rsid w:val="00656DAA"/>
    <w:rsid w:val="00656EAC"/>
    <w:rsid w:val="00656FD1"/>
    <w:rsid w:val="0065723E"/>
    <w:rsid w:val="00657598"/>
    <w:rsid w:val="00657754"/>
    <w:rsid w:val="00657A39"/>
    <w:rsid w:val="00657BE2"/>
    <w:rsid w:val="00657D9D"/>
    <w:rsid w:val="0066000B"/>
    <w:rsid w:val="006601FA"/>
    <w:rsid w:val="00660504"/>
    <w:rsid w:val="006606D6"/>
    <w:rsid w:val="006606DE"/>
    <w:rsid w:val="0066094F"/>
    <w:rsid w:val="006609FC"/>
    <w:rsid w:val="00660B05"/>
    <w:rsid w:val="00660CEC"/>
    <w:rsid w:val="00660D02"/>
    <w:rsid w:val="00660E08"/>
    <w:rsid w:val="006610BC"/>
    <w:rsid w:val="00661223"/>
    <w:rsid w:val="00661281"/>
    <w:rsid w:val="006616D9"/>
    <w:rsid w:val="00661714"/>
    <w:rsid w:val="006619D4"/>
    <w:rsid w:val="00661A69"/>
    <w:rsid w:val="00661ABA"/>
    <w:rsid w:val="00661D14"/>
    <w:rsid w:val="00661E15"/>
    <w:rsid w:val="00661F57"/>
    <w:rsid w:val="006621A0"/>
    <w:rsid w:val="0066283F"/>
    <w:rsid w:val="00662979"/>
    <w:rsid w:val="00662C08"/>
    <w:rsid w:val="00662EE8"/>
    <w:rsid w:val="00662F0C"/>
    <w:rsid w:val="006631CA"/>
    <w:rsid w:val="006634F9"/>
    <w:rsid w:val="00663807"/>
    <w:rsid w:val="00663B21"/>
    <w:rsid w:val="0066408E"/>
    <w:rsid w:val="0066444B"/>
    <w:rsid w:val="0066472B"/>
    <w:rsid w:val="00664930"/>
    <w:rsid w:val="00664AC1"/>
    <w:rsid w:val="00664B09"/>
    <w:rsid w:val="00664B6F"/>
    <w:rsid w:val="00664BB1"/>
    <w:rsid w:val="00664C13"/>
    <w:rsid w:val="00664CCC"/>
    <w:rsid w:val="00664D0E"/>
    <w:rsid w:val="00664E80"/>
    <w:rsid w:val="0066504C"/>
    <w:rsid w:val="006650DC"/>
    <w:rsid w:val="00665245"/>
    <w:rsid w:val="006652F0"/>
    <w:rsid w:val="0066539E"/>
    <w:rsid w:val="006653AD"/>
    <w:rsid w:val="00665488"/>
    <w:rsid w:val="006656A0"/>
    <w:rsid w:val="00665720"/>
    <w:rsid w:val="00665992"/>
    <w:rsid w:val="00665ADB"/>
    <w:rsid w:val="00665D7C"/>
    <w:rsid w:val="00665D7D"/>
    <w:rsid w:val="006660EF"/>
    <w:rsid w:val="00666574"/>
    <w:rsid w:val="00666695"/>
    <w:rsid w:val="006667B5"/>
    <w:rsid w:val="00666804"/>
    <w:rsid w:val="00666816"/>
    <w:rsid w:val="00667210"/>
    <w:rsid w:val="006673C4"/>
    <w:rsid w:val="006679E8"/>
    <w:rsid w:val="00667B00"/>
    <w:rsid w:val="00667DAB"/>
    <w:rsid w:val="00667EB4"/>
    <w:rsid w:val="00670047"/>
    <w:rsid w:val="0067045B"/>
    <w:rsid w:val="00670482"/>
    <w:rsid w:val="00670501"/>
    <w:rsid w:val="006705FE"/>
    <w:rsid w:val="006706CB"/>
    <w:rsid w:val="006707C5"/>
    <w:rsid w:val="0067094B"/>
    <w:rsid w:val="00670984"/>
    <w:rsid w:val="00670C40"/>
    <w:rsid w:val="00670E78"/>
    <w:rsid w:val="00671106"/>
    <w:rsid w:val="0067118C"/>
    <w:rsid w:val="00671550"/>
    <w:rsid w:val="006716D1"/>
    <w:rsid w:val="00671746"/>
    <w:rsid w:val="006719C0"/>
    <w:rsid w:val="00671C26"/>
    <w:rsid w:val="006725E5"/>
    <w:rsid w:val="00672692"/>
    <w:rsid w:val="00672766"/>
    <w:rsid w:val="00672CB0"/>
    <w:rsid w:val="00672CFC"/>
    <w:rsid w:val="00672E08"/>
    <w:rsid w:val="00672EF9"/>
    <w:rsid w:val="00672FB4"/>
    <w:rsid w:val="006730A0"/>
    <w:rsid w:val="0067355B"/>
    <w:rsid w:val="0067369A"/>
    <w:rsid w:val="006736BD"/>
    <w:rsid w:val="0067373C"/>
    <w:rsid w:val="006737D8"/>
    <w:rsid w:val="006738EB"/>
    <w:rsid w:val="006739F4"/>
    <w:rsid w:val="00673AA8"/>
    <w:rsid w:val="00673D31"/>
    <w:rsid w:val="00673DFB"/>
    <w:rsid w:val="00673E88"/>
    <w:rsid w:val="00674320"/>
    <w:rsid w:val="006743A0"/>
    <w:rsid w:val="006743EB"/>
    <w:rsid w:val="0067443A"/>
    <w:rsid w:val="00674530"/>
    <w:rsid w:val="00674941"/>
    <w:rsid w:val="00674A98"/>
    <w:rsid w:val="00674B8F"/>
    <w:rsid w:val="00674CA7"/>
    <w:rsid w:val="00674CEF"/>
    <w:rsid w:val="00674F91"/>
    <w:rsid w:val="0067544C"/>
    <w:rsid w:val="0067576F"/>
    <w:rsid w:val="006759D3"/>
    <w:rsid w:val="00675AD5"/>
    <w:rsid w:val="00675D67"/>
    <w:rsid w:val="00675D8D"/>
    <w:rsid w:val="00675E9D"/>
    <w:rsid w:val="006764E5"/>
    <w:rsid w:val="00676D26"/>
    <w:rsid w:val="00676DA9"/>
    <w:rsid w:val="00676EFE"/>
    <w:rsid w:val="00676F04"/>
    <w:rsid w:val="0067729A"/>
    <w:rsid w:val="006773E5"/>
    <w:rsid w:val="0067744A"/>
    <w:rsid w:val="00677539"/>
    <w:rsid w:val="00677648"/>
    <w:rsid w:val="0067764E"/>
    <w:rsid w:val="00677767"/>
    <w:rsid w:val="00677B18"/>
    <w:rsid w:val="00677C5A"/>
    <w:rsid w:val="00677E6A"/>
    <w:rsid w:val="00677ED7"/>
    <w:rsid w:val="00680012"/>
    <w:rsid w:val="006803C0"/>
    <w:rsid w:val="00680591"/>
    <w:rsid w:val="00680694"/>
    <w:rsid w:val="00680B36"/>
    <w:rsid w:val="00680CFA"/>
    <w:rsid w:val="00680DE0"/>
    <w:rsid w:val="006812A6"/>
    <w:rsid w:val="00681355"/>
    <w:rsid w:val="006814DA"/>
    <w:rsid w:val="006816FB"/>
    <w:rsid w:val="00681AB4"/>
    <w:rsid w:val="00681BE2"/>
    <w:rsid w:val="00681D64"/>
    <w:rsid w:val="00682140"/>
    <w:rsid w:val="0068216D"/>
    <w:rsid w:val="0068233C"/>
    <w:rsid w:val="00682505"/>
    <w:rsid w:val="00682680"/>
    <w:rsid w:val="00682818"/>
    <w:rsid w:val="006828D2"/>
    <w:rsid w:val="00683642"/>
    <w:rsid w:val="0068388A"/>
    <w:rsid w:val="00683895"/>
    <w:rsid w:val="006839D6"/>
    <w:rsid w:val="00683D36"/>
    <w:rsid w:val="00683E34"/>
    <w:rsid w:val="00683F25"/>
    <w:rsid w:val="00683FB3"/>
    <w:rsid w:val="0068433F"/>
    <w:rsid w:val="00684677"/>
    <w:rsid w:val="00684815"/>
    <w:rsid w:val="0068499D"/>
    <w:rsid w:val="00684A02"/>
    <w:rsid w:val="00684AFB"/>
    <w:rsid w:val="00684B83"/>
    <w:rsid w:val="00684C09"/>
    <w:rsid w:val="00684DA5"/>
    <w:rsid w:val="00684E86"/>
    <w:rsid w:val="00684F9B"/>
    <w:rsid w:val="00684FC9"/>
    <w:rsid w:val="00685101"/>
    <w:rsid w:val="00685249"/>
    <w:rsid w:val="0068551D"/>
    <w:rsid w:val="0068575B"/>
    <w:rsid w:val="00685901"/>
    <w:rsid w:val="0068598C"/>
    <w:rsid w:val="00685FA6"/>
    <w:rsid w:val="00686039"/>
    <w:rsid w:val="0068618C"/>
    <w:rsid w:val="00686199"/>
    <w:rsid w:val="0068623B"/>
    <w:rsid w:val="00686439"/>
    <w:rsid w:val="0068647A"/>
    <w:rsid w:val="006864DA"/>
    <w:rsid w:val="0068689C"/>
    <w:rsid w:val="00686B74"/>
    <w:rsid w:val="00686BB6"/>
    <w:rsid w:val="00686BDD"/>
    <w:rsid w:val="00686E98"/>
    <w:rsid w:val="00686EEC"/>
    <w:rsid w:val="00686F4D"/>
    <w:rsid w:val="00686F52"/>
    <w:rsid w:val="0068719C"/>
    <w:rsid w:val="006872A8"/>
    <w:rsid w:val="006874D7"/>
    <w:rsid w:val="00687A35"/>
    <w:rsid w:val="00687A62"/>
    <w:rsid w:val="00687B2E"/>
    <w:rsid w:val="00687B8E"/>
    <w:rsid w:val="00687D34"/>
    <w:rsid w:val="00687D52"/>
    <w:rsid w:val="00687E9C"/>
    <w:rsid w:val="00690843"/>
    <w:rsid w:val="00690A05"/>
    <w:rsid w:val="00690AC6"/>
    <w:rsid w:val="00690AFB"/>
    <w:rsid w:val="00690D31"/>
    <w:rsid w:val="00690F8A"/>
    <w:rsid w:val="006910E7"/>
    <w:rsid w:val="00691174"/>
    <w:rsid w:val="006911C5"/>
    <w:rsid w:val="006912C8"/>
    <w:rsid w:val="00691350"/>
    <w:rsid w:val="00691529"/>
    <w:rsid w:val="006917DE"/>
    <w:rsid w:val="00691A06"/>
    <w:rsid w:val="00691B45"/>
    <w:rsid w:val="00691B89"/>
    <w:rsid w:val="00691F54"/>
    <w:rsid w:val="00691FD6"/>
    <w:rsid w:val="00692274"/>
    <w:rsid w:val="006924BB"/>
    <w:rsid w:val="006929E2"/>
    <w:rsid w:val="00692B7D"/>
    <w:rsid w:val="00692C05"/>
    <w:rsid w:val="00692C31"/>
    <w:rsid w:val="00692C74"/>
    <w:rsid w:val="00692D06"/>
    <w:rsid w:val="0069307D"/>
    <w:rsid w:val="0069321C"/>
    <w:rsid w:val="006933EC"/>
    <w:rsid w:val="00693538"/>
    <w:rsid w:val="00693598"/>
    <w:rsid w:val="0069359E"/>
    <w:rsid w:val="006935AC"/>
    <w:rsid w:val="00693607"/>
    <w:rsid w:val="0069383A"/>
    <w:rsid w:val="0069390A"/>
    <w:rsid w:val="006939EB"/>
    <w:rsid w:val="00693A66"/>
    <w:rsid w:val="00693B89"/>
    <w:rsid w:val="00693C8B"/>
    <w:rsid w:val="00693D05"/>
    <w:rsid w:val="006944E7"/>
    <w:rsid w:val="00694549"/>
    <w:rsid w:val="006947B9"/>
    <w:rsid w:val="0069480D"/>
    <w:rsid w:val="00694A01"/>
    <w:rsid w:val="00694B25"/>
    <w:rsid w:val="00694D70"/>
    <w:rsid w:val="00694DAA"/>
    <w:rsid w:val="006953A8"/>
    <w:rsid w:val="006959B1"/>
    <w:rsid w:val="006959C0"/>
    <w:rsid w:val="00695EBA"/>
    <w:rsid w:val="00695F17"/>
    <w:rsid w:val="00696170"/>
    <w:rsid w:val="0069658F"/>
    <w:rsid w:val="006966B5"/>
    <w:rsid w:val="006966F0"/>
    <w:rsid w:val="00696B7C"/>
    <w:rsid w:val="00696DFE"/>
    <w:rsid w:val="0069706C"/>
    <w:rsid w:val="006971C1"/>
    <w:rsid w:val="00697658"/>
    <w:rsid w:val="006976AA"/>
    <w:rsid w:val="00697706"/>
    <w:rsid w:val="00697946"/>
    <w:rsid w:val="00697BAA"/>
    <w:rsid w:val="00697BE5"/>
    <w:rsid w:val="00697CE1"/>
    <w:rsid w:val="00697D09"/>
    <w:rsid w:val="00697DB6"/>
    <w:rsid w:val="00697DBA"/>
    <w:rsid w:val="00697F89"/>
    <w:rsid w:val="006A06A8"/>
    <w:rsid w:val="006A06F5"/>
    <w:rsid w:val="006A0AE4"/>
    <w:rsid w:val="006A0CFE"/>
    <w:rsid w:val="006A0EC5"/>
    <w:rsid w:val="006A126D"/>
    <w:rsid w:val="006A12E1"/>
    <w:rsid w:val="006A1375"/>
    <w:rsid w:val="006A1398"/>
    <w:rsid w:val="006A1991"/>
    <w:rsid w:val="006A1AE5"/>
    <w:rsid w:val="006A1DCB"/>
    <w:rsid w:val="006A1E9A"/>
    <w:rsid w:val="006A1EF7"/>
    <w:rsid w:val="006A1F60"/>
    <w:rsid w:val="006A20DC"/>
    <w:rsid w:val="006A20F0"/>
    <w:rsid w:val="006A210C"/>
    <w:rsid w:val="006A27D8"/>
    <w:rsid w:val="006A28F6"/>
    <w:rsid w:val="006A2C95"/>
    <w:rsid w:val="006A2D5F"/>
    <w:rsid w:val="006A2E15"/>
    <w:rsid w:val="006A2F5F"/>
    <w:rsid w:val="006A313C"/>
    <w:rsid w:val="006A3240"/>
    <w:rsid w:val="006A3454"/>
    <w:rsid w:val="006A350A"/>
    <w:rsid w:val="006A3550"/>
    <w:rsid w:val="006A359D"/>
    <w:rsid w:val="006A361C"/>
    <w:rsid w:val="006A3A5D"/>
    <w:rsid w:val="006A3A6D"/>
    <w:rsid w:val="006A3BF0"/>
    <w:rsid w:val="006A3BF7"/>
    <w:rsid w:val="006A4082"/>
    <w:rsid w:val="006A409C"/>
    <w:rsid w:val="006A41A0"/>
    <w:rsid w:val="006A4264"/>
    <w:rsid w:val="006A4A5C"/>
    <w:rsid w:val="006A4F4F"/>
    <w:rsid w:val="006A513D"/>
    <w:rsid w:val="006A53B4"/>
    <w:rsid w:val="006A53EC"/>
    <w:rsid w:val="006A54AE"/>
    <w:rsid w:val="006A5571"/>
    <w:rsid w:val="006A5665"/>
    <w:rsid w:val="006A5785"/>
    <w:rsid w:val="006A5C45"/>
    <w:rsid w:val="006A5EDF"/>
    <w:rsid w:val="006A6065"/>
    <w:rsid w:val="006A6089"/>
    <w:rsid w:val="006A62CE"/>
    <w:rsid w:val="006A65D1"/>
    <w:rsid w:val="006A6674"/>
    <w:rsid w:val="006A6B80"/>
    <w:rsid w:val="006A6CF6"/>
    <w:rsid w:val="006A6F31"/>
    <w:rsid w:val="006A6F57"/>
    <w:rsid w:val="006A709F"/>
    <w:rsid w:val="006A7193"/>
    <w:rsid w:val="006A71F1"/>
    <w:rsid w:val="006A758F"/>
    <w:rsid w:val="006A75A2"/>
    <w:rsid w:val="006A772E"/>
    <w:rsid w:val="006A788B"/>
    <w:rsid w:val="006A7909"/>
    <w:rsid w:val="006A7A47"/>
    <w:rsid w:val="006A7F3E"/>
    <w:rsid w:val="006B013E"/>
    <w:rsid w:val="006B05DE"/>
    <w:rsid w:val="006B07CC"/>
    <w:rsid w:val="006B0872"/>
    <w:rsid w:val="006B09DE"/>
    <w:rsid w:val="006B0CB0"/>
    <w:rsid w:val="006B0D13"/>
    <w:rsid w:val="006B0D66"/>
    <w:rsid w:val="006B0D9B"/>
    <w:rsid w:val="006B0E60"/>
    <w:rsid w:val="006B0E69"/>
    <w:rsid w:val="006B0FCB"/>
    <w:rsid w:val="006B1264"/>
    <w:rsid w:val="006B1EBC"/>
    <w:rsid w:val="006B2417"/>
    <w:rsid w:val="006B267A"/>
    <w:rsid w:val="006B2727"/>
    <w:rsid w:val="006B2744"/>
    <w:rsid w:val="006B2AA1"/>
    <w:rsid w:val="006B2B11"/>
    <w:rsid w:val="006B2B54"/>
    <w:rsid w:val="006B2BFB"/>
    <w:rsid w:val="006B2C0B"/>
    <w:rsid w:val="006B2C45"/>
    <w:rsid w:val="006B2D80"/>
    <w:rsid w:val="006B34B2"/>
    <w:rsid w:val="006B3529"/>
    <w:rsid w:val="006B35A5"/>
    <w:rsid w:val="006B36F7"/>
    <w:rsid w:val="006B38A7"/>
    <w:rsid w:val="006B38C5"/>
    <w:rsid w:val="006B3A6D"/>
    <w:rsid w:val="006B3C99"/>
    <w:rsid w:val="006B3CD8"/>
    <w:rsid w:val="006B3D7B"/>
    <w:rsid w:val="006B41A5"/>
    <w:rsid w:val="006B4411"/>
    <w:rsid w:val="006B44E9"/>
    <w:rsid w:val="006B45D3"/>
    <w:rsid w:val="006B46F2"/>
    <w:rsid w:val="006B4D3F"/>
    <w:rsid w:val="006B4E20"/>
    <w:rsid w:val="006B5171"/>
    <w:rsid w:val="006B525C"/>
    <w:rsid w:val="006B581F"/>
    <w:rsid w:val="006B5837"/>
    <w:rsid w:val="006B5930"/>
    <w:rsid w:val="006B599C"/>
    <w:rsid w:val="006B59C1"/>
    <w:rsid w:val="006B5D27"/>
    <w:rsid w:val="006B5E44"/>
    <w:rsid w:val="006B5E98"/>
    <w:rsid w:val="006B5F0B"/>
    <w:rsid w:val="006B60AB"/>
    <w:rsid w:val="006B61E2"/>
    <w:rsid w:val="006B625D"/>
    <w:rsid w:val="006B635D"/>
    <w:rsid w:val="006B636B"/>
    <w:rsid w:val="006B6560"/>
    <w:rsid w:val="006B65B9"/>
    <w:rsid w:val="006B65CA"/>
    <w:rsid w:val="006B6EC6"/>
    <w:rsid w:val="006B70A6"/>
    <w:rsid w:val="006B72DE"/>
    <w:rsid w:val="006B740E"/>
    <w:rsid w:val="006B74DD"/>
    <w:rsid w:val="006B77A6"/>
    <w:rsid w:val="006B7CE7"/>
    <w:rsid w:val="006B7CFB"/>
    <w:rsid w:val="006B7D1B"/>
    <w:rsid w:val="006B7D8D"/>
    <w:rsid w:val="006B7F8B"/>
    <w:rsid w:val="006C031A"/>
    <w:rsid w:val="006C036F"/>
    <w:rsid w:val="006C0746"/>
    <w:rsid w:val="006C07F1"/>
    <w:rsid w:val="006C0F53"/>
    <w:rsid w:val="006C113D"/>
    <w:rsid w:val="006C1195"/>
    <w:rsid w:val="006C1285"/>
    <w:rsid w:val="006C1424"/>
    <w:rsid w:val="006C1853"/>
    <w:rsid w:val="006C1A5D"/>
    <w:rsid w:val="006C1C78"/>
    <w:rsid w:val="006C1CCE"/>
    <w:rsid w:val="006C1EF1"/>
    <w:rsid w:val="006C2033"/>
    <w:rsid w:val="006C2222"/>
    <w:rsid w:val="006C22FD"/>
    <w:rsid w:val="006C24B5"/>
    <w:rsid w:val="006C269E"/>
    <w:rsid w:val="006C2799"/>
    <w:rsid w:val="006C289B"/>
    <w:rsid w:val="006C2929"/>
    <w:rsid w:val="006C2957"/>
    <w:rsid w:val="006C2A20"/>
    <w:rsid w:val="006C2B20"/>
    <w:rsid w:val="006C2B39"/>
    <w:rsid w:val="006C2BD9"/>
    <w:rsid w:val="006C2C27"/>
    <w:rsid w:val="006C2CF0"/>
    <w:rsid w:val="006C2E27"/>
    <w:rsid w:val="006C2ECC"/>
    <w:rsid w:val="006C31C9"/>
    <w:rsid w:val="006C31D5"/>
    <w:rsid w:val="006C33E2"/>
    <w:rsid w:val="006C33F9"/>
    <w:rsid w:val="006C38E7"/>
    <w:rsid w:val="006C3A1C"/>
    <w:rsid w:val="006C3AB4"/>
    <w:rsid w:val="006C3B1E"/>
    <w:rsid w:val="006C3DE0"/>
    <w:rsid w:val="006C3EBB"/>
    <w:rsid w:val="006C3F20"/>
    <w:rsid w:val="006C400F"/>
    <w:rsid w:val="006C46F1"/>
    <w:rsid w:val="006C46F8"/>
    <w:rsid w:val="006C4968"/>
    <w:rsid w:val="006C4A14"/>
    <w:rsid w:val="006C4E1B"/>
    <w:rsid w:val="006C4E4C"/>
    <w:rsid w:val="006C4E7B"/>
    <w:rsid w:val="006C50E2"/>
    <w:rsid w:val="006C53D3"/>
    <w:rsid w:val="006C567D"/>
    <w:rsid w:val="006C5709"/>
    <w:rsid w:val="006C571E"/>
    <w:rsid w:val="006C5774"/>
    <w:rsid w:val="006C5974"/>
    <w:rsid w:val="006C5977"/>
    <w:rsid w:val="006C5B76"/>
    <w:rsid w:val="006C5C5A"/>
    <w:rsid w:val="006C5CD8"/>
    <w:rsid w:val="006C5DDC"/>
    <w:rsid w:val="006C5F6B"/>
    <w:rsid w:val="006C5F6D"/>
    <w:rsid w:val="006C60C9"/>
    <w:rsid w:val="006C61F8"/>
    <w:rsid w:val="006C6507"/>
    <w:rsid w:val="006C673D"/>
    <w:rsid w:val="006C6799"/>
    <w:rsid w:val="006C699A"/>
    <w:rsid w:val="006C6AA8"/>
    <w:rsid w:val="006C6CF1"/>
    <w:rsid w:val="006C6E9C"/>
    <w:rsid w:val="006C6F1D"/>
    <w:rsid w:val="006C6F83"/>
    <w:rsid w:val="006C70C4"/>
    <w:rsid w:val="006C70ED"/>
    <w:rsid w:val="006C71CF"/>
    <w:rsid w:val="006C71FC"/>
    <w:rsid w:val="006C72EB"/>
    <w:rsid w:val="006C75CD"/>
    <w:rsid w:val="006C7D57"/>
    <w:rsid w:val="006C7DDF"/>
    <w:rsid w:val="006C7E99"/>
    <w:rsid w:val="006D0139"/>
    <w:rsid w:val="006D0154"/>
    <w:rsid w:val="006D01EC"/>
    <w:rsid w:val="006D08CF"/>
    <w:rsid w:val="006D0C15"/>
    <w:rsid w:val="006D0D50"/>
    <w:rsid w:val="006D1161"/>
    <w:rsid w:val="006D11C9"/>
    <w:rsid w:val="006D12D5"/>
    <w:rsid w:val="006D153E"/>
    <w:rsid w:val="006D1649"/>
    <w:rsid w:val="006D1F9C"/>
    <w:rsid w:val="006D20DF"/>
    <w:rsid w:val="006D2471"/>
    <w:rsid w:val="006D25B2"/>
    <w:rsid w:val="006D262C"/>
    <w:rsid w:val="006D29AB"/>
    <w:rsid w:val="006D2C35"/>
    <w:rsid w:val="006D2C76"/>
    <w:rsid w:val="006D2E09"/>
    <w:rsid w:val="006D2EFE"/>
    <w:rsid w:val="006D2F5E"/>
    <w:rsid w:val="006D30E3"/>
    <w:rsid w:val="006D30F3"/>
    <w:rsid w:val="006D317D"/>
    <w:rsid w:val="006D3541"/>
    <w:rsid w:val="006D3632"/>
    <w:rsid w:val="006D38D6"/>
    <w:rsid w:val="006D3939"/>
    <w:rsid w:val="006D3AEF"/>
    <w:rsid w:val="006D3B28"/>
    <w:rsid w:val="006D3B87"/>
    <w:rsid w:val="006D3BE5"/>
    <w:rsid w:val="006D4032"/>
    <w:rsid w:val="006D41E5"/>
    <w:rsid w:val="006D426C"/>
    <w:rsid w:val="006D42A1"/>
    <w:rsid w:val="006D42E7"/>
    <w:rsid w:val="006D45D7"/>
    <w:rsid w:val="006D48C9"/>
    <w:rsid w:val="006D48E9"/>
    <w:rsid w:val="006D4937"/>
    <w:rsid w:val="006D4A72"/>
    <w:rsid w:val="006D4CCA"/>
    <w:rsid w:val="006D4F55"/>
    <w:rsid w:val="006D509D"/>
    <w:rsid w:val="006D52B8"/>
    <w:rsid w:val="006D561C"/>
    <w:rsid w:val="006D5C5C"/>
    <w:rsid w:val="006D5FF7"/>
    <w:rsid w:val="006D626F"/>
    <w:rsid w:val="006D6436"/>
    <w:rsid w:val="006D6509"/>
    <w:rsid w:val="006D66CD"/>
    <w:rsid w:val="006D6740"/>
    <w:rsid w:val="006D6815"/>
    <w:rsid w:val="006D6977"/>
    <w:rsid w:val="006D6A3B"/>
    <w:rsid w:val="006D6D63"/>
    <w:rsid w:val="006D71D4"/>
    <w:rsid w:val="006D7879"/>
    <w:rsid w:val="006D7CF1"/>
    <w:rsid w:val="006D7D05"/>
    <w:rsid w:val="006E006D"/>
    <w:rsid w:val="006E00D1"/>
    <w:rsid w:val="006E00EE"/>
    <w:rsid w:val="006E0129"/>
    <w:rsid w:val="006E037D"/>
    <w:rsid w:val="006E052E"/>
    <w:rsid w:val="006E0642"/>
    <w:rsid w:val="006E07DC"/>
    <w:rsid w:val="006E0804"/>
    <w:rsid w:val="006E0CD6"/>
    <w:rsid w:val="006E106E"/>
    <w:rsid w:val="006E1497"/>
    <w:rsid w:val="006E15C6"/>
    <w:rsid w:val="006E184E"/>
    <w:rsid w:val="006E1946"/>
    <w:rsid w:val="006E1BBB"/>
    <w:rsid w:val="006E1D13"/>
    <w:rsid w:val="006E2145"/>
    <w:rsid w:val="006E23E1"/>
    <w:rsid w:val="006E2683"/>
    <w:rsid w:val="006E26D0"/>
    <w:rsid w:val="006E28B8"/>
    <w:rsid w:val="006E2AB3"/>
    <w:rsid w:val="006E2C8D"/>
    <w:rsid w:val="006E2FA4"/>
    <w:rsid w:val="006E31F5"/>
    <w:rsid w:val="006E321D"/>
    <w:rsid w:val="006E3507"/>
    <w:rsid w:val="006E38B6"/>
    <w:rsid w:val="006E3A05"/>
    <w:rsid w:val="006E3B4F"/>
    <w:rsid w:val="006E3BA6"/>
    <w:rsid w:val="006E3E6D"/>
    <w:rsid w:val="006E3FB4"/>
    <w:rsid w:val="006E40AC"/>
    <w:rsid w:val="006E40F3"/>
    <w:rsid w:val="006E422A"/>
    <w:rsid w:val="006E46AC"/>
    <w:rsid w:val="006E46D2"/>
    <w:rsid w:val="006E495C"/>
    <w:rsid w:val="006E4AB0"/>
    <w:rsid w:val="006E4B1C"/>
    <w:rsid w:val="006E4BEC"/>
    <w:rsid w:val="006E5472"/>
    <w:rsid w:val="006E55A0"/>
    <w:rsid w:val="006E5670"/>
    <w:rsid w:val="006E5734"/>
    <w:rsid w:val="006E5948"/>
    <w:rsid w:val="006E5BA2"/>
    <w:rsid w:val="006E5C4D"/>
    <w:rsid w:val="006E5CA5"/>
    <w:rsid w:val="006E5D9D"/>
    <w:rsid w:val="006E62AB"/>
    <w:rsid w:val="006E62CA"/>
    <w:rsid w:val="006E62E0"/>
    <w:rsid w:val="006E64E8"/>
    <w:rsid w:val="006E6683"/>
    <w:rsid w:val="006E6980"/>
    <w:rsid w:val="006E6A8A"/>
    <w:rsid w:val="006E6B16"/>
    <w:rsid w:val="006E6E3D"/>
    <w:rsid w:val="006E7364"/>
    <w:rsid w:val="006E73FD"/>
    <w:rsid w:val="006E7438"/>
    <w:rsid w:val="006E7472"/>
    <w:rsid w:val="006E7725"/>
    <w:rsid w:val="006E791C"/>
    <w:rsid w:val="006E7AB0"/>
    <w:rsid w:val="006E7C45"/>
    <w:rsid w:val="006E7F1E"/>
    <w:rsid w:val="006E7FEE"/>
    <w:rsid w:val="006F009A"/>
    <w:rsid w:val="006F0133"/>
    <w:rsid w:val="006F0206"/>
    <w:rsid w:val="006F093B"/>
    <w:rsid w:val="006F0A23"/>
    <w:rsid w:val="006F0DA0"/>
    <w:rsid w:val="006F0F66"/>
    <w:rsid w:val="006F1BD3"/>
    <w:rsid w:val="006F1DBD"/>
    <w:rsid w:val="006F1F5C"/>
    <w:rsid w:val="006F1FF4"/>
    <w:rsid w:val="006F2066"/>
    <w:rsid w:val="006F2143"/>
    <w:rsid w:val="006F2153"/>
    <w:rsid w:val="006F21F2"/>
    <w:rsid w:val="006F2894"/>
    <w:rsid w:val="006F289D"/>
    <w:rsid w:val="006F2B38"/>
    <w:rsid w:val="006F2B76"/>
    <w:rsid w:val="006F2E60"/>
    <w:rsid w:val="006F2E98"/>
    <w:rsid w:val="006F2F1F"/>
    <w:rsid w:val="006F348C"/>
    <w:rsid w:val="006F34D9"/>
    <w:rsid w:val="006F36F8"/>
    <w:rsid w:val="006F3852"/>
    <w:rsid w:val="006F38B2"/>
    <w:rsid w:val="006F3A37"/>
    <w:rsid w:val="006F3A73"/>
    <w:rsid w:val="006F3D21"/>
    <w:rsid w:val="006F3E13"/>
    <w:rsid w:val="006F3F3B"/>
    <w:rsid w:val="006F487F"/>
    <w:rsid w:val="006F4894"/>
    <w:rsid w:val="006F4A81"/>
    <w:rsid w:val="006F4B40"/>
    <w:rsid w:val="006F4BD2"/>
    <w:rsid w:val="006F4CC5"/>
    <w:rsid w:val="006F4CF7"/>
    <w:rsid w:val="006F4E01"/>
    <w:rsid w:val="006F4F25"/>
    <w:rsid w:val="006F4F30"/>
    <w:rsid w:val="006F4FBD"/>
    <w:rsid w:val="006F4FE4"/>
    <w:rsid w:val="006F511F"/>
    <w:rsid w:val="006F58CF"/>
    <w:rsid w:val="006F5B1D"/>
    <w:rsid w:val="006F5F25"/>
    <w:rsid w:val="006F625B"/>
    <w:rsid w:val="006F66C5"/>
    <w:rsid w:val="006F6850"/>
    <w:rsid w:val="006F689F"/>
    <w:rsid w:val="006F69AF"/>
    <w:rsid w:val="006F6B52"/>
    <w:rsid w:val="006F6D53"/>
    <w:rsid w:val="006F6E43"/>
    <w:rsid w:val="006F6EC2"/>
    <w:rsid w:val="006F6F37"/>
    <w:rsid w:val="006F703A"/>
    <w:rsid w:val="006F709D"/>
    <w:rsid w:val="006F721E"/>
    <w:rsid w:val="006F7429"/>
    <w:rsid w:val="006F784C"/>
    <w:rsid w:val="006F79EA"/>
    <w:rsid w:val="006F7A95"/>
    <w:rsid w:val="006F7B2C"/>
    <w:rsid w:val="006F7EBB"/>
    <w:rsid w:val="006F7F1A"/>
    <w:rsid w:val="00700118"/>
    <w:rsid w:val="00700283"/>
    <w:rsid w:val="007004DB"/>
    <w:rsid w:val="007005E8"/>
    <w:rsid w:val="00700627"/>
    <w:rsid w:val="00700686"/>
    <w:rsid w:val="007006DB"/>
    <w:rsid w:val="00700A3E"/>
    <w:rsid w:val="00700D93"/>
    <w:rsid w:val="007011FA"/>
    <w:rsid w:val="0070143F"/>
    <w:rsid w:val="007016C5"/>
    <w:rsid w:val="0070172F"/>
    <w:rsid w:val="0070186E"/>
    <w:rsid w:val="0070195F"/>
    <w:rsid w:val="00701A96"/>
    <w:rsid w:val="00701D7A"/>
    <w:rsid w:val="007024E1"/>
    <w:rsid w:val="007025CE"/>
    <w:rsid w:val="0070269A"/>
    <w:rsid w:val="007026D2"/>
    <w:rsid w:val="0070279F"/>
    <w:rsid w:val="007029A9"/>
    <w:rsid w:val="00702A5C"/>
    <w:rsid w:val="00702BB2"/>
    <w:rsid w:val="00702C47"/>
    <w:rsid w:val="00702D9F"/>
    <w:rsid w:val="00702EE7"/>
    <w:rsid w:val="00702F74"/>
    <w:rsid w:val="007033F3"/>
    <w:rsid w:val="00703675"/>
    <w:rsid w:val="007039CE"/>
    <w:rsid w:val="00703AD8"/>
    <w:rsid w:val="00704035"/>
    <w:rsid w:val="00704278"/>
    <w:rsid w:val="0070446E"/>
    <w:rsid w:val="00704887"/>
    <w:rsid w:val="007049D0"/>
    <w:rsid w:val="00704B4D"/>
    <w:rsid w:val="00704CC9"/>
    <w:rsid w:val="00704D0A"/>
    <w:rsid w:val="00704F31"/>
    <w:rsid w:val="00705125"/>
    <w:rsid w:val="0070512F"/>
    <w:rsid w:val="007051BD"/>
    <w:rsid w:val="0070569F"/>
    <w:rsid w:val="007056AC"/>
    <w:rsid w:val="007056F9"/>
    <w:rsid w:val="0070590D"/>
    <w:rsid w:val="00705965"/>
    <w:rsid w:val="00706002"/>
    <w:rsid w:val="00706386"/>
    <w:rsid w:val="007064A1"/>
    <w:rsid w:val="0070655A"/>
    <w:rsid w:val="007065FB"/>
    <w:rsid w:val="0070690C"/>
    <w:rsid w:val="00706A94"/>
    <w:rsid w:val="00706BE9"/>
    <w:rsid w:val="00706C72"/>
    <w:rsid w:val="00706CC2"/>
    <w:rsid w:val="00706D5F"/>
    <w:rsid w:val="00706EEF"/>
    <w:rsid w:val="00706F9B"/>
    <w:rsid w:val="0070701B"/>
    <w:rsid w:val="0070705F"/>
    <w:rsid w:val="007070D5"/>
    <w:rsid w:val="00707148"/>
    <w:rsid w:val="007072D0"/>
    <w:rsid w:val="00707510"/>
    <w:rsid w:val="00707569"/>
    <w:rsid w:val="00710262"/>
    <w:rsid w:val="00710673"/>
    <w:rsid w:val="00710753"/>
    <w:rsid w:val="0071090F"/>
    <w:rsid w:val="00710C5D"/>
    <w:rsid w:val="0071101A"/>
    <w:rsid w:val="0071126B"/>
    <w:rsid w:val="007113E6"/>
    <w:rsid w:val="00711EF3"/>
    <w:rsid w:val="00711F0C"/>
    <w:rsid w:val="00711F87"/>
    <w:rsid w:val="007120C7"/>
    <w:rsid w:val="007120E7"/>
    <w:rsid w:val="00712161"/>
    <w:rsid w:val="007124FF"/>
    <w:rsid w:val="007125F2"/>
    <w:rsid w:val="00712932"/>
    <w:rsid w:val="00712B58"/>
    <w:rsid w:val="00712C56"/>
    <w:rsid w:val="00712FA7"/>
    <w:rsid w:val="00713014"/>
    <w:rsid w:val="00713050"/>
    <w:rsid w:val="007133D9"/>
    <w:rsid w:val="00713666"/>
    <w:rsid w:val="007138D3"/>
    <w:rsid w:val="007139B5"/>
    <w:rsid w:val="00713D2E"/>
    <w:rsid w:val="007140B8"/>
    <w:rsid w:val="00714203"/>
    <w:rsid w:val="007143FA"/>
    <w:rsid w:val="0071459A"/>
    <w:rsid w:val="007146BC"/>
    <w:rsid w:val="00714763"/>
    <w:rsid w:val="00714980"/>
    <w:rsid w:val="00714C9F"/>
    <w:rsid w:val="00714DB4"/>
    <w:rsid w:val="00714E30"/>
    <w:rsid w:val="00714E4F"/>
    <w:rsid w:val="00715150"/>
    <w:rsid w:val="0071516A"/>
    <w:rsid w:val="00715338"/>
    <w:rsid w:val="007157BC"/>
    <w:rsid w:val="00715A56"/>
    <w:rsid w:val="00715C39"/>
    <w:rsid w:val="00715C3C"/>
    <w:rsid w:val="00715D1C"/>
    <w:rsid w:val="0071679F"/>
    <w:rsid w:val="007167A5"/>
    <w:rsid w:val="0071694A"/>
    <w:rsid w:val="00716A17"/>
    <w:rsid w:val="00716C86"/>
    <w:rsid w:val="00716D19"/>
    <w:rsid w:val="00717039"/>
    <w:rsid w:val="007171FA"/>
    <w:rsid w:val="007172D4"/>
    <w:rsid w:val="0071742C"/>
    <w:rsid w:val="00717907"/>
    <w:rsid w:val="00717918"/>
    <w:rsid w:val="00717A58"/>
    <w:rsid w:val="0072004E"/>
    <w:rsid w:val="00720605"/>
    <w:rsid w:val="00720705"/>
    <w:rsid w:val="00720984"/>
    <w:rsid w:val="007209C7"/>
    <w:rsid w:val="00720AFF"/>
    <w:rsid w:val="00720CC1"/>
    <w:rsid w:val="00720D78"/>
    <w:rsid w:val="00720DA6"/>
    <w:rsid w:val="00720EE0"/>
    <w:rsid w:val="00720EE6"/>
    <w:rsid w:val="00721387"/>
    <w:rsid w:val="007216F5"/>
    <w:rsid w:val="00721761"/>
    <w:rsid w:val="00721768"/>
    <w:rsid w:val="00721844"/>
    <w:rsid w:val="00721AB7"/>
    <w:rsid w:val="00721B14"/>
    <w:rsid w:val="00721C8D"/>
    <w:rsid w:val="0072210B"/>
    <w:rsid w:val="00722692"/>
    <w:rsid w:val="00722781"/>
    <w:rsid w:val="007227DA"/>
    <w:rsid w:val="0072280C"/>
    <w:rsid w:val="0072281A"/>
    <w:rsid w:val="00722A10"/>
    <w:rsid w:val="00722DB3"/>
    <w:rsid w:val="00722F19"/>
    <w:rsid w:val="00722F30"/>
    <w:rsid w:val="007231E7"/>
    <w:rsid w:val="0072328F"/>
    <w:rsid w:val="007233C1"/>
    <w:rsid w:val="007236F0"/>
    <w:rsid w:val="0072398C"/>
    <w:rsid w:val="00723A26"/>
    <w:rsid w:val="00723BCB"/>
    <w:rsid w:val="00723C7C"/>
    <w:rsid w:val="00723E8E"/>
    <w:rsid w:val="00723F07"/>
    <w:rsid w:val="00723FC7"/>
    <w:rsid w:val="0072404A"/>
    <w:rsid w:val="00724220"/>
    <w:rsid w:val="00724223"/>
    <w:rsid w:val="007242E0"/>
    <w:rsid w:val="007247A8"/>
    <w:rsid w:val="00724AC5"/>
    <w:rsid w:val="00724DDF"/>
    <w:rsid w:val="00724E71"/>
    <w:rsid w:val="00724ED9"/>
    <w:rsid w:val="00724F05"/>
    <w:rsid w:val="0072519F"/>
    <w:rsid w:val="007254A1"/>
    <w:rsid w:val="00725C55"/>
    <w:rsid w:val="00725D16"/>
    <w:rsid w:val="00726382"/>
    <w:rsid w:val="007263FA"/>
    <w:rsid w:val="0072649E"/>
    <w:rsid w:val="00726768"/>
    <w:rsid w:val="00726B43"/>
    <w:rsid w:val="00726F6D"/>
    <w:rsid w:val="007270EE"/>
    <w:rsid w:val="0072716C"/>
    <w:rsid w:val="0072735F"/>
    <w:rsid w:val="0072750E"/>
    <w:rsid w:val="00727614"/>
    <w:rsid w:val="00727D38"/>
    <w:rsid w:val="0073004D"/>
    <w:rsid w:val="007302FD"/>
    <w:rsid w:val="00730366"/>
    <w:rsid w:val="00730533"/>
    <w:rsid w:val="00730BC4"/>
    <w:rsid w:val="00730D78"/>
    <w:rsid w:val="00730E41"/>
    <w:rsid w:val="0073117A"/>
    <w:rsid w:val="007313C7"/>
    <w:rsid w:val="0073176F"/>
    <w:rsid w:val="007318A6"/>
    <w:rsid w:val="00731937"/>
    <w:rsid w:val="007319CB"/>
    <w:rsid w:val="007319E9"/>
    <w:rsid w:val="00731CB1"/>
    <w:rsid w:val="00731DDB"/>
    <w:rsid w:val="00731FA3"/>
    <w:rsid w:val="007321A7"/>
    <w:rsid w:val="0073229F"/>
    <w:rsid w:val="0073232F"/>
    <w:rsid w:val="007323F5"/>
    <w:rsid w:val="00732A87"/>
    <w:rsid w:val="0073322F"/>
    <w:rsid w:val="00733695"/>
    <w:rsid w:val="00733A28"/>
    <w:rsid w:val="00733A43"/>
    <w:rsid w:val="00733A84"/>
    <w:rsid w:val="00733C73"/>
    <w:rsid w:val="00733D56"/>
    <w:rsid w:val="00733F93"/>
    <w:rsid w:val="007340C2"/>
    <w:rsid w:val="00734114"/>
    <w:rsid w:val="0073425C"/>
    <w:rsid w:val="00734376"/>
    <w:rsid w:val="007343B5"/>
    <w:rsid w:val="0073458E"/>
    <w:rsid w:val="007346E4"/>
    <w:rsid w:val="007348AB"/>
    <w:rsid w:val="007352E7"/>
    <w:rsid w:val="007355C9"/>
    <w:rsid w:val="007357B5"/>
    <w:rsid w:val="00735873"/>
    <w:rsid w:val="00735901"/>
    <w:rsid w:val="00735B14"/>
    <w:rsid w:val="00735F08"/>
    <w:rsid w:val="0073607E"/>
    <w:rsid w:val="00736228"/>
    <w:rsid w:val="00736489"/>
    <w:rsid w:val="0073673D"/>
    <w:rsid w:val="007367EB"/>
    <w:rsid w:val="0073687A"/>
    <w:rsid w:val="0073692B"/>
    <w:rsid w:val="00736E15"/>
    <w:rsid w:val="00736E99"/>
    <w:rsid w:val="00737176"/>
    <w:rsid w:val="007372EE"/>
    <w:rsid w:val="0073745F"/>
    <w:rsid w:val="007376EB"/>
    <w:rsid w:val="00737A15"/>
    <w:rsid w:val="00737A4C"/>
    <w:rsid w:val="00737B10"/>
    <w:rsid w:val="00737C44"/>
    <w:rsid w:val="00740238"/>
    <w:rsid w:val="00740247"/>
    <w:rsid w:val="0074037C"/>
    <w:rsid w:val="007404A3"/>
    <w:rsid w:val="0074078C"/>
    <w:rsid w:val="007409B2"/>
    <w:rsid w:val="00740A33"/>
    <w:rsid w:val="00740CBE"/>
    <w:rsid w:val="00740DD6"/>
    <w:rsid w:val="00740E8B"/>
    <w:rsid w:val="00740EE5"/>
    <w:rsid w:val="00741C68"/>
    <w:rsid w:val="00741D49"/>
    <w:rsid w:val="00741D84"/>
    <w:rsid w:val="00741DD9"/>
    <w:rsid w:val="0074204A"/>
    <w:rsid w:val="0074217C"/>
    <w:rsid w:val="0074239C"/>
    <w:rsid w:val="0074270D"/>
    <w:rsid w:val="00742786"/>
    <w:rsid w:val="0074282E"/>
    <w:rsid w:val="00742860"/>
    <w:rsid w:val="0074297C"/>
    <w:rsid w:val="00742A14"/>
    <w:rsid w:val="00742D9B"/>
    <w:rsid w:val="007430AC"/>
    <w:rsid w:val="0074316F"/>
    <w:rsid w:val="00743270"/>
    <w:rsid w:val="00743AF2"/>
    <w:rsid w:val="00744128"/>
    <w:rsid w:val="00744365"/>
    <w:rsid w:val="007446AB"/>
    <w:rsid w:val="00744813"/>
    <w:rsid w:val="0074495E"/>
    <w:rsid w:val="007449E8"/>
    <w:rsid w:val="00744C2B"/>
    <w:rsid w:val="00744CF9"/>
    <w:rsid w:val="00744D9D"/>
    <w:rsid w:val="00744ED7"/>
    <w:rsid w:val="00745155"/>
    <w:rsid w:val="0074522E"/>
    <w:rsid w:val="00745616"/>
    <w:rsid w:val="0074581C"/>
    <w:rsid w:val="00745849"/>
    <w:rsid w:val="00745866"/>
    <w:rsid w:val="007458B5"/>
    <w:rsid w:val="00745A44"/>
    <w:rsid w:val="00745A4A"/>
    <w:rsid w:val="00745B50"/>
    <w:rsid w:val="00745B51"/>
    <w:rsid w:val="00745BBE"/>
    <w:rsid w:val="00745BEF"/>
    <w:rsid w:val="00745C6A"/>
    <w:rsid w:val="00745F36"/>
    <w:rsid w:val="00745F63"/>
    <w:rsid w:val="0074629E"/>
    <w:rsid w:val="00746377"/>
    <w:rsid w:val="007463EC"/>
    <w:rsid w:val="00746B50"/>
    <w:rsid w:val="00746BAE"/>
    <w:rsid w:val="00746F28"/>
    <w:rsid w:val="00746FA7"/>
    <w:rsid w:val="00746FC5"/>
    <w:rsid w:val="00747436"/>
    <w:rsid w:val="0074748A"/>
    <w:rsid w:val="007475C4"/>
    <w:rsid w:val="00747868"/>
    <w:rsid w:val="007479B7"/>
    <w:rsid w:val="00747AF5"/>
    <w:rsid w:val="00747DAB"/>
    <w:rsid w:val="0075007F"/>
    <w:rsid w:val="00750236"/>
    <w:rsid w:val="00750261"/>
    <w:rsid w:val="00750734"/>
    <w:rsid w:val="00750760"/>
    <w:rsid w:val="00750A04"/>
    <w:rsid w:val="00750B8A"/>
    <w:rsid w:val="007511D6"/>
    <w:rsid w:val="0075146F"/>
    <w:rsid w:val="007514A5"/>
    <w:rsid w:val="00751F33"/>
    <w:rsid w:val="0075205F"/>
    <w:rsid w:val="007520EB"/>
    <w:rsid w:val="0075223F"/>
    <w:rsid w:val="007522EA"/>
    <w:rsid w:val="00752751"/>
    <w:rsid w:val="0075276A"/>
    <w:rsid w:val="00752BE5"/>
    <w:rsid w:val="00752EB9"/>
    <w:rsid w:val="007533E7"/>
    <w:rsid w:val="0075347A"/>
    <w:rsid w:val="00753799"/>
    <w:rsid w:val="007537FD"/>
    <w:rsid w:val="0075384C"/>
    <w:rsid w:val="00753CB9"/>
    <w:rsid w:val="007541E4"/>
    <w:rsid w:val="0075446E"/>
    <w:rsid w:val="0075456F"/>
    <w:rsid w:val="00754753"/>
    <w:rsid w:val="00754768"/>
    <w:rsid w:val="0075488E"/>
    <w:rsid w:val="00754B4E"/>
    <w:rsid w:val="00754B97"/>
    <w:rsid w:val="00754CAC"/>
    <w:rsid w:val="00754CB6"/>
    <w:rsid w:val="00754CF0"/>
    <w:rsid w:val="007550D9"/>
    <w:rsid w:val="007553E5"/>
    <w:rsid w:val="0075563B"/>
    <w:rsid w:val="00755745"/>
    <w:rsid w:val="00755D01"/>
    <w:rsid w:val="00755D8A"/>
    <w:rsid w:val="00755DE6"/>
    <w:rsid w:val="00755F62"/>
    <w:rsid w:val="0075608D"/>
    <w:rsid w:val="007560B2"/>
    <w:rsid w:val="007561DA"/>
    <w:rsid w:val="007561F7"/>
    <w:rsid w:val="007564BA"/>
    <w:rsid w:val="007564EB"/>
    <w:rsid w:val="0075684B"/>
    <w:rsid w:val="007569FE"/>
    <w:rsid w:val="00756A24"/>
    <w:rsid w:val="00756C2B"/>
    <w:rsid w:val="00756C57"/>
    <w:rsid w:val="00756C73"/>
    <w:rsid w:val="0075720D"/>
    <w:rsid w:val="00757492"/>
    <w:rsid w:val="007576D1"/>
    <w:rsid w:val="0075791F"/>
    <w:rsid w:val="00757C9B"/>
    <w:rsid w:val="00757CAA"/>
    <w:rsid w:val="00757D0B"/>
    <w:rsid w:val="00757DCC"/>
    <w:rsid w:val="0076019F"/>
    <w:rsid w:val="00760320"/>
    <w:rsid w:val="0076069F"/>
    <w:rsid w:val="00760801"/>
    <w:rsid w:val="0076081F"/>
    <w:rsid w:val="0076096E"/>
    <w:rsid w:val="00760974"/>
    <w:rsid w:val="007609AE"/>
    <w:rsid w:val="00760E43"/>
    <w:rsid w:val="007610BB"/>
    <w:rsid w:val="007610DD"/>
    <w:rsid w:val="007612B5"/>
    <w:rsid w:val="007616B8"/>
    <w:rsid w:val="007616DE"/>
    <w:rsid w:val="00761730"/>
    <w:rsid w:val="0076191A"/>
    <w:rsid w:val="00761990"/>
    <w:rsid w:val="007619FD"/>
    <w:rsid w:val="00761D2B"/>
    <w:rsid w:val="00761F63"/>
    <w:rsid w:val="00762117"/>
    <w:rsid w:val="0076212F"/>
    <w:rsid w:val="007624C7"/>
    <w:rsid w:val="0076261D"/>
    <w:rsid w:val="007627AD"/>
    <w:rsid w:val="007628AF"/>
    <w:rsid w:val="00762B03"/>
    <w:rsid w:val="00762DB6"/>
    <w:rsid w:val="00762E15"/>
    <w:rsid w:val="00762F87"/>
    <w:rsid w:val="007630EF"/>
    <w:rsid w:val="00763165"/>
    <w:rsid w:val="00763288"/>
    <w:rsid w:val="00763370"/>
    <w:rsid w:val="007637BC"/>
    <w:rsid w:val="00763899"/>
    <w:rsid w:val="00763B5C"/>
    <w:rsid w:val="00763E22"/>
    <w:rsid w:val="00763EA4"/>
    <w:rsid w:val="007640CE"/>
    <w:rsid w:val="007644DE"/>
    <w:rsid w:val="00764776"/>
    <w:rsid w:val="0076499E"/>
    <w:rsid w:val="00764A2D"/>
    <w:rsid w:val="00764B81"/>
    <w:rsid w:val="007659A3"/>
    <w:rsid w:val="00765BC8"/>
    <w:rsid w:val="00765BFE"/>
    <w:rsid w:val="00765C11"/>
    <w:rsid w:val="00765E1D"/>
    <w:rsid w:val="00765EC2"/>
    <w:rsid w:val="00766065"/>
    <w:rsid w:val="007662BD"/>
    <w:rsid w:val="00766334"/>
    <w:rsid w:val="007664AB"/>
    <w:rsid w:val="00766584"/>
    <w:rsid w:val="0076664C"/>
    <w:rsid w:val="00766762"/>
    <w:rsid w:val="00766C44"/>
    <w:rsid w:val="00766C70"/>
    <w:rsid w:val="00766C8B"/>
    <w:rsid w:val="00767068"/>
    <w:rsid w:val="00767186"/>
    <w:rsid w:val="0076739B"/>
    <w:rsid w:val="0076756F"/>
    <w:rsid w:val="007675BC"/>
    <w:rsid w:val="0076769A"/>
    <w:rsid w:val="00767790"/>
    <w:rsid w:val="00767946"/>
    <w:rsid w:val="00767A64"/>
    <w:rsid w:val="00767B4E"/>
    <w:rsid w:val="00770179"/>
    <w:rsid w:val="007701EE"/>
    <w:rsid w:val="007703FA"/>
    <w:rsid w:val="007705B1"/>
    <w:rsid w:val="00770A7B"/>
    <w:rsid w:val="00770DF2"/>
    <w:rsid w:val="007711AE"/>
    <w:rsid w:val="007712C6"/>
    <w:rsid w:val="00771330"/>
    <w:rsid w:val="0077136E"/>
    <w:rsid w:val="007714BA"/>
    <w:rsid w:val="007714E7"/>
    <w:rsid w:val="007716C3"/>
    <w:rsid w:val="007716E0"/>
    <w:rsid w:val="007716FE"/>
    <w:rsid w:val="007718C6"/>
    <w:rsid w:val="007718D2"/>
    <w:rsid w:val="00771C7C"/>
    <w:rsid w:val="00771D2D"/>
    <w:rsid w:val="0077209A"/>
    <w:rsid w:val="0077224F"/>
    <w:rsid w:val="00772484"/>
    <w:rsid w:val="0077266B"/>
    <w:rsid w:val="00772689"/>
    <w:rsid w:val="0077276C"/>
    <w:rsid w:val="007727A2"/>
    <w:rsid w:val="00772975"/>
    <w:rsid w:val="00772DFD"/>
    <w:rsid w:val="00772FC6"/>
    <w:rsid w:val="00773063"/>
    <w:rsid w:val="00773407"/>
    <w:rsid w:val="0077347A"/>
    <w:rsid w:val="00773645"/>
    <w:rsid w:val="00773739"/>
    <w:rsid w:val="00773875"/>
    <w:rsid w:val="0077388D"/>
    <w:rsid w:val="0077398A"/>
    <w:rsid w:val="0077399A"/>
    <w:rsid w:val="00773A79"/>
    <w:rsid w:val="00773AA9"/>
    <w:rsid w:val="00773B2D"/>
    <w:rsid w:val="00773C79"/>
    <w:rsid w:val="007742FF"/>
    <w:rsid w:val="0077435D"/>
    <w:rsid w:val="007744C9"/>
    <w:rsid w:val="00774A74"/>
    <w:rsid w:val="007750F2"/>
    <w:rsid w:val="00775110"/>
    <w:rsid w:val="0077527E"/>
    <w:rsid w:val="0077563D"/>
    <w:rsid w:val="00775720"/>
    <w:rsid w:val="00775943"/>
    <w:rsid w:val="00775A64"/>
    <w:rsid w:val="00775DA4"/>
    <w:rsid w:val="00775EF3"/>
    <w:rsid w:val="00775F45"/>
    <w:rsid w:val="00775FD2"/>
    <w:rsid w:val="00776012"/>
    <w:rsid w:val="00776502"/>
    <w:rsid w:val="0077659F"/>
    <w:rsid w:val="00776756"/>
    <w:rsid w:val="00776821"/>
    <w:rsid w:val="00776837"/>
    <w:rsid w:val="00776B77"/>
    <w:rsid w:val="00776D67"/>
    <w:rsid w:val="00776E2F"/>
    <w:rsid w:val="00776EBF"/>
    <w:rsid w:val="00776F81"/>
    <w:rsid w:val="007770BC"/>
    <w:rsid w:val="007774E8"/>
    <w:rsid w:val="00777514"/>
    <w:rsid w:val="007775D4"/>
    <w:rsid w:val="00777944"/>
    <w:rsid w:val="00777A85"/>
    <w:rsid w:val="00777AF6"/>
    <w:rsid w:val="00777C43"/>
    <w:rsid w:val="00777DEF"/>
    <w:rsid w:val="00777FA3"/>
    <w:rsid w:val="0078005E"/>
    <w:rsid w:val="007800EB"/>
    <w:rsid w:val="0078019A"/>
    <w:rsid w:val="00780683"/>
    <w:rsid w:val="00780921"/>
    <w:rsid w:val="00780A35"/>
    <w:rsid w:val="00780C3C"/>
    <w:rsid w:val="00780F7D"/>
    <w:rsid w:val="00780F94"/>
    <w:rsid w:val="007811F0"/>
    <w:rsid w:val="007814C2"/>
    <w:rsid w:val="007814F6"/>
    <w:rsid w:val="00781830"/>
    <w:rsid w:val="00781BB1"/>
    <w:rsid w:val="00781BC1"/>
    <w:rsid w:val="00781C90"/>
    <w:rsid w:val="00781D0A"/>
    <w:rsid w:val="007822B2"/>
    <w:rsid w:val="00782356"/>
    <w:rsid w:val="007824D5"/>
    <w:rsid w:val="00782710"/>
    <w:rsid w:val="00782BF9"/>
    <w:rsid w:val="00782C39"/>
    <w:rsid w:val="00782CCA"/>
    <w:rsid w:val="00782D28"/>
    <w:rsid w:val="00782EDE"/>
    <w:rsid w:val="0078300D"/>
    <w:rsid w:val="007831E1"/>
    <w:rsid w:val="007832FA"/>
    <w:rsid w:val="007832FB"/>
    <w:rsid w:val="0078364E"/>
    <w:rsid w:val="00783871"/>
    <w:rsid w:val="00783A49"/>
    <w:rsid w:val="00783A59"/>
    <w:rsid w:val="00783B73"/>
    <w:rsid w:val="007840B0"/>
    <w:rsid w:val="007840F4"/>
    <w:rsid w:val="007843B7"/>
    <w:rsid w:val="0078456D"/>
    <w:rsid w:val="00784676"/>
    <w:rsid w:val="00784741"/>
    <w:rsid w:val="00784B61"/>
    <w:rsid w:val="00784DED"/>
    <w:rsid w:val="007850CE"/>
    <w:rsid w:val="00785314"/>
    <w:rsid w:val="0078538C"/>
    <w:rsid w:val="00785753"/>
    <w:rsid w:val="00785B39"/>
    <w:rsid w:val="0078602C"/>
    <w:rsid w:val="007861AE"/>
    <w:rsid w:val="007863E2"/>
    <w:rsid w:val="0078641C"/>
    <w:rsid w:val="00786590"/>
    <w:rsid w:val="007867D5"/>
    <w:rsid w:val="00786BCA"/>
    <w:rsid w:val="00786E0A"/>
    <w:rsid w:val="00786EF1"/>
    <w:rsid w:val="00786F84"/>
    <w:rsid w:val="00786FE3"/>
    <w:rsid w:val="00787136"/>
    <w:rsid w:val="0078727E"/>
    <w:rsid w:val="007872DD"/>
    <w:rsid w:val="007876AE"/>
    <w:rsid w:val="007877D5"/>
    <w:rsid w:val="00787814"/>
    <w:rsid w:val="00787B01"/>
    <w:rsid w:val="00787CD9"/>
    <w:rsid w:val="00787E26"/>
    <w:rsid w:val="007900A2"/>
    <w:rsid w:val="007901B3"/>
    <w:rsid w:val="007902FC"/>
    <w:rsid w:val="00790460"/>
    <w:rsid w:val="0079059E"/>
    <w:rsid w:val="007907D5"/>
    <w:rsid w:val="0079090E"/>
    <w:rsid w:val="00790DA8"/>
    <w:rsid w:val="00790ED2"/>
    <w:rsid w:val="007910E6"/>
    <w:rsid w:val="00791108"/>
    <w:rsid w:val="0079122D"/>
    <w:rsid w:val="007917B1"/>
    <w:rsid w:val="00791897"/>
    <w:rsid w:val="00791A29"/>
    <w:rsid w:val="00791B0B"/>
    <w:rsid w:val="00791C5C"/>
    <w:rsid w:val="00791D09"/>
    <w:rsid w:val="00792097"/>
    <w:rsid w:val="007924C8"/>
    <w:rsid w:val="00792812"/>
    <w:rsid w:val="00792861"/>
    <w:rsid w:val="00792A1A"/>
    <w:rsid w:val="00792CF6"/>
    <w:rsid w:val="00792E29"/>
    <w:rsid w:val="00792F7E"/>
    <w:rsid w:val="00792FC5"/>
    <w:rsid w:val="007932C7"/>
    <w:rsid w:val="0079343D"/>
    <w:rsid w:val="00793538"/>
    <w:rsid w:val="00793A3E"/>
    <w:rsid w:val="00793A8F"/>
    <w:rsid w:val="00793C00"/>
    <w:rsid w:val="00793C11"/>
    <w:rsid w:val="00793C96"/>
    <w:rsid w:val="00793CDC"/>
    <w:rsid w:val="00793E8F"/>
    <w:rsid w:val="00793EED"/>
    <w:rsid w:val="0079400C"/>
    <w:rsid w:val="00794028"/>
    <w:rsid w:val="007940BC"/>
    <w:rsid w:val="007943EB"/>
    <w:rsid w:val="007945D0"/>
    <w:rsid w:val="00794A87"/>
    <w:rsid w:val="00794ACD"/>
    <w:rsid w:val="00794D68"/>
    <w:rsid w:val="00794DA8"/>
    <w:rsid w:val="00794ECE"/>
    <w:rsid w:val="0079523D"/>
    <w:rsid w:val="007952F8"/>
    <w:rsid w:val="007953C7"/>
    <w:rsid w:val="007953F2"/>
    <w:rsid w:val="0079548B"/>
    <w:rsid w:val="007954A3"/>
    <w:rsid w:val="0079572B"/>
    <w:rsid w:val="00795B90"/>
    <w:rsid w:val="00795CB3"/>
    <w:rsid w:val="00795F81"/>
    <w:rsid w:val="007961D5"/>
    <w:rsid w:val="0079634B"/>
    <w:rsid w:val="00796941"/>
    <w:rsid w:val="0079700A"/>
    <w:rsid w:val="007973DE"/>
    <w:rsid w:val="00797556"/>
    <w:rsid w:val="00797618"/>
    <w:rsid w:val="00797653"/>
    <w:rsid w:val="00797846"/>
    <w:rsid w:val="0079799A"/>
    <w:rsid w:val="00797A30"/>
    <w:rsid w:val="00797D89"/>
    <w:rsid w:val="00797EE9"/>
    <w:rsid w:val="007A009C"/>
    <w:rsid w:val="007A00E9"/>
    <w:rsid w:val="007A0182"/>
    <w:rsid w:val="007A028E"/>
    <w:rsid w:val="007A059D"/>
    <w:rsid w:val="007A0916"/>
    <w:rsid w:val="007A0A16"/>
    <w:rsid w:val="007A0A57"/>
    <w:rsid w:val="007A0B46"/>
    <w:rsid w:val="007A0CD8"/>
    <w:rsid w:val="007A0EB1"/>
    <w:rsid w:val="007A0ED2"/>
    <w:rsid w:val="007A0F26"/>
    <w:rsid w:val="007A100E"/>
    <w:rsid w:val="007A10D2"/>
    <w:rsid w:val="007A10EB"/>
    <w:rsid w:val="007A1339"/>
    <w:rsid w:val="007A1443"/>
    <w:rsid w:val="007A183D"/>
    <w:rsid w:val="007A1AC7"/>
    <w:rsid w:val="007A1B19"/>
    <w:rsid w:val="007A1E83"/>
    <w:rsid w:val="007A1FA8"/>
    <w:rsid w:val="007A20F0"/>
    <w:rsid w:val="007A2315"/>
    <w:rsid w:val="007A2425"/>
    <w:rsid w:val="007A26BA"/>
    <w:rsid w:val="007A26BF"/>
    <w:rsid w:val="007A27B2"/>
    <w:rsid w:val="007A295C"/>
    <w:rsid w:val="007A29CC"/>
    <w:rsid w:val="007A2A95"/>
    <w:rsid w:val="007A2B24"/>
    <w:rsid w:val="007A2D34"/>
    <w:rsid w:val="007A2E80"/>
    <w:rsid w:val="007A3188"/>
    <w:rsid w:val="007A31B0"/>
    <w:rsid w:val="007A328D"/>
    <w:rsid w:val="007A3515"/>
    <w:rsid w:val="007A379B"/>
    <w:rsid w:val="007A38EC"/>
    <w:rsid w:val="007A395A"/>
    <w:rsid w:val="007A3A87"/>
    <w:rsid w:val="007A3B09"/>
    <w:rsid w:val="007A3BCD"/>
    <w:rsid w:val="007A3D3E"/>
    <w:rsid w:val="007A3FF6"/>
    <w:rsid w:val="007A420C"/>
    <w:rsid w:val="007A431D"/>
    <w:rsid w:val="007A43E8"/>
    <w:rsid w:val="007A43F7"/>
    <w:rsid w:val="007A4406"/>
    <w:rsid w:val="007A44A3"/>
    <w:rsid w:val="007A471C"/>
    <w:rsid w:val="007A4DCA"/>
    <w:rsid w:val="007A4E6B"/>
    <w:rsid w:val="007A4EBA"/>
    <w:rsid w:val="007A4F97"/>
    <w:rsid w:val="007A5211"/>
    <w:rsid w:val="007A523C"/>
    <w:rsid w:val="007A541E"/>
    <w:rsid w:val="007A57CC"/>
    <w:rsid w:val="007A5B77"/>
    <w:rsid w:val="007A5C03"/>
    <w:rsid w:val="007A5EA0"/>
    <w:rsid w:val="007A5F5E"/>
    <w:rsid w:val="007A6038"/>
    <w:rsid w:val="007A615C"/>
    <w:rsid w:val="007A6302"/>
    <w:rsid w:val="007A6706"/>
    <w:rsid w:val="007A6707"/>
    <w:rsid w:val="007A6891"/>
    <w:rsid w:val="007A68D4"/>
    <w:rsid w:val="007A6B9D"/>
    <w:rsid w:val="007A6C75"/>
    <w:rsid w:val="007A709B"/>
    <w:rsid w:val="007A71DA"/>
    <w:rsid w:val="007A7259"/>
    <w:rsid w:val="007A72AF"/>
    <w:rsid w:val="007A733E"/>
    <w:rsid w:val="007A758F"/>
    <w:rsid w:val="007A78D1"/>
    <w:rsid w:val="007A7E32"/>
    <w:rsid w:val="007B005A"/>
    <w:rsid w:val="007B0189"/>
    <w:rsid w:val="007B01F4"/>
    <w:rsid w:val="007B02BF"/>
    <w:rsid w:val="007B097C"/>
    <w:rsid w:val="007B0AFD"/>
    <w:rsid w:val="007B0C20"/>
    <w:rsid w:val="007B0E25"/>
    <w:rsid w:val="007B107C"/>
    <w:rsid w:val="007B12AF"/>
    <w:rsid w:val="007B1612"/>
    <w:rsid w:val="007B18C0"/>
    <w:rsid w:val="007B1A3E"/>
    <w:rsid w:val="007B1EAA"/>
    <w:rsid w:val="007B2001"/>
    <w:rsid w:val="007B203C"/>
    <w:rsid w:val="007B213D"/>
    <w:rsid w:val="007B22E3"/>
    <w:rsid w:val="007B26C6"/>
    <w:rsid w:val="007B27E2"/>
    <w:rsid w:val="007B29C1"/>
    <w:rsid w:val="007B29E5"/>
    <w:rsid w:val="007B2B21"/>
    <w:rsid w:val="007B2FE1"/>
    <w:rsid w:val="007B3195"/>
    <w:rsid w:val="007B31CF"/>
    <w:rsid w:val="007B333B"/>
    <w:rsid w:val="007B333E"/>
    <w:rsid w:val="007B346C"/>
    <w:rsid w:val="007B349F"/>
    <w:rsid w:val="007B35D8"/>
    <w:rsid w:val="007B3B08"/>
    <w:rsid w:val="007B3BEC"/>
    <w:rsid w:val="007B411A"/>
    <w:rsid w:val="007B417D"/>
    <w:rsid w:val="007B4290"/>
    <w:rsid w:val="007B4388"/>
    <w:rsid w:val="007B44DA"/>
    <w:rsid w:val="007B49E9"/>
    <w:rsid w:val="007B515D"/>
    <w:rsid w:val="007B51FD"/>
    <w:rsid w:val="007B52AA"/>
    <w:rsid w:val="007B5524"/>
    <w:rsid w:val="007B59DA"/>
    <w:rsid w:val="007B5BD0"/>
    <w:rsid w:val="007B5FDB"/>
    <w:rsid w:val="007B632A"/>
    <w:rsid w:val="007B6355"/>
    <w:rsid w:val="007B655F"/>
    <w:rsid w:val="007B6576"/>
    <w:rsid w:val="007B6593"/>
    <w:rsid w:val="007B6700"/>
    <w:rsid w:val="007B6813"/>
    <w:rsid w:val="007B6A61"/>
    <w:rsid w:val="007B6B54"/>
    <w:rsid w:val="007B6B92"/>
    <w:rsid w:val="007B706D"/>
    <w:rsid w:val="007B7224"/>
    <w:rsid w:val="007B7373"/>
    <w:rsid w:val="007B73B3"/>
    <w:rsid w:val="007B73B6"/>
    <w:rsid w:val="007B7548"/>
    <w:rsid w:val="007B75F8"/>
    <w:rsid w:val="007B76BF"/>
    <w:rsid w:val="007B7CE7"/>
    <w:rsid w:val="007B7E13"/>
    <w:rsid w:val="007B7F72"/>
    <w:rsid w:val="007C01A8"/>
    <w:rsid w:val="007C03E9"/>
    <w:rsid w:val="007C0549"/>
    <w:rsid w:val="007C0557"/>
    <w:rsid w:val="007C0829"/>
    <w:rsid w:val="007C0D75"/>
    <w:rsid w:val="007C0E27"/>
    <w:rsid w:val="007C0E5C"/>
    <w:rsid w:val="007C0FE0"/>
    <w:rsid w:val="007C13D2"/>
    <w:rsid w:val="007C13F3"/>
    <w:rsid w:val="007C1504"/>
    <w:rsid w:val="007C1509"/>
    <w:rsid w:val="007C1797"/>
    <w:rsid w:val="007C17B4"/>
    <w:rsid w:val="007C18C5"/>
    <w:rsid w:val="007C191B"/>
    <w:rsid w:val="007C1B5B"/>
    <w:rsid w:val="007C1B6D"/>
    <w:rsid w:val="007C1C40"/>
    <w:rsid w:val="007C2030"/>
    <w:rsid w:val="007C225E"/>
    <w:rsid w:val="007C23AC"/>
    <w:rsid w:val="007C265A"/>
    <w:rsid w:val="007C288F"/>
    <w:rsid w:val="007C291A"/>
    <w:rsid w:val="007C2AB2"/>
    <w:rsid w:val="007C2B55"/>
    <w:rsid w:val="007C2D4B"/>
    <w:rsid w:val="007C2D9E"/>
    <w:rsid w:val="007C316D"/>
    <w:rsid w:val="007C33A0"/>
    <w:rsid w:val="007C36A7"/>
    <w:rsid w:val="007C3A76"/>
    <w:rsid w:val="007C3D39"/>
    <w:rsid w:val="007C3DC9"/>
    <w:rsid w:val="007C3EF3"/>
    <w:rsid w:val="007C4309"/>
    <w:rsid w:val="007C4859"/>
    <w:rsid w:val="007C49D0"/>
    <w:rsid w:val="007C49E8"/>
    <w:rsid w:val="007C4B9D"/>
    <w:rsid w:val="007C5109"/>
    <w:rsid w:val="007C5292"/>
    <w:rsid w:val="007C557D"/>
    <w:rsid w:val="007C56B1"/>
    <w:rsid w:val="007C5924"/>
    <w:rsid w:val="007C5D0E"/>
    <w:rsid w:val="007C5E53"/>
    <w:rsid w:val="007C6196"/>
    <w:rsid w:val="007C64EC"/>
    <w:rsid w:val="007C6557"/>
    <w:rsid w:val="007C6940"/>
    <w:rsid w:val="007C69D0"/>
    <w:rsid w:val="007C6A4D"/>
    <w:rsid w:val="007C6FDA"/>
    <w:rsid w:val="007C725D"/>
    <w:rsid w:val="007C72BE"/>
    <w:rsid w:val="007C72D0"/>
    <w:rsid w:val="007C73B8"/>
    <w:rsid w:val="007C74E0"/>
    <w:rsid w:val="007C7674"/>
    <w:rsid w:val="007C787E"/>
    <w:rsid w:val="007C78E0"/>
    <w:rsid w:val="007C7955"/>
    <w:rsid w:val="007C7D05"/>
    <w:rsid w:val="007C7E11"/>
    <w:rsid w:val="007D05CD"/>
    <w:rsid w:val="007D0662"/>
    <w:rsid w:val="007D0776"/>
    <w:rsid w:val="007D07E3"/>
    <w:rsid w:val="007D090A"/>
    <w:rsid w:val="007D0A7F"/>
    <w:rsid w:val="007D0B75"/>
    <w:rsid w:val="007D0EA5"/>
    <w:rsid w:val="007D0EB6"/>
    <w:rsid w:val="007D1268"/>
    <w:rsid w:val="007D136C"/>
    <w:rsid w:val="007D1694"/>
    <w:rsid w:val="007D1B8A"/>
    <w:rsid w:val="007D1F2A"/>
    <w:rsid w:val="007D23DA"/>
    <w:rsid w:val="007D2676"/>
    <w:rsid w:val="007D26AA"/>
    <w:rsid w:val="007D2A77"/>
    <w:rsid w:val="007D2C18"/>
    <w:rsid w:val="007D2C4F"/>
    <w:rsid w:val="007D2DFA"/>
    <w:rsid w:val="007D311E"/>
    <w:rsid w:val="007D31C9"/>
    <w:rsid w:val="007D3348"/>
    <w:rsid w:val="007D339B"/>
    <w:rsid w:val="007D349C"/>
    <w:rsid w:val="007D37AD"/>
    <w:rsid w:val="007D38AA"/>
    <w:rsid w:val="007D3A57"/>
    <w:rsid w:val="007D3B80"/>
    <w:rsid w:val="007D3C56"/>
    <w:rsid w:val="007D413D"/>
    <w:rsid w:val="007D428D"/>
    <w:rsid w:val="007D4499"/>
    <w:rsid w:val="007D46E6"/>
    <w:rsid w:val="007D4B73"/>
    <w:rsid w:val="007D4C61"/>
    <w:rsid w:val="007D58D0"/>
    <w:rsid w:val="007D5DBB"/>
    <w:rsid w:val="007D5F52"/>
    <w:rsid w:val="007D62E7"/>
    <w:rsid w:val="007D6325"/>
    <w:rsid w:val="007D67F7"/>
    <w:rsid w:val="007D681D"/>
    <w:rsid w:val="007D6AD7"/>
    <w:rsid w:val="007D6B89"/>
    <w:rsid w:val="007D6BA0"/>
    <w:rsid w:val="007D6D2E"/>
    <w:rsid w:val="007D6DB0"/>
    <w:rsid w:val="007D6DD3"/>
    <w:rsid w:val="007D6EBF"/>
    <w:rsid w:val="007D6EF4"/>
    <w:rsid w:val="007D70DB"/>
    <w:rsid w:val="007D70E8"/>
    <w:rsid w:val="007D71D9"/>
    <w:rsid w:val="007D72EC"/>
    <w:rsid w:val="007D75AE"/>
    <w:rsid w:val="007D75C9"/>
    <w:rsid w:val="007D77C0"/>
    <w:rsid w:val="007D7A92"/>
    <w:rsid w:val="007D7D29"/>
    <w:rsid w:val="007D7FA9"/>
    <w:rsid w:val="007E02F7"/>
    <w:rsid w:val="007E06F2"/>
    <w:rsid w:val="007E08FD"/>
    <w:rsid w:val="007E090B"/>
    <w:rsid w:val="007E0A47"/>
    <w:rsid w:val="007E0CCA"/>
    <w:rsid w:val="007E1105"/>
    <w:rsid w:val="007E146E"/>
    <w:rsid w:val="007E1470"/>
    <w:rsid w:val="007E163B"/>
    <w:rsid w:val="007E1736"/>
    <w:rsid w:val="007E19D0"/>
    <w:rsid w:val="007E1C34"/>
    <w:rsid w:val="007E1CC3"/>
    <w:rsid w:val="007E1D1C"/>
    <w:rsid w:val="007E1D6C"/>
    <w:rsid w:val="007E1D97"/>
    <w:rsid w:val="007E1EB7"/>
    <w:rsid w:val="007E2402"/>
    <w:rsid w:val="007E2417"/>
    <w:rsid w:val="007E2515"/>
    <w:rsid w:val="007E253A"/>
    <w:rsid w:val="007E26EC"/>
    <w:rsid w:val="007E278D"/>
    <w:rsid w:val="007E2A66"/>
    <w:rsid w:val="007E2CD6"/>
    <w:rsid w:val="007E2FF7"/>
    <w:rsid w:val="007E306D"/>
    <w:rsid w:val="007E3390"/>
    <w:rsid w:val="007E367B"/>
    <w:rsid w:val="007E373F"/>
    <w:rsid w:val="007E39EA"/>
    <w:rsid w:val="007E3B34"/>
    <w:rsid w:val="007E3CA6"/>
    <w:rsid w:val="007E3D5E"/>
    <w:rsid w:val="007E403E"/>
    <w:rsid w:val="007E414F"/>
    <w:rsid w:val="007E494C"/>
    <w:rsid w:val="007E4A36"/>
    <w:rsid w:val="007E4ADB"/>
    <w:rsid w:val="007E4D56"/>
    <w:rsid w:val="007E507C"/>
    <w:rsid w:val="007E522D"/>
    <w:rsid w:val="007E528D"/>
    <w:rsid w:val="007E547F"/>
    <w:rsid w:val="007E581C"/>
    <w:rsid w:val="007E5A77"/>
    <w:rsid w:val="007E5D72"/>
    <w:rsid w:val="007E637F"/>
    <w:rsid w:val="007E64B1"/>
    <w:rsid w:val="007E65D2"/>
    <w:rsid w:val="007E67E9"/>
    <w:rsid w:val="007E68F3"/>
    <w:rsid w:val="007E6947"/>
    <w:rsid w:val="007E69DD"/>
    <w:rsid w:val="007E6AD9"/>
    <w:rsid w:val="007E6AE7"/>
    <w:rsid w:val="007E6D63"/>
    <w:rsid w:val="007E6D89"/>
    <w:rsid w:val="007E6E24"/>
    <w:rsid w:val="007E6E64"/>
    <w:rsid w:val="007E6E93"/>
    <w:rsid w:val="007E7078"/>
    <w:rsid w:val="007E70F9"/>
    <w:rsid w:val="007E7624"/>
    <w:rsid w:val="007E765F"/>
    <w:rsid w:val="007E77DB"/>
    <w:rsid w:val="007E78EF"/>
    <w:rsid w:val="007E7900"/>
    <w:rsid w:val="007E796F"/>
    <w:rsid w:val="007E7DAD"/>
    <w:rsid w:val="007E7E25"/>
    <w:rsid w:val="007E7F04"/>
    <w:rsid w:val="007F0452"/>
    <w:rsid w:val="007F07C1"/>
    <w:rsid w:val="007F0B25"/>
    <w:rsid w:val="007F0C1B"/>
    <w:rsid w:val="007F0CA6"/>
    <w:rsid w:val="007F0F40"/>
    <w:rsid w:val="007F1177"/>
    <w:rsid w:val="007F1332"/>
    <w:rsid w:val="007F13C2"/>
    <w:rsid w:val="007F1490"/>
    <w:rsid w:val="007F1991"/>
    <w:rsid w:val="007F19B8"/>
    <w:rsid w:val="007F1A45"/>
    <w:rsid w:val="007F1FE7"/>
    <w:rsid w:val="007F2035"/>
    <w:rsid w:val="007F20C4"/>
    <w:rsid w:val="007F20F6"/>
    <w:rsid w:val="007F2337"/>
    <w:rsid w:val="007F258F"/>
    <w:rsid w:val="007F2831"/>
    <w:rsid w:val="007F2A97"/>
    <w:rsid w:val="007F2E59"/>
    <w:rsid w:val="007F2EFF"/>
    <w:rsid w:val="007F3101"/>
    <w:rsid w:val="007F3194"/>
    <w:rsid w:val="007F33E1"/>
    <w:rsid w:val="007F38DA"/>
    <w:rsid w:val="007F3AB8"/>
    <w:rsid w:val="007F3AC1"/>
    <w:rsid w:val="007F3C70"/>
    <w:rsid w:val="007F3F9E"/>
    <w:rsid w:val="007F40B8"/>
    <w:rsid w:val="007F411E"/>
    <w:rsid w:val="007F4391"/>
    <w:rsid w:val="007F4895"/>
    <w:rsid w:val="007F4923"/>
    <w:rsid w:val="007F4AC4"/>
    <w:rsid w:val="007F4E61"/>
    <w:rsid w:val="007F4FEC"/>
    <w:rsid w:val="007F50B7"/>
    <w:rsid w:val="007F524E"/>
    <w:rsid w:val="007F5909"/>
    <w:rsid w:val="007F5A20"/>
    <w:rsid w:val="007F5EB1"/>
    <w:rsid w:val="007F61A1"/>
    <w:rsid w:val="007F62BC"/>
    <w:rsid w:val="007F668F"/>
    <w:rsid w:val="007F6772"/>
    <w:rsid w:val="007F68E2"/>
    <w:rsid w:val="007F6C85"/>
    <w:rsid w:val="007F7286"/>
    <w:rsid w:val="007F7533"/>
    <w:rsid w:val="007F75FE"/>
    <w:rsid w:val="007F764C"/>
    <w:rsid w:val="007F7674"/>
    <w:rsid w:val="007F7690"/>
    <w:rsid w:val="007F7869"/>
    <w:rsid w:val="007F7B5D"/>
    <w:rsid w:val="007F7B7F"/>
    <w:rsid w:val="007F7C39"/>
    <w:rsid w:val="007F7D2C"/>
    <w:rsid w:val="007F7D62"/>
    <w:rsid w:val="007F7F38"/>
    <w:rsid w:val="00800001"/>
    <w:rsid w:val="008000D9"/>
    <w:rsid w:val="00800111"/>
    <w:rsid w:val="008002C8"/>
    <w:rsid w:val="0080038D"/>
    <w:rsid w:val="008004B0"/>
    <w:rsid w:val="00800544"/>
    <w:rsid w:val="00800597"/>
    <w:rsid w:val="008005BF"/>
    <w:rsid w:val="00800659"/>
    <w:rsid w:val="008006B2"/>
    <w:rsid w:val="00800735"/>
    <w:rsid w:val="00800863"/>
    <w:rsid w:val="00800901"/>
    <w:rsid w:val="0080091D"/>
    <w:rsid w:val="00800BF9"/>
    <w:rsid w:val="00800C25"/>
    <w:rsid w:val="00800DAD"/>
    <w:rsid w:val="008013FB"/>
    <w:rsid w:val="008018FB"/>
    <w:rsid w:val="00801B55"/>
    <w:rsid w:val="00801B9B"/>
    <w:rsid w:val="00801C55"/>
    <w:rsid w:val="00801DDB"/>
    <w:rsid w:val="00802011"/>
    <w:rsid w:val="00802081"/>
    <w:rsid w:val="008020E5"/>
    <w:rsid w:val="0080213C"/>
    <w:rsid w:val="00802228"/>
    <w:rsid w:val="0080236C"/>
    <w:rsid w:val="00802383"/>
    <w:rsid w:val="0080244B"/>
    <w:rsid w:val="00802A59"/>
    <w:rsid w:val="00802AB9"/>
    <w:rsid w:val="00802B31"/>
    <w:rsid w:val="00802B8E"/>
    <w:rsid w:val="00802B98"/>
    <w:rsid w:val="00802D82"/>
    <w:rsid w:val="00802DA1"/>
    <w:rsid w:val="00802FCD"/>
    <w:rsid w:val="008033D7"/>
    <w:rsid w:val="008036C0"/>
    <w:rsid w:val="00803711"/>
    <w:rsid w:val="00803912"/>
    <w:rsid w:val="00803992"/>
    <w:rsid w:val="008039A2"/>
    <w:rsid w:val="00803A05"/>
    <w:rsid w:val="00803A60"/>
    <w:rsid w:val="00803F25"/>
    <w:rsid w:val="0080405D"/>
    <w:rsid w:val="00804094"/>
    <w:rsid w:val="008040F9"/>
    <w:rsid w:val="00804363"/>
    <w:rsid w:val="00804448"/>
    <w:rsid w:val="00804620"/>
    <w:rsid w:val="0080492A"/>
    <w:rsid w:val="008049CA"/>
    <w:rsid w:val="00804EE7"/>
    <w:rsid w:val="00804F94"/>
    <w:rsid w:val="00805213"/>
    <w:rsid w:val="00805253"/>
    <w:rsid w:val="0080542B"/>
    <w:rsid w:val="00805444"/>
    <w:rsid w:val="00805638"/>
    <w:rsid w:val="00805668"/>
    <w:rsid w:val="00805814"/>
    <w:rsid w:val="00805D75"/>
    <w:rsid w:val="00805FDB"/>
    <w:rsid w:val="00806048"/>
    <w:rsid w:val="008061A4"/>
    <w:rsid w:val="008061E1"/>
    <w:rsid w:val="00806377"/>
    <w:rsid w:val="00806493"/>
    <w:rsid w:val="008065C8"/>
    <w:rsid w:val="008066CA"/>
    <w:rsid w:val="00806781"/>
    <w:rsid w:val="00806A62"/>
    <w:rsid w:val="00806B9C"/>
    <w:rsid w:val="00806F16"/>
    <w:rsid w:val="0080700F"/>
    <w:rsid w:val="0080709D"/>
    <w:rsid w:val="008071B6"/>
    <w:rsid w:val="0080728D"/>
    <w:rsid w:val="00807341"/>
    <w:rsid w:val="008076E7"/>
    <w:rsid w:val="0080779A"/>
    <w:rsid w:val="00807DE8"/>
    <w:rsid w:val="00807E1B"/>
    <w:rsid w:val="008100DD"/>
    <w:rsid w:val="008101F3"/>
    <w:rsid w:val="008102EE"/>
    <w:rsid w:val="00810471"/>
    <w:rsid w:val="00810857"/>
    <w:rsid w:val="008108F3"/>
    <w:rsid w:val="00810AAB"/>
    <w:rsid w:val="00810F77"/>
    <w:rsid w:val="008111AA"/>
    <w:rsid w:val="008114C2"/>
    <w:rsid w:val="00811817"/>
    <w:rsid w:val="00811AF7"/>
    <w:rsid w:val="00811B22"/>
    <w:rsid w:val="00811B97"/>
    <w:rsid w:val="00811C7B"/>
    <w:rsid w:val="00811E60"/>
    <w:rsid w:val="00812129"/>
    <w:rsid w:val="00812297"/>
    <w:rsid w:val="008122FC"/>
    <w:rsid w:val="008123CD"/>
    <w:rsid w:val="0081247C"/>
    <w:rsid w:val="0081250F"/>
    <w:rsid w:val="008127AF"/>
    <w:rsid w:val="0081289E"/>
    <w:rsid w:val="008128A8"/>
    <w:rsid w:val="00812C39"/>
    <w:rsid w:val="00812F41"/>
    <w:rsid w:val="00812FA4"/>
    <w:rsid w:val="00812FE8"/>
    <w:rsid w:val="0081311B"/>
    <w:rsid w:val="008131FE"/>
    <w:rsid w:val="00813325"/>
    <w:rsid w:val="00813360"/>
    <w:rsid w:val="0081352C"/>
    <w:rsid w:val="008135DD"/>
    <w:rsid w:val="008138D7"/>
    <w:rsid w:val="00813B3E"/>
    <w:rsid w:val="0081444F"/>
    <w:rsid w:val="00814566"/>
    <w:rsid w:val="00814655"/>
    <w:rsid w:val="008149F2"/>
    <w:rsid w:val="00814D63"/>
    <w:rsid w:val="00814D97"/>
    <w:rsid w:val="00814DF2"/>
    <w:rsid w:val="00814FF8"/>
    <w:rsid w:val="00815930"/>
    <w:rsid w:val="008159FE"/>
    <w:rsid w:val="00815AE0"/>
    <w:rsid w:val="00815C6A"/>
    <w:rsid w:val="00815D55"/>
    <w:rsid w:val="00816544"/>
    <w:rsid w:val="008167F0"/>
    <w:rsid w:val="00816BE1"/>
    <w:rsid w:val="00816F7D"/>
    <w:rsid w:val="00816FA3"/>
    <w:rsid w:val="00816FFD"/>
    <w:rsid w:val="00817119"/>
    <w:rsid w:val="00817260"/>
    <w:rsid w:val="008174C2"/>
    <w:rsid w:val="00817A13"/>
    <w:rsid w:val="00817B8C"/>
    <w:rsid w:val="00817D2C"/>
    <w:rsid w:val="00817FD1"/>
    <w:rsid w:val="008200A6"/>
    <w:rsid w:val="00820698"/>
    <w:rsid w:val="008206EC"/>
    <w:rsid w:val="008206F4"/>
    <w:rsid w:val="0082091A"/>
    <w:rsid w:val="00820A5E"/>
    <w:rsid w:val="00820C6F"/>
    <w:rsid w:val="00820CD5"/>
    <w:rsid w:val="008212FE"/>
    <w:rsid w:val="0082189A"/>
    <w:rsid w:val="008218BA"/>
    <w:rsid w:val="008219F7"/>
    <w:rsid w:val="00821C98"/>
    <w:rsid w:val="00821D49"/>
    <w:rsid w:val="00821D65"/>
    <w:rsid w:val="00822105"/>
    <w:rsid w:val="008222BF"/>
    <w:rsid w:val="00822497"/>
    <w:rsid w:val="00822C6D"/>
    <w:rsid w:val="00822DC6"/>
    <w:rsid w:val="008231B9"/>
    <w:rsid w:val="008231F7"/>
    <w:rsid w:val="00823436"/>
    <w:rsid w:val="008234EF"/>
    <w:rsid w:val="0082381A"/>
    <w:rsid w:val="008239FF"/>
    <w:rsid w:val="00823A36"/>
    <w:rsid w:val="00823A6E"/>
    <w:rsid w:val="00823B27"/>
    <w:rsid w:val="00823D4B"/>
    <w:rsid w:val="00824028"/>
    <w:rsid w:val="00824079"/>
    <w:rsid w:val="008242B6"/>
    <w:rsid w:val="0082438A"/>
    <w:rsid w:val="008244D2"/>
    <w:rsid w:val="008244E6"/>
    <w:rsid w:val="0082456B"/>
    <w:rsid w:val="00824696"/>
    <w:rsid w:val="0082492D"/>
    <w:rsid w:val="00824C0C"/>
    <w:rsid w:val="0082525C"/>
    <w:rsid w:val="00825855"/>
    <w:rsid w:val="00825917"/>
    <w:rsid w:val="0082592C"/>
    <w:rsid w:val="00825A9A"/>
    <w:rsid w:val="00825B26"/>
    <w:rsid w:val="00825BF8"/>
    <w:rsid w:val="00825C35"/>
    <w:rsid w:val="00825D31"/>
    <w:rsid w:val="00825E74"/>
    <w:rsid w:val="008260EF"/>
    <w:rsid w:val="00826269"/>
    <w:rsid w:val="0082666C"/>
    <w:rsid w:val="0082680B"/>
    <w:rsid w:val="00826832"/>
    <w:rsid w:val="00826B10"/>
    <w:rsid w:val="00826C2D"/>
    <w:rsid w:val="00826E11"/>
    <w:rsid w:val="008270E3"/>
    <w:rsid w:val="008272EB"/>
    <w:rsid w:val="008274DB"/>
    <w:rsid w:val="0082767E"/>
    <w:rsid w:val="008276EB"/>
    <w:rsid w:val="00827987"/>
    <w:rsid w:val="00827A3A"/>
    <w:rsid w:val="00827A69"/>
    <w:rsid w:val="00827AF1"/>
    <w:rsid w:val="00827B19"/>
    <w:rsid w:val="00827FAC"/>
    <w:rsid w:val="008300D3"/>
    <w:rsid w:val="0083048D"/>
    <w:rsid w:val="008306BD"/>
    <w:rsid w:val="00830727"/>
    <w:rsid w:val="0083074D"/>
    <w:rsid w:val="0083086E"/>
    <w:rsid w:val="008309DE"/>
    <w:rsid w:val="00830AD6"/>
    <w:rsid w:val="00830BFD"/>
    <w:rsid w:val="00830DC1"/>
    <w:rsid w:val="00831058"/>
    <w:rsid w:val="008310B3"/>
    <w:rsid w:val="00831135"/>
    <w:rsid w:val="00831149"/>
    <w:rsid w:val="008314EE"/>
    <w:rsid w:val="00831641"/>
    <w:rsid w:val="008318E8"/>
    <w:rsid w:val="0083199B"/>
    <w:rsid w:val="008319E8"/>
    <w:rsid w:val="00831BC3"/>
    <w:rsid w:val="00831DB2"/>
    <w:rsid w:val="0083203C"/>
    <w:rsid w:val="00832534"/>
    <w:rsid w:val="00832965"/>
    <w:rsid w:val="00832CF5"/>
    <w:rsid w:val="00832F14"/>
    <w:rsid w:val="00832FF1"/>
    <w:rsid w:val="008330D0"/>
    <w:rsid w:val="00833243"/>
    <w:rsid w:val="00833367"/>
    <w:rsid w:val="008333D4"/>
    <w:rsid w:val="0083342A"/>
    <w:rsid w:val="008337A6"/>
    <w:rsid w:val="008339D8"/>
    <w:rsid w:val="008339E1"/>
    <w:rsid w:val="00833B99"/>
    <w:rsid w:val="00833C69"/>
    <w:rsid w:val="00833D92"/>
    <w:rsid w:val="00833DC7"/>
    <w:rsid w:val="00834290"/>
    <w:rsid w:val="00834372"/>
    <w:rsid w:val="0083465E"/>
    <w:rsid w:val="00834662"/>
    <w:rsid w:val="00834974"/>
    <w:rsid w:val="00834995"/>
    <w:rsid w:val="00834A51"/>
    <w:rsid w:val="00834ABC"/>
    <w:rsid w:val="00834C24"/>
    <w:rsid w:val="00834E69"/>
    <w:rsid w:val="00834EF4"/>
    <w:rsid w:val="00835046"/>
    <w:rsid w:val="0083510E"/>
    <w:rsid w:val="00835204"/>
    <w:rsid w:val="00835497"/>
    <w:rsid w:val="008356A4"/>
    <w:rsid w:val="00835815"/>
    <w:rsid w:val="008358DD"/>
    <w:rsid w:val="0083595A"/>
    <w:rsid w:val="0083621D"/>
    <w:rsid w:val="0083654B"/>
    <w:rsid w:val="00836661"/>
    <w:rsid w:val="00836752"/>
    <w:rsid w:val="0083678E"/>
    <w:rsid w:val="008367C0"/>
    <w:rsid w:val="00836A2E"/>
    <w:rsid w:val="00836A76"/>
    <w:rsid w:val="00836BA4"/>
    <w:rsid w:val="00836D5B"/>
    <w:rsid w:val="00836DE0"/>
    <w:rsid w:val="00836E2F"/>
    <w:rsid w:val="00836E82"/>
    <w:rsid w:val="00836F40"/>
    <w:rsid w:val="00837034"/>
    <w:rsid w:val="0083705E"/>
    <w:rsid w:val="008372AE"/>
    <w:rsid w:val="008377E2"/>
    <w:rsid w:val="00837903"/>
    <w:rsid w:val="00837CC4"/>
    <w:rsid w:val="00837D6C"/>
    <w:rsid w:val="00837D83"/>
    <w:rsid w:val="00837E05"/>
    <w:rsid w:val="00837F3F"/>
    <w:rsid w:val="00840001"/>
    <w:rsid w:val="008400A2"/>
    <w:rsid w:val="00840376"/>
    <w:rsid w:val="00840745"/>
    <w:rsid w:val="008407C5"/>
    <w:rsid w:val="00840822"/>
    <w:rsid w:val="0084090E"/>
    <w:rsid w:val="0084096A"/>
    <w:rsid w:val="0084098F"/>
    <w:rsid w:val="00840A14"/>
    <w:rsid w:val="00840AFE"/>
    <w:rsid w:val="008419DE"/>
    <w:rsid w:val="00841BB0"/>
    <w:rsid w:val="00841BED"/>
    <w:rsid w:val="00841E8A"/>
    <w:rsid w:val="00842074"/>
    <w:rsid w:val="00842287"/>
    <w:rsid w:val="008426AF"/>
    <w:rsid w:val="00842922"/>
    <w:rsid w:val="008429A3"/>
    <w:rsid w:val="00842AC6"/>
    <w:rsid w:val="00842B36"/>
    <w:rsid w:val="00842B8B"/>
    <w:rsid w:val="00842CCE"/>
    <w:rsid w:val="00842EF5"/>
    <w:rsid w:val="0084301C"/>
    <w:rsid w:val="00843229"/>
    <w:rsid w:val="00843309"/>
    <w:rsid w:val="0084336D"/>
    <w:rsid w:val="008434D5"/>
    <w:rsid w:val="00843761"/>
    <w:rsid w:val="008437A3"/>
    <w:rsid w:val="0084382C"/>
    <w:rsid w:val="008438A3"/>
    <w:rsid w:val="00843BDA"/>
    <w:rsid w:val="00843DF2"/>
    <w:rsid w:val="008441C5"/>
    <w:rsid w:val="00844292"/>
    <w:rsid w:val="008448C1"/>
    <w:rsid w:val="00844929"/>
    <w:rsid w:val="00844C40"/>
    <w:rsid w:val="00844F1E"/>
    <w:rsid w:val="0084523D"/>
    <w:rsid w:val="0084525B"/>
    <w:rsid w:val="008452D6"/>
    <w:rsid w:val="0084572F"/>
    <w:rsid w:val="00845767"/>
    <w:rsid w:val="0084581D"/>
    <w:rsid w:val="0084584A"/>
    <w:rsid w:val="00845A37"/>
    <w:rsid w:val="00845F77"/>
    <w:rsid w:val="008460B8"/>
    <w:rsid w:val="008461A6"/>
    <w:rsid w:val="008461AA"/>
    <w:rsid w:val="00846346"/>
    <w:rsid w:val="008464F1"/>
    <w:rsid w:val="008465D1"/>
    <w:rsid w:val="008468F8"/>
    <w:rsid w:val="008469CE"/>
    <w:rsid w:val="00846B47"/>
    <w:rsid w:val="008471BE"/>
    <w:rsid w:val="00847208"/>
    <w:rsid w:val="00847399"/>
    <w:rsid w:val="0084745A"/>
    <w:rsid w:val="00847681"/>
    <w:rsid w:val="008477CB"/>
    <w:rsid w:val="00847DFB"/>
    <w:rsid w:val="00847F35"/>
    <w:rsid w:val="00847F96"/>
    <w:rsid w:val="00850456"/>
    <w:rsid w:val="00850609"/>
    <w:rsid w:val="0085066B"/>
    <w:rsid w:val="00850BE3"/>
    <w:rsid w:val="00850E7A"/>
    <w:rsid w:val="00850FE5"/>
    <w:rsid w:val="008512F8"/>
    <w:rsid w:val="00851357"/>
    <w:rsid w:val="0085177A"/>
    <w:rsid w:val="00851A0E"/>
    <w:rsid w:val="00851A3F"/>
    <w:rsid w:val="00851C22"/>
    <w:rsid w:val="00851D7D"/>
    <w:rsid w:val="00851DB2"/>
    <w:rsid w:val="00851FB9"/>
    <w:rsid w:val="00852071"/>
    <w:rsid w:val="008522FA"/>
    <w:rsid w:val="008527CF"/>
    <w:rsid w:val="00852A2E"/>
    <w:rsid w:val="00852C5D"/>
    <w:rsid w:val="00852EEA"/>
    <w:rsid w:val="00853161"/>
    <w:rsid w:val="008531FB"/>
    <w:rsid w:val="00853208"/>
    <w:rsid w:val="008538EA"/>
    <w:rsid w:val="0085411C"/>
    <w:rsid w:val="0085425D"/>
    <w:rsid w:val="00854696"/>
    <w:rsid w:val="008546F4"/>
    <w:rsid w:val="00854898"/>
    <w:rsid w:val="00854CB6"/>
    <w:rsid w:val="00854D24"/>
    <w:rsid w:val="00854F43"/>
    <w:rsid w:val="00854FAC"/>
    <w:rsid w:val="00855094"/>
    <w:rsid w:val="008552FD"/>
    <w:rsid w:val="00855464"/>
    <w:rsid w:val="0085554E"/>
    <w:rsid w:val="008555E8"/>
    <w:rsid w:val="00855AA7"/>
    <w:rsid w:val="00855BB8"/>
    <w:rsid w:val="00855C6A"/>
    <w:rsid w:val="00855CAC"/>
    <w:rsid w:val="00855CB0"/>
    <w:rsid w:val="00856709"/>
    <w:rsid w:val="008569A4"/>
    <w:rsid w:val="008569D3"/>
    <w:rsid w:val="008569DB"/>
    <w:rsid w:val="00856BC3"/>
    <w:rsid w:val="00856C25"/>
    <w:rsid w:val="00856C37"/>
    <w:rsid w:val="008572B1"/>
    <w:rsid w:val="008578FC"/>
    <w:rsid w:val="00857B22"/>
    <w:rsid w:val="00857BDA"/>
    <w:rsid w:val="00857BFE"/>
    <w:rsid w:val="00857D11"/>
    <w:rsid w:val="00857D13"/>
    <w:rsid w:val="00860480"/>
    <w:rsid w:val="00860597"/>
    <w:rsid w:val="00860893"/>
    <w:rsid w:val="008608EA"/>
    <w:rsid w:val="0086099F"/>
    <w:rsid w:val="008609D4"/>
    <w:rsid w:val="00860E09"/>
    <w:rsid w:val="00860E5A"/>
    <w:rsid w:val="00860E96"/>
    <w:rsid w:val="00860F53"/>
    <w:rsid w:val="008610A9"/>
    <w:rsid w:val="008613AB"/>
    <w:rsid w:val="00861566"/>
    <w:rsid w:val="008617CF"/>
    <w:rsid w:val="008619A6"/>
    <w:rsid w:val="00861B03"/>
    <w:rsid w:val="00862272"/>
    <w:rsid w:val="0086238E"/>
    <w:rsid w:val="008623F3"/>
    <w:rsid w:val="008625BF"/>
    <w:rsid w:val="0086287D"/>
    <w:rsid w:val="008629B3"/>
    <w:rsid w:val="00862A0F"/>
    <w:rsid w:val="00862B7F"/>
    <w:rsid w:val="00862F03"/>
    <w:rsid w:val="008630D1"/>
    <w:rsid w:val="00863333"/>
    <w:rsid w:val="0086345F"/>
    <w:rsid w:val="008635AB"/>
    <w:rsid w:val="00863719"/>
    <w:rsid w:val="008637B7"/>
    <w:rsid w:val="008637C7"/>
    <w:rsid w:val="00863A85"/>
    <w:rsid w:val="00863AB0"/>
    <w:rsid w:val="00863AE2"/>
    <w:rsid w:val="00863B4D"/>
    <w:rsid w:val="00863E7C"/>
    <w:rsid w:val="00863FD4"/>
    <w:rsid w:val="0086417D"/>
    <w:rsid w:val="008641DD"/>
    <w:rsid w:val="008642B4"/>
    <w:rsid w:val="008644ED"/>
    <w:rsid w:val="0086490D"/>
    <w:rsid w:val="0086496A"/>
    <w:rsid w:val="00864A00"/>
    <w:rsid w:val="00864B8F"/>
    <w:rsid w:val="00864CE7"/>
    <w:rsid w:val="00864DDE"/>
    <w:rsid w:val="00864F0D"/>
    <w:rsid w:val="008652C1"/>
    <w:rsid w:val="008653AC"/>
    <w:rsid w:val="008653B3"/>
    <w:rsid w:val="008653F4"/>
    <w:rsid w:val="0086542C"/>
    <w:rsid w:val="00865687"/>
    <w:rsid w:val="008656B3"/>
    <w:rsid w:val="008656C7"/>
    <w:rsid w:val="008658A6"/>
    <w:rsid w:val="00865997"/>
    <w:rsid w:val="00865B5F"/>
    <w:rsid w:val="00865B70"/>
    <w:rsid w:val="00865BBB"/>
    <w:rsid w:val="00865BE1"/>
    <w:rsid w:val="00865F4B"/>
    <w:rsid w:val="0086611C"/>
    <w:rsid w:val="0086655D"/>
    <w:rsid w:val="00866746"/>
    <w:rsid w:val="008667AB"/>
    <w:rsid w:val="00866810"/>
    <w:rsid w:val="008669BF"/>
    <w:rsid w:val="00866C8A"/>
    <w:rsid w:val="00866CF9"/>
    <w:rsid w:val="00866E4A"/>
    <w:rsid w:val="00866EB6"/>
    <w:rsid w:val="00866FA2"/>
    <w:rsid w:val="008670B2"/>
    <w:rsid w:val="00867251"/>
    <w:rsid w:val="0086744D"/>
    <w:rsid w:val="008674B5"/>
    <w:rsid w:val="00867530"/>
    <w:rsid w:val="0086756E"/>
    <w:rsid w:val="008676AE"/>
    <w:rsid w:val="008676C0"/>
    <w:rsid w:val="0086788E"/>
    <w:rsid w:val="008678CB"/>
    <w:rsid w:val="00867BBB"/>
    <w:rsid w:val="00867DB8"/>
    <w:rsid w:val="00867DD5"/>
    <w:rsid w:val="00867EF2"/>
    <w:rsid w:val="0087025A"/>
    <w:rsid w:val="00870367"/>
    <w:rsid w:val="00870414"/>
    <w:rsid w:val="0087052C"/>
    <w:rsid w:val="0087055A"/>
    <w:rsid w:val="00870567"/>
    <w:rsid w:val="00870A18"/>
    <w:rsid w:val="00870AC7"/>
    <w:rsid w:val="00870C5B"/>
    <w:rsid w:val="00870CE7"/>
    <w:rsid w:val="00870F80"/>
    <w:rsid w:val="00871151"/>
    <w:rsid w:val="0087165E"/>
    <w:rsid w:val="00871724"/>
    <w:rsid w:val="00871733"/>
    <w:rsid w:val="00871968"/>
    <w:rsid w:val="0087222C"/>
    <w:rsid w:val="00872491"/>
    <w:rsid w:val="008725F9"/>
    <w:rsid w:val="00872631"/>
    <w:rsid w:val="00872669"/>
    <w:rsid w:val="00872746"/>
    <w:rsid w:val="00872937"/>
    <w:rsid w:val="00872AE8"/>
    <w:rsid w:val="00872B1D"/>
    <w:rsid w:val="00872B5A"/>
    <w:rsid w:val="00872BBD"/>
    <w:rsid w:val="00872C02"/>
    <w:rsid w:val="00872E21"/>
    <w:rsid w:val="00872EB5"/>
    <w:rsid w:val="008731B6"/>
    <w:rsid w:val="008732F0"/>
    <w:rsid w:val="008733B9"/>
    <w:rsid w:val="00873AEB"/>
    <w:rsid w:val="00873B39"/>
    <w:rsid w:val="00873D4E"/>
    <w:rsid w:val="00873D5E"/>
    <w:rsid w:val="00873E0E"/>
    <w:rsid w:val="00873FC9"/>
    <w:rsid w:val="008740A4"/>
    <w:rsid w:val="0087428F"/>
    <w:rsid w:val="008744D9"/>
    <w:rsid w:val="0087468B"/>
    <w:rsid w:val="0087478A"/>
    <w:rsid w:val="00874854"/>
    <w:rsid w:val="00874883"/>
    <w:rsid w:val="00874931"/>
    <w:rsid w:val="00874B71"/>
    <w:rsid w:val="00874F0B"/>
    <w:rsid w:val="00874F6E"/>
    <w:rsid w:val="0087530F"/>
    <w:rsid w:val="008753B3"/>
    <w:rsid w:val="00875443"/>
    <w:rsid w:val="00875556"/>
    <w:rsid w:val="00875649"/>
    <w:rsid w:val="00875D5B"/>
    <w:rsid w:val="00876397"/>
    <w:rsid w:val="00876810"/>
    <w:rsid w:val="00876A5B"/>
    <w:rsid w:val="00876DA5"/>
    <w:rsid w:val="00876DF5"/>
    <w:rsid w:val="00877152"/>
    <w:rsid w:val="00877591"/>
    <w:rsid w:val="00877618"/>
    <w:rsid w:val="00877A2F"/>
    <w:rsid w:val="00877AAE"/>
    <w:rsid w:val="00877C23"/>
    <w:rsid w:val="008800C5"/>
    <w:rsid w:val="00880712"/>
    <w:rsid w:val="0088086A"/>
    <w:rsid w:val="008808CA"/>
    <w:rsid w:val="00880A24"/>
    <w:rsid w:val="00880A32"/>
    <w:rsid w:val="00880B4A"/>
    <w:rsid w:val="00880CDD"/>
    <w:rsid w:val="00880E99"/>
    <w:rsid w:val="00880F5C"/>
    <w:rsid w:val="008811FA"/>
    <w:rsid w:val="0088155D"/>
    <w:rsid w:val="008816DB"/>
    <w:rsid w:val="008818BE"/>
    <w:rsid w:val="0088198F"/>
    <w:rsid w:val="00881D79"/>
    <w:rsid w:val="00881DF4"/>
    <w:rsid w:val="00881E7A"/>
    <w:rsid w:val="0088226E"/>
    <w:rsid w:val="008822CA"/>
    <w:rsid w:val="0088247C"/>
    <w:rsid w:val="008824AD"/>
    <w:rsid w:val="0088257C"/>
    <w:rsid w:val="008826DD"/>
    <w:rsid w:val="0088272C"/>
    <w:rsid w:val="00882AB2"/>
    <w:rsid w:val="00882D1B"/>
    <w:rsid w:val="008831BB"/>
    <w:rsid w:val="0088325B"/>
    <w:rsid w:val="008832F9"/>
    <w:rsid w:val="00883340"/>
    <w:rsid w:val="008834B5"/>
    <w:rsid w:val="00883A03"/>
    <w:rsid w:val="00883ABD"/>
    <w:rsid w:val="00883B03"/>
    <w:rsid w:val="00883B39"/>
    <w:rsid w:val="008842B8"/>
    <w:rsid w:val="0088469C"/>
    <w:rsid w:val="0088495C"/>
    <w:rsid w:val="00884A12"/>
    <w:rsid w:val="00884BA0"/>
    <w:rsid w:val="00884C44"/>
    <w:rsid w:val="00884F08"/>
    <w:rsid w:val="008850C1"/>
    <w:rsid w:val="0088522D"/>
    <w:rsid w:val="00885589"/>
    <w:rsid w:val="0088596D"/>
    <w:rsid w:val="00885B5D"/>
    <w:rsid w:val="00885FAD"/>
    <w:rsid w:val="00886172"/>
    <w:rsid w:val="008861C6"/>
    <w:rsid w:val="00886261"/>
    <w:rsid w:val="00886366"/>
    <w:rsid w:val="00886C5E"/>
    <w:rsid w:val="00886E31"/>
    <w:rsid w:val="00886FE5"/>
    <w:rsid w:val="00887148"/>
    <w:rsid w:val="00887439"/>
    <w:rsid w:val="008877F1"/>
    <w:rsid w:val="008879E5"/>
    <w:rsid w:val="00887A81"/>
    <w:rsid w:val="00887C08"/>
    <w:rsid w:val="00887C7B"/>
    <w:rsid w:val="00887E5A"/>
    <w:rsid w:val="0089025A"/>
    <w:rsid w:val="008906F5"/>
    <w:rsid w:val="00890708"/>
    <w:rsid w:val="00890A1E"/>
    <w:rsid w:val="00890C10"/>
    <w:rsid w:val="00890D3F"/>
    <w:rsid w:val="00890DC6"/>
    <w:rsid w:val="008911EA"/>
    <w:rsid w:val="008911FC"/>
    <w:rsid w:val="008913A3"/>
    <w:rsid w:val="0089141C"/>
    <w:rsid w:val="008918A7"/>
    <w:rsid w:val="0089191F"/>
    <w:rsid w:val="00891A89"/>
    <w:rsid w:val="00891E5D"/>
    <w:rsid w:val="00891E79"/>
    <w:rsid w:val="0089219E"/>
    <w:rsid w:val="00892224"/>
    <w:rsid w:val="008922E4"/>
    <w:rsid w:val="00892765"/>
    <w:rsid w:val="0089293D"/>
    <w:rsid w:val="00892957"/>
    <w:rsid w:val="00892C3E"/>
    <w:rsid w:val="00892E1D"/>
    <w:rsid w:val="00893082"/>
    <w:rsid w:val="00893339"/>
    <w:rsid w:val="00893623"/>
    <w:rsid w:val="00893758"/>
    <w:rsid w:val="0089377B"/>
    <w:rsid w:val="008938DD"/>
    <w:rsid w:val="00893ADB"/>
    <w:rsid w:val="008940A4"/>
    <w:rsid w:val="0089411B"/>
    <w:rsid w:val="00894273"/>
    <w:rsid w:val="008944B9"/>
    <w:rsid w:val="00894634"/>
    <w:rsid w:val="00894750"/>
    <w:rsid w:val="00894AE6"/>
    <w:rsid w:val="00894BE9"/>
    <w:rsid w:val="00894CD3"/>
    <w:rsid w:val="00894E5C"/>
    <w:rsid w:val="00894E95"/>
    <w:rsid w:val="0089512D"/>
    <w:rsid w:val="00895162"/>
    <w:rsid w:val="008951F8"/>
    <w:rsid w:val="0089539C"/>
    <w:rsid w:val="00895806"/>
    <w:rsid w:val="00895900"/>
    <w:rsid w:val="00895F96"/>
    <w:rsid w:val="0089600B"/>
    <w:rsid w:val="008961B0"/>
    <w:rsid w:val="008961B2"/>
    <w:rsid w:val="008963C0"/>
    <w:rsid w:val="008963DF"/>
    <w:rsid w:val="00896866"/>
    <w:rsid w:val="008968CD"/>
    <w:rsid w:val="00896B5F"/>
    <w:rsid w:val="00896C61"/>
    <w:rsid w:val="00896ED3"/>
    <w:rsid w:val="008971C0"/>
    <w:rsid w:val="00897337"/>
    <w:rsid w:val="0089736D"/>
    <w:rsid w:val="008975DD"/>
    <w:rsid w:val="0089770F"/>
    <w:rsid w:val="00897788"/>
    <w:rsid w:val="00897F39"/>
    <w:rsid w:val="00897FEB"/>
    <w:rsid w:val="008A020E"/>
    <w:rsid w:val="008A02EB"/>
    <w:rsid w:val="008A04D4"/>
    <w:rsid w:val="008A07CB"/>
    <w:rsid w:val="008A097D"/>
    <w:rsid w:val="008A0A95"/>
    <w:rsid w:val="008A0C7A"/>
    <w:rsid w:val="008A0CAB"/>
    <w:rsid w:val="008A14B6"/>
    <w:rsid w:val="008A164C"/>
    <w:rsid w:val="008A1C16"/>
    <w:rsid w:val="008A1C3D"/>
    <w:rsid w:val="008A1E29"/>
    <w:rsid w:val="008A1F0E"/>
    <w:rsid w:val="008A2049"/>
    <w:rsid w:val="008A2104"/>
    <w:rsid w:val="008A219A"/>
    <w:rsid w:val="008A21C3"/>
    <w:rsid w:val="008A2202"/>
    <w:rsid w:val="008A230C"/>
    <w:rsid w:val="008A256C"/>
    <w:rsid w:val="008A2671"/>
    <w:rsid w:val="008A2748"/>
    <w:rsid w:val="008A2ABA"/>
    <w:rsid w:val="008A2B86"/>
    <w:rsid w:val="008A2CBA"/>
    <w:rsid w:val="008A2CEA"/>
    <w:rsid w:val="008A2DED"/>
    <w:rsid w:val="008A2E18"/>
    <w:rsid w:val="008A2EE9"/>
    <w:rsid w:val="008A3025"/>
    <w:rsid w:val="008A3153"/>
    <w:rsid w:val="008A320F"/>
    <w:rsid w:val="008A32C8"/>
    <w:rsid w:val="008A35A2"/>
    <w:rsid w:val="008A39E0"/>
    <w:rsid w:val="008A3B08"/>
    <w:rsid w:val="008A3DE4"/>
    <w:rsid w:val="008A3F66"/>
    <w:rsid w:val="008A40F7"/>
    <w:rsid w:val="008A41CC"/>
    <w:rsid w:val="008A4521"/>
    <w:rsid w:val="008A4590"/>
    <w:rsid w:val="008A49A8"/>
    <w:rsid w:val="008A4B8A"/>
    <w:rsid w:val="008A4D1D"/>
    <w:rsid w:val="008A4EC6"/>
    <w:rsid w:val="008A4EF6"/>
    <w:rsid w:val="008A4F53"/>
    <w:rsid w:val="008A5146"/>
    <w:rsid w:val="008A5264"/>
    <w:rsid w:val="008A56AE"/>
    <w:rsid w:val="008A584D"/>
    <w:rsid w:val="008A5881"/>
    <w:rsid w:val="008A592E"/>
    <w:rsid w:val="008A5993"/>
    <w:rsid w:val="008A5A35"/>
    <w:rsid w:val="008A5A79"/>
    <w:rsid w:val="008A5BD8"/>
    <w:rsid w:val="008A5C2E"/>
    <w:rsid w:val="008A5CA8"/>
    <w:rsid w:val="008A5E54"/>
    <w:rsid w:val="008A606D"/>
    <w:rsid w:val="008A60C3"/>
    <w:rsid w:val="008A6194"/>
    <w:rsid w:val="008A6749"/>
    <w:rsid w:val="008A68C4"/>
    <w:rsid w:val="008A6BBF"/>
    <w:rsid w:val="008A6F04"/>
    <w:rsid w:val="008A6F44"/>
    <w:rsid w:val="008A735E"/>
    <w:rsid w:val="008A7697"/>
    <w:rsid w:val="008A7AB4"/>
    <w:rsid w:val="008A7C9A"/>
    <w:rsid w:val="008A7CC0"/>
    <w:rsid w:val="008B0079"/>
    <w:rsid w:val="008B00DC"/>
    <w:rsid w:val="008B00EC"/>
    <w:rsid w:val="008B01B2"/>
    <w:rsid w:val="008B0232"/>
    <w:rsid w:val="008B038D"/>
    <w:rsid w:val="008B0A98"/>
    <w:rsid w:val="008B0AA8"/>
    <w:rsid w:val="008B0DFC"/>
    <w:rsid w:val="008B10D3"/>
    <w:rsid w:val="008B145E"/>
    <w:rsid w:val="008B157A"/>
    <w:rsid w:val="008B174F"/>
    <w:rsid w:val="008B17D9"/>
    <w:rsid w:val="008B1B20"/>
    <w:rsid w:val="008B1D09"/>
    <w:rsid w:val="008B1E43"/>
    <w:rsid w:val="008B1EFC"/>
    <w:rsid w:val="008B2070"/>
    <w:rsid w:val="008B20FE"/>
    <w:rsid w:val="008B2192"/>
    <w:rsid w:val="008B24D8"/>
    <w:rsid w:val="008B24DE"/>
    <w:rsid w:val="008B2678"/>
    <w:rsid w:val="008B27FC"/>
    <w:rsid w:val="008B2998"/>
    <w:rsid w:val="008B2ABC"/>
    <w:rsid w:val="008B2BFA"/>
    <w:rsid w:val="008B2E12"/>
    <w:rsid w:val="008B2F4E"/>
    <w:rsid w:val="008B30D8"/>
    <w:rsid w:val="008B3238"/>
    <w:rsid w:val="008B3364"/>
    <w:rsid w:val="008B379E"/>
    <w:rsid w:val="008B38E3"/>
    <w:rsid w:val="008B38E4"/>
    <w:rsid w:val="008B397A"/>
    <w:rsid w:val="008B3A86"/>
    <w:rsid w:val="008B3B40"/>
    <w:rsid w:val="008B3BD2"/>
    <w:rsid w:val="008B3CDE"/>
    <w:rsid w:val="008B3DF0"/>
    <w:rsid w:val="008B3E31"/>
    <w:rsid w:val="008B420C"/>
    <w:rsid w:val="008B4346"/>
    <w:rsid w:val="008B4410"/>
    <w:rsid w:val="008B4531"/>
    <w:rsid w:val="008B4681"/>
    <w:rsid w:val="008B48BC"/>
    <w:rsid w:val="008B48D1"/>
    <w:rsid w:val="008B4991"/>
    <w:rsid w:val="008B4A7C"/>
    <w:rsid w:val="008B4B17"/>
    <w:rsid w:val="008B4BB1"/>
    <w:rsid w:val="008B4D98"/>
    <w:rsid w:val="008B4DC5"/>
    <w:rsid w:val="008B4F38"/>
    <w:rsid w:val="008B4FEB"/>
    <w:rsid w:val="008B5093"/>
    <w:rsid w:val="008B51A2"/>
    <w:rsid w:val="008B53B1"/>
    <w:rsid w:val="008B54B9"/>
    <w:rsid w:val="008B5C25"/>
    <w:rsid w:val="008B5C69"/>
    <w:rsid w:val="008B5D4D"/>
    <w:rsid w:val="008B5E52"/>
    <w:rsid w:val="008B5E6E"/>
    <w:rsid w:val="008B5F2E"/>
    <w:rsid w:val="008B5FE6"/>
    <w:rsid w:val="008B6270"/>
    <w:rsid w:val="008B62B7"/>
    <w:rsid w:val="008B65CF"/>
    <w:rsid w:val="008B65F9"/>
    <w:rsid w:val="008B6922"/>
    <w:rsid w:val="008B6BDE"/>
    <w:rsid w:val="008B7001"/>
    <w:rsid w:val="008B7079"/>
    <w:rsid w:val="008B783C"/>
    <w:rsid w:val="008B7CF3"/>
    <w:rsid w:val="008B7D8A"/>
    <w:rsid w:val="008B7DD6"/>
    <w:rsid w:val="008B7F5A"/>
    <w:rsid w:val="008B7F90"/>
    <w:rsid w:val="008C062D"/>
    <w:rsid w:val="008C0676"/>
    <w:rsid w:val="008C0788"/>
    <w:rsid w:val="008C08B3"/>
    <w:rsid w:val="008C0909"/>
    <w:rsid w:val="008C0931"/>
    <w:rsid w:val="008C0AED"/>
    <w:rsid w:val="008C0DDF"/>
    <w:rsid w:val="008C0F21"/>
    <w:rsid w:val="008C0F63"/>
    <w:rsid w:val="008C10BB"/>
    <w:rsid w:val="008C11CA"/>
    <w:rsid w:val="008C12CA"/>
    <w:rsid w:val="008C1436"/>
    <w:rsid w:val="008C15EE"/>
    <w:rsid w:val="008C17BE"/>
    <w:rsid w:val="008C1C6B"/>
    <w:rsid w:val="008C1DCC"/>
    <w:rsid w:val="008C1DD2"/>
    <w:rsid w:val="008C1E12"/>
    <w:rsid w:val="008C1EAF"/>
    <w:rsid w:val="008C221F"/>
    <w:rsid w:val="008C2287"/>
    <w:rsid w:val="008C22CE"/>
    <w:rsid w:val="008C230D"/>
    <w:rsid w:val="008C2341"/>
    <w:rsid w:val="008C2362"/>
    <w:rsid w:val="008C23CC"/>
    <w:rsid w:val="008C2814"/>
    <w:rsid w:val="008C2A04"/>
    <w:rsid w:val="008C2B5B"/>
    <w:rsid w:val="008C2CF4"/>
    <w:rsid w:val="008C306C"/>
    <w:rsid w:val="008C30B8"/>
    <w:rsid w:val="008C31EA"/>
    <w:rsid w:val="008C345E"/>
    <w:rsid w:val="008C34F8"/>
    <w:rsid w:val="008C355F"/>
    <w:rsid w:val="008C36C7"/>
    <w:rsid w:val="008C36D7"/>
    <w:rsid w:val="008C38CD"/>
    <w:rsid w:val="008C3E84"/>
    <w:rsid w:val="008C4479"/>
    <w:rsid w:val="008C449F"/>
    <w:rsid w:val="008C459A"/>
    <w:rsid w:val="008C4798"/>
    <w:rsid w:val="008C4846"/>
    <w:rsid w:val="008C4879"/>
    <w:rsid w:val="008C4985"/>
    <w:rsid w:val="008C4D30"/>
    <w:rsid w:val="008C4D66"/>
    <w:rsid w:val="008C4F2D"/>
    <w:rsid w:val="008C52C0"/>
    <w:rsid w:val="008C53B1"/>
    <w:rsid w:val="008C54B3"/>
    <w:rsid w:val="008C576E"/>
    <w:rsid w:val="008C5807"/>
    <w:rsid w:val="008C5C62"/>
    <w:rsid w:val="008C5E7D"/>
    <w:rsid w:val="008C5FF7"/>
    <w:rsid w:val="008C60EC"/>
    <w:rsid w:val="008C643B"/>
    <w:rsid w:val="008C648D"/>
    <w:rsid w:val="008C6548"/>
    <w:rsid w:val="008C6797"/>
    <w:rsid w:val="008C6885"/>
    <w:rsid w:val="008C6EB2"/>
    <w:rsid w:val="008C7163"/>
    <w:rsid w:val="008C742D"/>
    <w:rsid w:val="008C779F"/>
    <w:rsid w:val="008C7841"/>
    <w:rsid w:val="008C7965"/>
    <w:rsid w:val="008C7C1D"/>
    <w:rsid w:val="008C7E41"/>
    <w:rsid w:val="008C7F56"/>
    <w:rsid w:val="008D0270"/>
    <w:rsid w:val="008D02C4"/>
    <w:rsid w:val="008D035B"/>
    <w:rsid w:val="008D0476"/>
    <w:rsid w:val="008D05E9"/>
    <w:rsid w:val="008D0749"/>
    <w:rsid w:val="008D0809"/>
    <w:rsid w:val="008D0952"/>
    <w:rsid w:val="008D0FEB"/>
    <w:rsid w:val="008D100D"/>
    <w:rsid w:val="008D1030"/>
    <w:rsid w:val="008D10F3"/>
    <w:rsid w:val="008D138E"/>
    <w:rsid w:val="008D1424"/>
    <w:rsid w:val="008D1C70"/>
    <w:rsid w:val="008D1D03"/>
    <w:rsid w:val="008D1EFC"/>
    <w:rsid w:val="008D2043"/>
    <w:rsid w:val="008D20CB"/>
    <w:rsid w:val="008D2242"/>
    <w:rsid w:val="008D2348"/>
    <w:rsid w:val="008D244C"/>
    <w:rsid w:val="008D2986"/>
    <w:rsid w:val="008D2E0F"/>
    <w:rsid w:val="008D2F33"/>
    <w:rsid w:val="008D3375"/>
    <w:rsid w:val="008D33FB"/>
    <w:rsid w:val="008D388F"/>
    <w:rsid w:val="008D3949"/>
    <w:rsid w:val="008D3A67"/>
    <w:rsid w:val="008D3AF1"/>
    <w:rsid w:val="008D3B18"/>
    <w:rsid w:val="008D3B39"/>
    <w:rsid w:val="008D3C2B"/>
    <w:rsid w:val="008D3CAF"/>
    <w:rsid w:val="008D43C0"/>
    <w:rsid w:val="008D460D"/>
    <w:rsid w:val="008D4624"/>
    <w:rsid w:val="008D4892"/>
    <w:rsid w:val="008D4D10"/>
    <w:rsid w:val="008D4EE5"/>
    <w:rsid w:val="008D51B9"/>
    <w:rsid w:val="008D54F8"/>
    <w:rsid w:val="008D5583"/>
    <w:rsid w:val="008D55E7"/>
    <w:rsid w:val="008D56C2"/>
    <w:rsid w:val="008D5985"/>
    <w:rsid w:val="008D59EC"/>
    <w:rsid w:val="008D5A73"/>
    <w:rsid w:val="008D5B34"/>
    <w:rsid w:val="008D5BF4"/>
    <w:rsid w:val="008D5C00"/>
    <w:rsid w:val="008D5D0D"/>
    <w:rsid w:val="008D6AB2"/>
    <w:rsid w:val="008D70C4"/>
    <w:rsid w:val="008D7168"/>
    <w:rsid w:val="008D7292"/>
    <w:rsid w:val="008D7680"/>
    <w:rsid w:val="008D7F96"/>
    <w:rsid w:val="008E01CE"/>
    <w:rsid w:val="008E044B"/>
    <w:rsid w:val="008E0640"/>
    <w:rsid w:val="008E06DD"/>
    <w:rsid w:val="008E0792"/>
    <w:rsid w:val="008E08D8"/>
    <w:rsid w:val="008E0B71"/>
    <w:rsid w:val="008E0FF6"/>
    <w:rsid w:val="008E1022"/>
    <w:rsid w:val="008E1347"/>
    <w:rsid w:val="008E16AB"/>
    <w:rsid w:val="008E17B4"/>
    <w:rsid w:val="008E1DF2"/>
    <w:rsid w:val="008E1E83"/>
    <w:rsid w:val="008E1F22"/>
    <w:rsid w:val="008E21C8"/>
    <w:rsid w:val="008E235D"/>
    <w:rsid w:val="008E24A4"/>
    <w:rsid w:val="008E27FE"/>
    <w:rsid w:val="008E28E9"/>
    <w:rsid w:val="008E2B6A"/>
    <w:rsid w:val="008E2D5C"/>
    <w:rsid w:val="008E3272"/>
    <w:rsid w:val="008E32A5"/>
    <w:rsid w:val="008E335B"/>
    <w:rsid w:val="008E37CF"/>
    <w:rsid w:val="008E394F"/>
    <w:rsid w:val="008E3A5F"/>
    <w:rsid w:val="008E3FBF"/>
    <w:rsid w:val="008E4105"/>
    <w:rsid w:val="008E42DC"/>
    <w:rsid w:val="008E458B"/>
    <w:rsid w:val="008E472D"/>
    <w:rsid w:val="008E473E"/>
    <w:rsid w:val="008E48C3"/>
    <w:rsid w:val="008E4AD9"/>
    <w:rsid w:val="008E4CA5"/>
    <w:rsid w:val="008E4D0A"/>
    <w:rsid w:val="008E4D4E"/>
    <w:rsid w:val="008E4EB6"/>
    <w:rsid w:val="008E5103"/>
    <w:rsid w:val="008E5144"/>
    <w:rsid w:val="008E546B"/>
    <w:rsid w:val="008E5895"/>
    <w:rsid w:val="008E5933"/>
    <w:rsid w:val="008E5D72"/>
    <w:rsid w:val="008E6394"/>
    <w:rsid w:val="008E6500"/>
    <w:rsid w:val="008E68D2"/>
    <w:rsid w:val="008E6CFB"/>
    <w:rsid w:val="008E6D27"/>
    <w:rsid w:val="008E6EB9"/>
    <w:rsid w:val="008E6FE3"/>
    <w:rsid w:val="008E7135"/>
    <w:rsid w:val="008E723D"/>
    <w:rsid w:val="008E724C"/>
    <w:rsid w:val="008E7654"/>
    <w:rsid w:val="008E776F"/>
    <w:rsid w:val="008E7A8D"/>
    <w:rsid w:val="008E7AD4"/>
    <w:rsid w:val="008E7CF9"/>
    <w:rsid w:val="008E7D30"/>
    <w:rsid w:val="008E7DF6"/>
    <w:rsid w:val="008E7F3C"/>
    <w:rsid w:val="008F0147"/>
    <w:rsid w:val="008F016B"/>
    <w:rsid w:val="008F01BC"/>
    <w:rsid w:val="008F01DD"/>
    <w:rsid w:val="008F05C4"/>
    <w:rsid w:val="008F05E7"/>
    <w:rsid w:val="008F061B"/>
    <w:rsid w:val="008F07C1"/>
    <w:rsid w:val="008F0877"/>
    <w:rsid w:val="008F0D13"/>
    <w:rsid w:val="008F0D27"/>
    <w:rsid w:val="008F125C"/>
    <w:rsid w:val="008F1465"/>
    <w:rsid w:val="008F167B"/>
    <w:rsid w:val="008F180B"/>
    <w:rsid w:val="008F185A"/>
    <w:rsid w:val="008F18AC"/>
    <w:rsid w:val="008F19D3"/>
    <w:rsid w:val="008F1B2B"/>
    <w:rsid w:val="008F1D40"/>
    <w:rsid w:val="008F202A"/>
    <w:rsid w:val="008F20C3"/>
    <w:rsid w:val="008F2398"/>
    <w:rsid w:val="008F23E3"/>
    <w:rsid w:val="008F287A"/>
    <w:rsid w:val="008F2939"/>
    <w:rsid w:val="008F2962"/>
    <w:rsid w:val="008F2994"/>
    <w:rsid w:val="008F2B12"/>
    <w:rsid w:val="008F2EAA"/>
    <w:rsid w:val="008F2F63"/>
    <w:rsid w:val="008F2F85"/>
    <w:rsid w:val="008F2FE3"/>
    <w:rsid w:val="008F301D"/>
    <w:rsid w:val="008F3040"/>
    <w:rsid w:val="008F3081"/>
    <w:rsid w:val="008F3253"/>
    <w:rsid w:val="008F33D4"/>
    <w:rsid w:val="008F34A5"/>
    <w:rsid w:val="008F35CA"/>
    <w:rsid w:val="008F38D1"/>
    <w:rsid w:val="008F394E"/>
    <w:rsid w:val="008F3985"/>
    <w:rsid w:val="008F3A9F"/>
    <w:rsid w:val="008F3BBA"/>
    <w:rsid w:val="008F3BD5"/>
    <w:rsid w:val="008F3D6D"/>
    <w:rsid w:val="008F3DAF"/>
    <w:rsid w:val="008F405B"/>
    <w:rsid w:val="008F4252"/>
    <w:rsid w:val="008F44F6"/>
    <w:rsid w:val="008F4551"/>
    <w:rsid w:val="008F4777"/>
    <w:rsid w:val="008F4812"/>
    <w:rsid w:val="008F4927"/>
    <w:rsid w:val="008F4A06"/>
    <w:rsid w:val="008F4BD3"/>
    <w:rsid w:val="008F4C13"/>
    <w:rsid w:val="008F4ED7"/>
    <w:rsid w:val="008F4F6E"/>
    <w:rsid w:val="008F52F7"/>
    <w:rsid w:val="008F54B0"/>
    <w:rsid w:val="008F59F3"/>
    <w:rsid w:val="008F5E29"/>
    <w:rsid w:val="008F5FEA"/>
    <w:rsid w:val="008F6237"/>
    <w:rsid w:val="008F6905"/>
    <w:rsid w:val="008F69A1"/>
    <w:rsid w:val="008F6AC9"/>
    <w:rsid w:val="008F6C57"/>
    <w:rsid w:val="008F6CFA"/>
    <w:rsid w:val="008F70B5"/>
    <w:rsid w:val="008F7349"/>
    <w:rsid w:val="008F75F9"/>
    <w:rsid w:val="008F7757"/>
    <w:rsid w:val="008F778A"/>
    <w:rsid w:val="008F799C"/>
    <w:rsid w:val="008F7A1C"/>
    <w:rsid w:val="008F7E62"/>
    <w:rsid w:val="00900291"/>
    <w:rsid w:val="009003A9"/>
    <w:rsid w:val="0090069E"/>
    <w:rsid w:val="00900798"/>
    <w:rsid w:val="00900873"/>
    <w:rsid w:val="0090090E"/>
    <w:rsid w:val="00900A87"/>
    <w:rsid w:val="00900AE5"/>
    <w:rsid w:val="00900AFB"/>
    <w:rsid w:val="00901192"/>
    <w:rsid w:val="009011E8"/>
    <w:rsid w:val="00901252"/>
    <w:rsid w:val="009015D7"/>
    <w:rsid w:val="009016EF"/>
    <w:rsid w:val="0090196B"/>
    <w:rsid w:val="009019D5"/>
    <w:rsid w:val="00901A05"/>
    <w:rsid w:val="00901CE2"/>
    <w:rsid w:val="00901D98"/>
    <w:rsid w:val="00901EA5"/>
    <w:rsid w:val="009020A6"/>
    <w:rsid w:val="00902196"/>
    <w:rsid w:val="009023FF"/>
    <w:rsid w:val="00902734"/>
    <w:rsid w:val="0090290D"/>
    <w:rsid w:val="00902CEC"/>
    <w:rsid w:val="00902D60"/>
    <w:rsid w:val="00902F4E"/>
    <w:rsid w:val="00903156"/>
    <w:rsid w:val="00903296"/>
    <w:rsid w:val="009032C1"/>
    <w:rsid w:val="00903322"/>
    <w:rsid w:val="00903378"/>
    <w:rsid w:val="0090340F"/>
    <w:rsid w:val="009035AC"/>
    <w:rsid w:val="00903DE5"/>
    <w:rsid w:val="009040CB"/>
    <w:rsid w:val="009040FC"/>
    <w:rsid w:val="0090439B"/>
    <w:rsid w:val="00904656"/>
    <w:rsid w:val="00904931"/>
    <w:rsid w:val="00904A75"/>
    <w:rsid w:val="00904C06"/>
    <w:rsid w:val="00904D50"/>
    <w:rsid w:val="00904D63"/>
    <w:rsid w:val="00904EF0"/>
    <w:rsid w:val="00904F91"/>
    <w:rsid w:val="0090505E"/>
    <w:rsid w:val="009050ED"/>
    <w:rsid w:val="0090526E"/>
    <w:rsid w:val="009052E0"/>
    <w:rsid w:val="00905328"/>
    <w:rsid w:val="0090537F"/>
    <w:rsid w:val="0090562B"/>
    <w:rsid w:val="00905716"/>
    <w:rsid w:val="00905AAE"/>
    <w:rsid w:val="00905C07"/>
    <w:rsid w:val="009060CF"/>
    <w:rsid w:val="00906366"/>
    <w:rsid w:val="00906434"/>
    <w:rsid w:val="009064C6"/>
    <w:rsid w:val="00906784"/>
    <w:rsid w:val="00906798"/>
    <w:rsid w:val="0090699E"/>
    <w:rsid w:val="00906DE9"/>
    <w:rsid w:val="00907021"/>
    <w:rsid w:val="009071AF"/>
    <w:rsid w:val="00907365"/>
    <w:rsid w:val="009074E1"/>
    <w:rsid w:val="00907580"/>
    <w:rsid w:val="009075B1"/>
    <w:rsid w:val="009076F5"/>
    <w:rsid w:val="00907835"/>
    <w:rsid w:val="009079E6"/>
    <w:rsid w:val="00907A80"/>
    <w:rsid w:val="00907ABB"/>
    <w:rsid w:val="00907C54"/>
    <w:rsid w:val="00907E59"/>
    <w:rsid w:val="00907E8C"/>
    <w:rsid w:val="00910559"/>
    <w:rsid w:val="009107CA"/>
    <w:rsid w:val="00910A72"/>
    <w:rsid w:val="00910A92"/>
    <w:rsid w:val="00910C36"/>
    <w:rsid w:val="00910C8F"/>
    <w:rsid w:val="00910DB9"/>
    <w:rsid w:val="00910E47"/>
    <w:rsid w:val="0091114A"/>
    <w:rsid w:val="00911180"/>
    <w:rsid w:val="009112B3"/>
    <w:rsid w:val="00911755"/>
    <w:rsid w:val="009117A1"/>
    <w:rsid w:val="00911986"/>
    <w:rsid w:val="00911C79"/>
    <w:rsid w:val="00911D60"/>
    <w:rsid w:val="00911D65"/>
    <w:rsid w:val="00911D7F"/>
    <w:rsid w:val="00911FED"/>
    <w:rsid w:val="0091201A"/>
    <w:rsid w:val="00912038"/>
    <w:rsid w:val="00912148"/>
    <w:rsid w:val="00912358"/>
    <w:rsid w:val="00912366"/>
    <w:rsid w:val="0091272E"/>
    <w:rsid w:val="0091286A"/>
    <w:rsid w:val="009129B9"/>
    <w:rsid w:val="00912C29"/>
    <w:rsid w:val="00912E3A"/>
    <w:rsid w:val="00912ED1"/>
    <w:rsid w:val="009133CE"/>
    <w:rsid w:val="00913796"/>
    <w:rsid w:val="0091382E"/>
    <w:rsid w:val="0091397A"/>
    <w:rsid w:val="00913B3D"/>
    <w:rsid w:val="00913B68"/>
    <w:rsid w:val="00913C87"/>
    <w:rsid w:val="00913E67"/>
    <w:rsid w:val="0091435A"/>
    <w:rsid w:val="00914404"/>
    <w:rsid w:val="009144EA"/>
    <w:rsid w:val="0091456C"/>
    <w:rsid w:val="00914759"/>
    <w:rsid w:val="00914976"/>
    <w:rsid w:val="009149DF"/>
    <w:rsid w:val="00914B6A"/>
    <w:rsid w:val="00914E5E"/>
    <w:rsid w:val="00914E7A"/>
    <w:rsid w:val="0091514B"/>
    <w:rsid w:val="009155A5"/>
    <w:rsid w:val="00915769"/>
    <w:rsid w:val="00916087"/>
    <w:rsid w:val="009161DF"/>
    <w:rsid w:val="00916384"/>
    <w:rsid w:val="0091679F"/>
    <w:rsid w:val="00916947"/>
    <w:rsid w:val="00916A1A"/>
    <w:rsid w:val="00916A79"/>
    <w:rsid w:val="00916B2B"/>
    <w:rsid w:val="00916BE5"/>
    <w:rsid w:val="009170DC"/>
    <w:rsid w:val="0091717F"/>
    <w:rsid w:val="009171FF"/>
    <w:rsid w:val="00917293"/>
    <w:rsid w:val="00917533"/>
    <w:rsid w:val="00917704"/>
    <w:rsid w:val="00917724"/>
    <w:rsid w:val="00917A1A"/>
    <w:rsid w:val="00917ABE"/>
    <w:rsid w:val="00917B16"/>
    <w:rsid w:val="00920255"/>
    <w:rsid w:val="009202F7"/>
    <w:rsid w:val="0092078A"/>
    <w:rsid w:val="00920A64"/>
    <w:rsid w:val="00920B82"/>
    <w:rsid w:val="00920C42"/>
    <w:rsid w:val="00920F14"/>
    <w:rsid w:val="0092101F"/>
    <w:rsid w:val="0092134C"/>
    <w:rsid w:val="00921401"/>
    <w:rsid w:val="00921404"/>
    <w:rsid w:val="0092157F"/>
    <w:rsid w:val="009215E1"/>
    <w:rsid w:val="00921600"/>
    <w:rsid w:val="009219C4"/>
    <w:rsid w:val="00921A94"/>
    <w:rsid w:val="00921BE9"/>
    <w:rsid w:val="00921EA1"/>
    <w:rsid w:val="009221F4"/>
    <w:rsid w:val="009223B2"/>
    <w:rsid w:val="009223D0"/>
    <w:rsid w:val="00922584"/>
    <w:rsid w:val="00922870"/>
    <w:rsid w:val="00922A70"/>
    <w:rsid w:val="00922BAE"/>
    <w:rsid w:val="00922E75"/>
    <w:rsid w:val="0092310C"/>
    <w:rsid w:val="0092324A"/>
    <w:rsid w:val="00923266"/>
    <w:rsid w:val="00923301"/>
    <w:rsid w:val="009233E2"/>
    <w:rsid w:val="009233F7"/>
    <w:rsid w:val="00923610"/>
    <w:rsid w:val="00923679"/>
    <w:rsid w:val="00923741"/>
    <w:rsid w:val="00923781"/>
    <w:rsid w:val="009237D8"/>
    <w:rsid w:val="0092384A"/>
    <w:rsid w:val="00923E03"/>
    <w:rsid w:val="00923F51"/>
    <w:rsid w:val="009240F6"/>
    <w:rsid w:val="00924189"/>
    <w:rsid w:val="00924197"/>
    <w:rsid w:val="00924329"/>
    <w:rsid w:val="009244F2"/>
    <w:rsid w:val="009246CD"/>
    <w:rsid w:val="00924937"/>
    <w:rsid w:val="00924AB9"/>
    <w:rsid w:val="00924AC9"/>
    <w:rsid w:val="00924ADD"/>
    <w:rsid w:val="00924B75"/>
    <w:rsid w:val="00924C63"/>
    <w:rsid w:val="00924DDE"/>
    <w:rsid w:val="00925356"/>
    <w:rsid w:val="00925BDA"/>
    <w:rsid w:val="00925C61"/>
    <w:rsid w:val="00926056"/>
    <w:rsid w:val="00926064"/>
    <w:rsid w:val="00926208"/>
    <w:rsid w:val="00926321"/>
    <w:rsid w:val="00926639"/>
    <w:rsid w:val="00926646"/>
    <w:rsid w:val="00926664"/>
    <w:rsid w:val="009266CB"/>
    <w:rsid w:val="0092698C"/>
    <w:rsid w:val="00926A65"/>
    <w:rsid w:val="00926C26"/>
    <w:rsid w:val="00926D49"/>
    <w:rsid w:val="00926F3C"/>
    <w:rsid w:val="0092700C"/>
    <w:rsid w:val="00927264"/>
    <w:rsid w:val="009275E1"/>
    <w:rsid w:val="0092769D"/>
    <w:rsid w:val="00927709"/>
    <w:rsid w:val="00927750"/>
    <w:rsid w:val="0092781E"/>
    <w:rsid w:val="00927966"/>
    <w:rsid w:val="00927A3E"/>
    <w:rsid w:val="00927D88"/>
    <w:rsid w:val="00927F70"/>
    <w:rsid w:val="009304B3"/>
    <w:rsid w:val="009304DB"/>
    <w:rsid w:val="009304FD"/>
    <w:rsid w:val="0093094E"/>
    <w:rsid w:val="00930BE2"/>
    <w:rsid w:val="00930D85"/>
    <w:rsid w:val="009311CF"/>
    <w:rsid w:val="009314C4"/>
    <w:rsid w:val="009316EC"/>
    <w:rsid w:val="00931758"/>
    <w:rsid w:val="009317C2"/>
    <w:rsid w:val="009317D2"/>
    <w:rsid w:val="0093199E"/>
    <w:rsid w:val="009319DF"/>
    <w:rsid w:val="00931D17"/>
    <w:rsid w:val="009322CD"/>
    <w:rsid w:val="00932357"/>
    <w:rsid w:val="009323CF"/>
    <w:rsid w:val="009323E8"/>
    <w:rsid w:val="0093256A"/>
    <w:rsid w:val="009326C1"/>
    <w:rsid w:val="00932A9E"/>
    <w:rsid w:val="00932BF1"/>
    <w:rsid w:val="00932D33"/>
    <w:rsid w:val="00932FF8"/>
    <w:rsid w:val="00933298"/>
    <w:rsid w:val="009334CB"/>
    <w:rsid w:val="009336ED"/>
    <w:rsid w:val="009336F0"/>
    <w:rsid w:val="00933720"/>
    <w:rsid w:val="009339D8"/>
    <w:rsid w:val="00933A1C"/>
    <w:rsid w:val="00933A32"/>
    <w:rsid w:val="00933AFA"/>
    <w:rsid w:val="00933BE1"/>
    <w:rsid w:val="00933CC5"/>
    <w:rsid w:val="00933D74"/>
    <w:rsid w:val="00933EB7"/>
    <w:rsid w:val="009342B4"/>
    <w:rsid w:val="009345E0"/>
    <w:rsid w:val="009349C4"/>
    <w:rsid w:val="009349CC"/>
    <w:rsid w:val="00934ABA"/>
    <w:rsid w:val="00934C49"/>
    <w:rsid w:val="009351B0"/>
    <w:rsid w:val="0093524A"/>
    <w:rsid w:val="009357B2"/>
    <w:rsid w:val="009358F1"/>
    <w:rsid w:val="00935B4F"/>
    <w:rsid w:val="00935D3D"/>
    <w:rsid w:val="009363BB"/>
    <w:rsid w:val="00936A82"/>
    <w:rsid w:val="00936B5C"/>
    <w:rsid w:val="00936CED"/>
    <w:rsid w:val="00936FDF"/>
    <w:rsid w:val="009371AD"/>
    <w:rsid w:val="00937227"/>
    <w:rsid w:val="0093775F"/>
    <w:rsid w:val="00937774"/>
    <w:rsid w:val="00937A63"/>
    <w:rsid w:val="00937AB6"/>
    <w:rsid w:val="00937C08"/>
    <w:rsid w:val="00937E33"/>
    <w:rsid w:val="00937E8E"/>
    <w:rsid w:val="00937EC4"/>
    <w:rsid w:val="00940098"/>
    <w:rsid w:val="009400FC"/>
    <w:rsid w:val="009401A3"/>
    <w:rsid w:val="00940305"/>
    <w:rsid w:val="00940537"/>
    <w:rsid w:val="0094061C"/>
    <w:rsid w:val="00940664"/>
    <w:rsid w:val="009408D4"/>
    <w:rsid w:val="00940B6A"/>
    <w:rsid w:val="00940D83"/>
    <w:rsid w:val="00940DBC"/>
    <w:rsid w:val="00940E39"/>
    <w:rsid w:val="00941201"/>
    <w:rsid w:val="00941380"/>
    <w:rsid w:val="009413FE"/>
    <w:rsid w:val="0094145A"/>
    <w:rsid w:val="00941476"/>
    <w:rsid w:val="009414AC"/>
    <w:rsid w:val="0094167C"/>
    <w:rsid w:val="00941805"/>
    <w:rsid w:val="00941D63"/>
    <w:rsid w:val="00941E13"/>
    <w:rsid w:val="009420D4"/>
    <w:rsid w:val="00942289"/>
    <w:rsid w:val="009426D4"/>
    <w:rsid w:val="0094276E"/>
    <w:rsid w:val="00942CA2"/>
    <w:rsid w:val="00942CB6"/>
    <w:rsid w:val="00942ECB"/>
    <w:rsid w:val="00942ED4"/>
    <w:rsid w:val="0094311C"/>
    <w:rsid w:val="0094363D"/>
    <w:rsid w:val="00943657"/>
    <w:rsid w:val="00943BB3"/>
    <w:rsid w:val="00943C17"/>
    <w:rsid w:val="00943C75"/>
    <w:rsid w:val="00943DE0"/>
    <w:rsid w:val="00943F82"/>
    <w:rsid w:val="0094409B"/>
    <w:rsid w:val="009446F8"/>
    <w:rsid w:val="00944C09"/>
    <w:rsid w:val="0094504C"/>
    <w:rsid w:val="00945145"/>
    <w:rsid w:val="00945201"/>
    <w:rsid w:val="009453E9"/>
    <w:rsid w:val="009454EA"/>
    <w:rsid w:val="00945711"/>
    <w:rsid w:val="0094575B"/>
    <w:rsid w:val="009457E1"/>
    <w:rsid w:val="00945B24"/>
    <w:rsid w:val="00945BEF"/>
    <w:rsid w:val="00945EE2"/>
    <w:rsid w:val="0094606D"/>
    <w:rsid w:val="0094613A"/>
    <w:rsid w:val="009461D7"/>
    <w:rsid w:val="0094649F"/>
    <w:rsid w:val="009464D1"/>
    <w:rsid w:val="0094672E"/>
    <w:rsid w:val="00946878"/>
    <w:rsid w:val="009468ED"/>
    <w:rsid w:val="00946A36"/>
    <w:rsid w:val="00946AB4"/>
    <w:rsid w:val="00946C93"/>
    <w:rsid w:val="00946FC5"/>
    <w:rsid w:val="00946FF3"/>
    <w:rsid w:val="00947068"/>
    <w:rsid w:val="00947417"/>
    <w:rsid w:val="0094748D"/>
    <w:rsid w:val="00947495"/>
    <w:rsid w:val="009474C8"/>
    <w:rsid w:val="0094770A"/>
    <w:rsid w:val="0094771A"/>
    <w:rsid w:val="00947757"/>
    <w:rsid w:val="0094797D"/>
    <w:rsid w:val="00947C24"/>
    <w:rsid w:val="00947C82"/>
    <w:rsid w:val="00947C94"/>
    <w:rsid w:val="00950386"/>
    <w:rsid w:val="009503CB"/>
    <w:rsid w:val="009505E0"/>
    <w:rsid w:val="00950838"/>
    <w:rsid w:val="00950AEC"/>
    <w:rsid w:val="00950C2E"/>
    <w:rsid w:val="00950D6C"/>
    <w:rsid w:val="00950D85"/>
    <w:rsid w:val="009511C7"/>
    <w:rsid w:val="0095120F"/>
    <w:rsid w:val="00951BF5"/>
    <w:rsid w:val="00951C6B"/>
    <w:rsid w:val="009521ED"/>
    <w:rsid w:val="0095258A"/>
    <w:rsid w:val="00952592"/>
    <w:rsid w:val="00952A72"/>
    <w:rsid w:val="00952C63"/>
    <w:rsid w:val="00952DE7"/>
    <w:rsid w:val="00953101"/>
    <w:rsid w:val="0095322D"/>
    <w:rsid w:val="0095350B"/>
    <w:rsid w:val="00953586"/>
    <w:rsid w:val="00953CA7"/>
    <w:rsid w:val="00953D49"/>
    <w:rsid w:val="0095409A"/>
    <w:rsid w:val="009540E6"/>
    <w:rsid w:val="0095418B"/>
    <w:rsid w:val="0095420C"/>
    <w:rsid w:val="009544C7"/>
    <w:rsid w:val="009544E1"/>
    <w:rsid w:val="009546C9"/>
    <w:rsid w:val="0095472D"/>
    <w:rsid w:val="009547D9"/>
    <w:rsid w:val="00954866"/>
    <w:rsid w:val="00954900"/>
    <w:rsid w:val="00954BEC"/>
    <w:rsid w:val="00954C0C"/>
    <w:rsid w:val="00954C86"/>
    <w:rsid w:val="00954D2F"/>
    <w:rsid w:val="00954DA6"/>
    <w:rsid w:val="00954FAA"/>
    <w:rsid w:val="00954FBD"/>
    <w:rsid w:val="00955206"/>
    <w:rsid w:val="0095524C"/>
    <w:rsid w:val="009555F8"/>
    <w:rsid w:val="00955824"/>
    <w:rsid w:val="00955A4B"/>
    <w:rsid w:val="00955EC1"/>
    <w:rsid w:val="00955FD1"/>
    <w:rsid w:val="0095622B"/>
    <w:rsid w:val="009562A8"/>
    <w:rsid w:val="00956ABB"/>
    <w:rsid w:val="00956FD8"/>
    <w:rsid w:val="00957153"/>
    <w:rsid w:val="009575AE"/>
    <w:rsid w:val="00957718"/>
    <w:rsid w:val="0095774A"/>
    <w:rsid w:val="00957BDA"/>
    <w:rsid w:val="00957F8C"/>
    <w:rsid w:val="00960025"/>
    <w:rsid w:val="00960057"/>
    <w:rsid w:val="00960252"/>
    <w:rsid w:val="009602FB"/>
    <w:rsid w:val="0096038A"/>
    <w:rsid w:val="0096041C"/>
    <w:rsid w:val="009607D9"/>
    <w:rsid w:val="009609F9"/>
    <w:rsid w:val="00960AD4"/>
    <w:rsid w:val="00960D6B"/>
    <w:rsid w:val="00960DAF"/>
    <w:rsid w:val="00960F1C"/>
    <w:rsid w:val="0096121A"/>
    <w:rsid w:val="00961352"/>
    <w:rsid w:val="009614C3"/>
    <w:rsid w:val="009616FD"/>
    <w:rsid w:val="00961925"/>
    <w:rsid w:val="00961DBA"/>
    <w:rsid w:val="00961EA4"/>
    <w:rsid w:val="00961EFC"/>
    <w:rsid w:val="0096275F"/>
    <w:rsid w:val="00962800"/>
    <w:rsid w:val="009629BB"/>
    <w:rsid w:val="00962C62"/>
    <w:rsid w:val="00962C78"/>
    <w:rsid w:val="00962CF5"/>
    <w:rsid w:val="00962F0D"/>
    <w:rsid w:val="00962FE8"/>
    <w:rsid w:val="00963035"/>
    <w:rsid w:val="00963064"/>
    <w:rsid w:val="009631A7"/>
    <w:rsid w:val="00963219"/>
    <w:rsid w:val="00963401"/>
    <w:rsid w:val="009637D4"/>
    <w:rsid w:val="009638F4"/>
    <w:rsid w:val="00963DDF"/>
    <w:rsid w:val="009640F8"/>
    <w:rsid w:val="00964219"/>
    <w:rsid w:val="00964703"/>
    <w:rsid w:val="00964706"/>
    <w:rsid w:val="00964B17"/>
    <w:rsid w:val="00964EE4"/>
    <w:rsid w:val="00964F32"/>
    <w:rsid w:val="00965114"/>
    <w:rsid w:val="00965695"/>
    <w:rsid w:val="00965705"/>
    <w:rsid w:val="009657FB"/>
    <w:rsid w:val="009658C3"/>
    <w:rsid w:val="00965A64"/>
    <w:rsid w:val="009662E8"/>
    <w:rsid w:val="009665FC"/>
    <w:rsid w:val="00966FCA"/>
    <w:rsid w:val="00967072"/>
    <w:rsid w:val="00967320"/>
    <w:rsid w:val="00967348"/>
    <w:rsid w:val="00967B57"/>
    <w:rsid w:val="00967BAD"/>
    <w:rsid w:val="00967CE9"/>
    <w:rsid w:val="00967CF6"/>
    <w:rsid w:val="00970252"/>
    <w:rsid w:val="0097037B"/>
    <w:rsid w:val="00970599"/>
    <w:rsid w:val="009707E8"/>
    <w:rsid w:val="00970A43"/>
    <w:rsid w:val="00970BE0"/>
    <w:rsid w:val="00970D6A"/>
    <w:rsid w:val="00970DD4"/>
    <w:rsid w:val="00970EAF"/>
    <w:rsid w:val="00971011"/>
    <w:rsid w:val="00971404"/>
    <w:rsid w:val="009718E0"/>
    <w:rsid w:val="0097193D"/>
    <w:rsid w:val="0097204A"/>
    <w:rsid w:val="0097216C"/>
    <w:rsid w:val="009726B7"/>
    <w:rsid w:val="009727CA"/>
    <w:rsid w:val="00972820"/>
    <w:rsid w:val="009728BA"/>
    <w:rsid w:val="009728CD"/>
    <w:rsid w:val="00972A32"/>
    <w:rsid w:val="00973530"/>
    <w:rsid w:val="009735E1"/>
    <w:rsid w:val="0097393B"/>
    <w:rsid w:val="00973A55"/>
    <w:rsid w:val="00973A76"/>
    <w:rsid w:val="00973F57"/>
    <w:rsid w:val="00974055"/>
    <w:rsid w:val="00974123"/>
    <w:rsid w:val="009742C5"/>
    <w:rsid w:val="009743D2"/>
    <w:rsid w:val="00974490"/>
    <w:rsid w:val="00974957"/>
    <w:rsid w:val="00974977"/>
    <w:rsid w:val="00974C45"/>
    <w:rsid w:val="00974CBA"/>
    <w:rsid w:val="00974DCA"/>
    <w:rsid w:val="009750B6"/>
    <w:rsid w:val="0097516E"/>
    <w:rsid w:val="00975566"/>
    <w:rsid w:val="0097566A"/>
    <w:rsid w:val="00975727"/>
    <w:rsid w:val="00975753"/>
    <w:rsid w:val="00975B10"/>
    <w:rsid w:val="00975DBC"/>
    <w:rsid w:val="00975DE7"/>
    <w:rsid w:val="009762E9"/>
    <w:rsid w:val="00976340"/>
    <w:rsid w:val="00976863"/>
    <w:rsid w:val="0097689C"/>
    <w:rsid w:val="009769AC"/>
    <w:rsid w:val="00976C02"/>
    <w:rsid w:val="00976C50"/>
    <w:rsid w:val="00976E10"/>
    <w:rsid w:val="00976F31"/>
    <w:rsid w:val="00976F8A"/>
    <w:rsid w:val="0097701C"/>
    <w:rsid w:val="009771F5"/>
    <w:rsid w:val="009772C2"/>
    <w:rsid w:val="009772F7"/>
    <w:rsid w:val="0097753C"/>
    <w:rsid w:val="00977639"/>
    <w:rsid w:val="00977709"/>
    <w:rsid w:val="00977DDB"/>
    <w:rsid w:val="00977DE0"/>
    <w:rsid w:val="009801E2"/>
    <w:rsid w:val="00980417"/>
    <w:rsid w:val="009804B1"/>
    <w:rsid w:val="0098058E"/>
    <w:rsid w:val="009806CC"/>
    <w:rsid w:val="009807F8"/>
    <w:rsid w:val="00980A04"/>
    <w:rsid w:val="00980BD4"/>
    <w:rsid w:val="00980E53"/>
    <w:rsid w:val="00980E6A"/>
    <w:rsid w:val="00980F63"/>
    <w:rsid w:val="0098115B"/>
    <w:rsid w:val="009813F0"/>
    <w:rsid w:val="009816EE"/>
    <w:rsid w:val="00981E7E"/>
    <w:rsid w:val="0098200D"/>
    <w:rsid w:val="0098204F"/>
    <w:rsid w:val="009823B6"/>
    <w:rsid w:val="00982726"/>
    <w:rsid w:val="00982806"/>
    <w:rsid w:val="00982ADB"/>
    <w:rsid w:val="00982E62"/>
    <w:rsid w:val="00983025"/>
    <w:rsid w:val="00983074"/>
    <w:rsid w:val="009830E0"/>
    <w:rsid w:val="009831B4"/>
    <w:rsid w:val="0098321E"/>
    <w:rsid w:val="0098322C"/>
    <w:rsid w:val="00983696"/>
    <w:rsid w:val="00983721"/>
    <w:rsid w:val="0098389C"/>
    <w:rsid w:val="009838FB"/>
    <w:rsid w:val="0098392C"/>
    <w:rsid w:val="00983AD3"/>
    <w:rsid w:val="00983F2A"/>
    <w:rsid w:val="00983F38"/>
    <w:rsid w:val="0098483C"/>
    <w:rsid w:val="00984985"/>
    <w:rsid w:val="00984A38"/>
    <w:rsid w:val="00984E56"/>
    <w:rsid w:val="0098514C"/>
    <w:rsid w:val="00985169"/>
    <w:rsid w:val="0098518A"/>
    <w:rsid w:val="009853AE"/>
    <w:rsid w:val="009853FB"/>
    <w:rsid w:val="00985BEB"/>
    <w:rsid w:val="00985C70"/>
    <w:rsid w:val="00985CA9"/>
    <w:rsid w:val="00985DFE"/>
    <w:rsid w:val="00985FA3"/>
    <w:rsid w:val="00986068"/>
    <w:rsid w:val="009860DE"/>
    <w:rsid w:val="009861C9"/>
    <w:rsid w:val="00986504"/>
    <w:rsid w:val="009865D7"/>
    <w:rsid w:val="009870E9"/>
    <w:rsid w:val="00987201"/>
    <w:rsid w:val="00987297"/>
    <w:rsid w:val="009874AD"/>
    <w:rsid w:val="009878E7"/>
    <w:rsid w:val="009878EF"/>
    <w:rsid w:val="00987C0E"/>
    <w:rsid w:val="00987C46"/>
    <w:rsid w:val="00987C54"/>
    <w:rsid w:val="00987D76"/>
    <w:rsid w:val="00987EDD"/>
    <w:rsid w:val="00987F81"/>
    <w:rsid w:val="009901E3"/>
    <w:rsid w:val="00990374"/>
    <w:rsid w:val="00990470"/>
    <w:rsid w:val="009907B1"/>
    <w:rsid w:val="00990BA4"/>
    <w:rsid w:val="00990E19"/>
    <w:rsid w:val="00990EA8"/>
    <w:rsid w:val="00990F14"/>
    <w:rsid w:val="00991138"/>
    <w:rsid w:val="00991544"/>
    <w:rsid w:val="009915AB"/>
    <w:rsid w:val="0099170A"/>
    <w:rsid w:val="009917A5"/>
    <w:rsid w:val="00991925"/>
    <w:rsid w:val="00991C1B"/>
    <w:rsid w:val="00991C5D"/>
    <w:rsid w:val="00991CE6"/>
    <w:rsid w:val="00991D15"/>
    <w:rsid w:val="00991D90"/>
    <w:rsid w:val="0099219A"/>
    <w:rsid w:val="0099232E"/>
    <w:rsid w:val="009923FF"/>
    <w:rsid w:val="009925D9"/>
    <w:rsid w:val="009926EF"/>
    <w:rsid w:val="0099282C"/>
    <w:rsid w:val="00992A81"/>
    <w:rsid w:val="00992C9F"/>
    <w:rsid w:val="00992D8F"/>
    <w:rsid w:val="009930CE"/>
    <w:rsid w:val="00993132"/>
    <w:rsid w:val="00993238"/>
    <w:rsid w:val="0099330B"/>
    <w:rsid w:val="00993357"/>
    <w:rsid w:val="009937FC"/>
    <w:rsid w:val="00993C34"/>
    <w:rsid w:val="0099423E"/>
    <w:rsid w:val="00994346"/>
    <w:rsid w:val="009945C7"/>
    <w:rsid w:val="00994A3C"/>
    <w:rsid w:val="00994B64"/>
    <w:rsid w:val="00994BEE"/>
    <w:rsid w:val="00994D49"/>
    <w:rsid w:val="00994ED9"/>
    <w:rsid w:val="009950A6"/>
    <w:rsid w:val="00995477"/>
    <w:rsid w:val="00995583"/>
    <w:rsid w:val="0099565F"/>
    <w:rsid w:val="00995680"/>
    <w:rsid w:val="0099568A"/>
    <w:rsid w:val="009956FA"/>
    <w:rsid w:val="009957C4"/>
    <w:rsid w:val="00995981"/>
    <w:rsid w:val="009959DE"/>
    <w:rsid w:val="009959F0"/>
    <w:rsid w:val="00995CA9"/>
    <w:rsid w:val="00995D55"/>
    <w:rsid w:val="00995D56"/>
    <w:rsid w:val="00995F52"/>
    <w:rsid w:val="00995F89"/>
    <w:rsid w:val="009960C7"/>
    <w:rsid w:val="0099641C"/>
    <w:rsid w:val="00996449"/>
    <w:rsid w:val="009966DA"/>
    <w:rsid w:val="0099691A"/>
    <w:rsid w:val="00996A07"/>
    <w:rsid w:val="00996C25"/>
    <w:rsid w:val="00996C80"/>
    <w:rsid w:val="00996DFA"/>
    <w:rsid w:val="00996EEC"/>
    <w:rsid w:val="009971CA"/>
    <w:rsid w:val="009974A5"/>
    <w:rsid w:val="00997511"/>
    <w:rsid w:val="0099753D"/>
    <w:rsid w:val="009976D5"/>
    <w:rsid w:val="00997948"/>
    <w:rsid w:val="00997AA9"/>
    <w:rsid w:val="00997AF3"/>
    <w:rsid w:val="00997E98"/>
    <w:rsid w:val="00997F5A"/>
    <w:rsid w:val="009A02BC"/>
    <w:rsid w:val="009A03B8"/>
    <w:rsid w:val="009A0405"/>
    <w:rsid w:val="009A04E4"/>
    <w:rsid w:val="009A05BC"/>
    <w:rsid w:val="009A0B08"/>
    <w:rsid w:val="009A0D84"/>
    <w:rsid w:val="009A0EAE"/>
    <w:rsid w:val="009A1292"/>
    <w:rsid w:val="009A1450"/>
    <w:rsid w:val="009A1461"/>
    <w:rsid w:val="009A14F5"/>
    <w:rsid w:val="009A176E"/>
    <w:rsid w:val="009A19C5"/>
    <w:rsid w:val="009A19E0"/>
    <w:rsid w:val="009A1BEA"/>
    <w:rsid w:val="009A1DD5"/>
    <w:rsid w:val="009A1F11"/>
    <w:rsid w:val="009A1FFE"/>
    <w:rsid w:val="009A21E3"/>
    <w:rsid w:val="009A2370"/>
    <w:rsid w:val="009A256E"/>
    <w:rsid w:val="009A26E5"/>
    <w:rsid w:val="009A274D"/>
    <w:rsid w:val="009A2792"/>
    <w:rsid w:val="009A2916"/>
    <w:rsid w:val="009A2E40"/>
    <w:rsid w:val="009A2F31"/>
    <w:rsid w:val="009A2FD2"/>
    <w:rsid w:val="009A32AF"/>
    <w:rsid w:val="009A34AA"/>
    <w:rsid w:val="009A3514"/>
    <w:rsid w:val="009A368E"/>
    <w:rsid w:val="009A3772"/>
    <w:rsid w:val="009A3B80"/>
    <w:rsid w:val="009A4018"/>
    <w:rsid w:val="009A4585"/>
    <w:rsid w:val="009A4669"/>
    <w:rsid w:val="009A469B"/>
    <w:rsid w:val="009A48C1"/>
    <w:rsid w:val="009A4946"/>
    <w:rsid w:val="009A4979"/>
    <w:rsid w:val="009A4DE1"/>
    <w:rsid w:val="009A4EBD"/>
    <w:rsid w:val="009A500D"/>
    <w:rsid w:val="009A5068"/>
    <w:rsid w:val="009A50C0"/>
    <w:rsid w:val="009A5213"/>
    <w:rsid w:val="009A5572"/>
    <w:rsid w:val="009A590C"/>
    <w:rsid w:val="009A5A8C"/>
    <w:rsid w:val="009A5A91"/>
    <w:rsid w:val="009A5F6F"/>
    <w:rsid w:val="009A5FCE"/>
    <w:rsid w:val="009A600F"/>
    <w:rsid w:val="009A6092"/>
    <w:rsid w:val="009A63D0"/>
    <w:rsid w:val="009A6A88"/>
    <w:rsid w:val="009A6AF3"/>
    <w:rsid w:val="009A6C3E"/>
    <w:rsid w:val="009A6C70"/>
    <w:rsid w:val="009A6D04"/>
    <w:rsid w:val="009A6EA2"/>
    <w:rsid w:val="009A70A0"/>
    <w:rsid w:val="009A729D"/>
    <w:rsid w:val="009A72D1"/>
    <w:rsid w:val="009A7399"/>
    <w:rsid w:val="009A775D"/>
    <w:rsid w:val="009A7820"/>
    <w:rsid w:val="009A785E"/>
    <w:rsid w:val="009A7A68"/>
    <w:rsid w:val="009A7BAE"/>
    <w:rsid w:val="009A7D3D"/>
    <w:rsid w:val="009A7DC7"/>
    <w:rsid w:val="009A7EE8"/>
    <w:rsid w:val="009B00E4"/>
    <w:rsid w:val="009B032C"/>
    <w:rsid w:val="009B052B"/>
    <w:rsid w:val="009B0761"/>
    <w:rsid w:val="009B0816"/>
    <w:rsid w:val="009B0908"/>
    <w:rsid w:val="009B09F7"/>
    <w:rsid w:val="009B0C31"/>
    <w:rsid w:val="009B0EF0"/>
    <w:rsid w:val="009B0EF6"/>
    <w:rsid w:val="009B124E"/>
    <w:rsid w:val="009B1435"/>
    <w:rsid w:val="009B165C"/>
    <w:rsid w:val="009B19DB"/>
    <w:rsid w:val="009B19E6"/>
    <w:rsid w:val="009B1BD6"/>
    <w:rsid w:val="009B1CE4"/>
    <w:rsid w:val="009B1DD2"/>
    <w:rsid w:val="009B1FA9"/>
    <w:rsid w:val="009B216A"/>
    <w:rsid w:val="009B24F1"/>
    <w:rsid w:val="009B274C"/>
    <w:rsid w:val="009B2BF4"/>
    <w:rsid w:val="009B2C86"/>
    <w:rsid w:val="009B2D2D"/>
    <w:rsid w:val="009B3271"/>
    <w:rsid w:val="009B335A"/>
    <w:rsid w:val="009B35EC"/>
    <w:rsid w:val="009B38DE"/>
    <w:rsid w:val="009B3C06"/>
    <w:rsid w:val="009B3E8F"/>
    <w:rsid w:val="009B3F73"/>
    <w:rsid w:val="009B40FB"/>
    <w:rsid w:val="009B4116"/>
    <w:rsid w:val="009B41C8"/>
    <w:rsid w:val="009B425E"/>
    <w:rsid w:val="009B429D"/>
    <w:rsid w:val="009B44DA"/>
    <w:rsid w:val="009B4616"/>
    <w:rsid w:val="009B4A8E"/>
    <w:rsid w:val="009B4ABB"/>
    <w:rsid w:val="009B4B56"/>
    <w:rsid w:val="009B4DA4"/>
    <w:rsid w:val="009B4F67"/>
    <w:rsid w:val="009B5052"/>
    <w:rsid w:val="009B50B0"/>
    <w:rsid w:val="009B52ED"/>
    <w:rsid w:val="009B558C"/>
    <w:rsid w:val="009B572C"/>
    <w:rsid w:val="009B5741"/>
    <w:rsid w:val="009B5866"/>
    <w:rsid w:val="009B594C"/>
    <w:rsid w:val="009B59F9"/>
    <w:rsid w:val="009B5D7D"/>
    <w:rsid w:val="009B62E4"/>
    <w:rsid w:val="009B63FD"/>
    <w:rsid w:val="009B6406"/>
    <w:rsid w:val="009B65F3"/>
    <w:rsid w:val="009B6603"/>
    <w:rsid w:val="009B684B"/>
    <w:rsid w:val="009B6A80"/>
    <w:rsid w:val="009B6C84"/>
    <w:rsid w:val="009B6DB2"/>
    <w:rsid w:val="009B6EB5"/>
    <w:rsid w:val="009B6F2B"/>
    <w:rsid w:val="009B732F"/>
    <w:rsid w:val="009B73DC"/>
    <w:rsid w:val="009B7487"/>
    <w:rsid w:val="009B765B"/>
    <w:rsid w:val="009B79B7"/>
    <w:rsid w:val="009B79D4"/>
    <w:rsid w:val="009B7B17"/>
    <w:rsid w:val="009B7E2E"/>
    <w:rsid w:val="009B7F29"/>
    <w:rsid w:val="009B7FE6"/>
    <w:rsid w:val="009C0139"/>
    <w:rsid w:val="009C039E"/>
    <w:rsid w:val="009C0515"/>
    <w:rsid w:val="009C063C"/>
    <w:rsid w:val="009C06D2"/>
    <w:rsid w:val="009C0A14"/>
    <w:rsid w:val="009C0BC6"/>
    <w:rsid w:val="009C0BFA"/>
    <w:rsid w:val="009C0C33"/>
    <w:rsid w:val="009C0E81"/>
    <w:rsid w:val="009C128B"/>
    <w:rsid w:val="009C1423"/>
    <w:rsid w:val="009C14E8"/>
    <w:rsid w:val="009C1545"/>
    <w:rsid w:val="009C15DF"/>
    <w:rsid w:val="009C1F59"/>
    <w:rsid w:val="009C2029"/>
    <w:rsid w:val="009C204E"/>
    <w:rsid w:val="009C2085"/>
    <w:rsid w:val="009C24FE"/>
    <w:rsid w:val="009C257D"/>
    <w:rsid w:val="009C2800"/>
    <w:rsid w:val="009C2C4D"/>
    <w:rsid w:val="009C2CD1"/>
    <w:rsid w:val="009C2E9C"/>
    <w:rsid w:val="009C2EAD"/>
    <w:rsid w:val="009C31C1"/>
    <w:rsid w:val="009C337B"/>
    <w:rsid w:val="009C33CA"/>
    <w:rsid w:val="009C353E"/>
    <w:rsid w:val="009C354E"/>
    <w:rsid w:val="009C35FC"/>
    <w:rsid w:val="009C36EE"/>
    <w:rsid w:val="009C392D"/>
    <w:rsid w:val="009C3B1E"/>
    <w:rsid w:val="009C41FA"/>
    <w:rsid w:val="009C4461"/>
    <w:rsid w:val="009C4488"/>
    <w:rsid w:val="009C456E"/>
    <w:rsid w:val="009C4946"/>
    <w:rsid w:val="009C49AB"/>
    <w:rsid w:val="009C4AEE"/>
    <w:rsid w:val="009C4B78"/>
    <w:rsid w:val="009C4BE0"/>
    <w:rsid w:val="009C4CB4"/>
    <w:rsid w:val="009C4F26"/>
    <w:rsid w:val="009C4FB3"/>
    <w:rsid w:val="009C5195"/>
    <w:rsid w:val="009C53B9"/>
    <w:rsid w:val="009C53CF"/>
    <w:rsid w:val="009C54BB"/>
    <w:rsid w:val="009C56F4"/>
    <w:rsid w:val="009C57AA"/>
    <w:rsid w:val="009C58B7"/>
    <w:rsid w:val="009C5C78"/>
    <w:rsid w:val="009C5EAB"/>
    <w:rsid w:val="009C60B3"/>
    <w:rsid w:val="009C6121"/>
    <w:rsid w:val="009C615E"/>
    <w:rsid w:val="009C636C"/>
    <w:rsid w:val="009C67D6"/>
    <w:rsid w:val="009C6877"/>
    <w:rsid w:val="009C6A7E"/>
    <w:rsid w:val="009C6ABB"/>
    <w:rsid w:val="009C6DDB"/>
    <w:rsid w:val="009C6F79"/>
    <w:rsid w:val="009C6FEC"/>
    <w:rsid w:val="009C71A5"/>
    <w:rsid w:val="009C71B0"/>
    <w:rsid w:val="009C71C7"/>
    <w:rsid w:val="009C73BC"/>
    <w:rsid w:val="009C7452"/>
    <w:rsid w:val="009C7813"/>
    <w:rsid w:val="009C783F"/>
    <w:rsid w:val="009C7849"/>
    <w:rsid w:val="009C797B"/>
    <w:rsid w:val="009C79CC"/>
    <w:rsid w:val="009C7E47"/>
    <w:rsid w:val="009C7E9B"/>
    <w:rsid w:val="009D0404"/>
    <w:rsid w:val="009D0769"/>
    <w:rsid w:val="009D08F7"/>
    <w:rsid w:val="009D0AAB"/>
    <w:rsid w:val="009D0B26"/>
    <w:rsid w:val="009D0BDB"/>
    <w:rsid w:val="009D0E4F"/>
    <w:rsid w:val="009D1238"/>
    <w:rsid w:val="009D1429"/>
    <w:rsid w:val="009D1454"/>
    <w:rsid w:val="009D180F"/>
    <w:rsid w:val="009D18AD"/>
    <w:rsid w:val="009D1998"/>
    <w:rsid w:val="009D1C22"/>
    <w:rsid w:val="009D1C65"/>
    <w:rsid w:val="009D1D1D"/>
    <w:rsid w:val="009D1F48"/>
    <w:rsid w:val="009D2082"/>
    <w:rsid w:val="009D20B4"/>
    <w:rsid w:val="009D2638"/>
    <w:rsid w:val="009D2689"/>
    <w:rsid w:val="009D2C83"/>
    <w:rsid w:val="009D2DD3"/>
    <w:rsid w:val="009D30C5"/>
    <w:rsid w:val="009D328D"/>
    <w:rsid w:val="009D329B"/>
    <w:rsid w:val="009D333A"/>
    <w:rsid w:val="009D3468"/>
    <w:rsid w:val="009D354D"/>
    <w:rsid w:val="009D3785"/>
    <w:rsid w:val="009D3AA4"/>
    <w:rsid w:val="009D40A0"/>
    <w:rsid w:val="009D41E7"/>
    <w:rsid w:val="009D43B6"/>
    <w:rsid w:val="009D4529"/>
    <w:rsid w:val="009D459C"/>
    <w:rsid w:val="009D46D7"/>
    <w:rsid w:val="009D475B"/>
    <w:rsid w:val="009D4A67"/>
    <w:rsid w:val="009D4A9D"/>
    <w:rsid w:val="009D4B51"/>
    <w:rsid w:val="009D4C63"/>
    <w:rsid w:val="009D4DD6"/>
    <w:rsid w:val="009D4E49"/>
    <w:rsid w:val="009D5197"/>
    <w:rsid w:val="009D54B7"/>
    <w:rsid w:val="009D550A"/>
    <w:rsid w:val="009D5ADD"/>
    <w:rsid w:val="009D5C7E"/>
    <w:rsid w:val="009D5E28"/>
    <w:rsid w:val="009D5EEC"/>
    <w:rsid w:val="009D5FC4"/>
    <w:rsid w:val="009D60A3"/>
    <w:rsid w:val="009D610D"/>
    <w:rsid w:val="009D63EE"/>
    <w:rsid w:val="009D64F4"/>
    <w:rsid w:val="009D660A"/>
    <w:rsid w:val="009D697A"/>
    <w:rsid w:val="009D6B7E"/>
    <w:rsid w:val="009D6BE7"/>
    <w:rsid w:val="009D6D77"/>
    <w:rsid w:val="009D6E20"/>
    <w:rsid w:val="009D6E48"/>
    <w:rsid w:val="009D709D"/>
    <w:rsid w:val="009D7395"/>
    <w:rsid w:val="009D74AD"/>
    <w:rsid w:val="009D781F"/>
    <w:rsid w:val="009D7B48"/>
    <w:rsid w:val="009D7D12"/>
    <w:rsid w:val="009D7E41"/>
    <w:rsid w:val="009D7FDB"/>
    <w:rsid w:val="009E0149"/>
    <w:rsid w:val="009E02EF"/>
    <w:rsid w:val="009E0583"/>
    <w:rsid w:val="009E0773"/>
    <w:rsid w:val="009E0A06"/>
    <w:rsid w:val="009E0AB0"/>
    <w:rsid w:val="009E0AEA"/>
    <w:rsid w:val="009E0F72"/>
    <w:rsid w:val="009E15C8"/>
    <w:rsid w:val="009E160F"/>
    <w:rsid w:val="009E18EC"/>
    <w:rsid w:val="009E1A31"/>
    <w:rsid w:val="009E1BF8"/>
    <w:rsid w:val="009E1D0D"/>
    <w:rsid w:val="009E1D26"/>
    <w:rsid w:val="009E2094"/>
    <w:rsid w:val="009E20EE"/>
    <w:rsid w:val="009E218A"/>
    <w:rsid w:val="009E2279"/>
    <w:rsid w:val="009E2485"/>
    <w:rsid w:val="009E289E"/>
    <w:rsid w:val="009E294C"/>
    <w:rsid w:val="009E29B0"/>
    <w:rsid w:val="009E29E0"/>
    <w:rsid w:val="009E2B0B"/>
    <w:rsid w:val="009E2ECE"/>
    <w:rsid w:val="009E2FC2"/>
    <w:rsid w:val="009E309C"/>
    <w:rsid w:val="009E31D5"/>
    <w:rsid w:val="009E35A1"/>
    <w:rsid w:val="009E35C4"/>
    <w:rsid w:val="009E3796"/>
    <w:rsid w:val="009E37CD"/>
    <w:rsid w:val="009E3A58"/>
    <w:rsid w:val="009E3C8C"/>
    <w:rsid w:val="009E3DF2"/>
    <w:rsid w:val="009E40B0"/>
    <w:rsid w:val="009E4273"/>
    <w:rsid w:val="009E48DB"/>
    <w:rsid w:val="009E4DE5"/>
    <w:rsid w:val="009E4FA3"/>
    <w:rsid w:val="009E4FC1"/>
    <w:rsid w:val="009E509F"/>
    <w:rsid w:val="009E5443"/>
    <w:rsid w:val="009E5457"/>
    <w:rsid w:val="009E5482"/>
    <w:rsid w:val="009E5B40"/>
    <w:rsid w:val="009E5B7B"/>
    <w:rsid w:val="009E5BE1"/>
    <w:rsid w:val="009E5CFD"/>
    <w:rsid w:val="009E5DE4"/>
    <w:rsid w:val="009E5DEF"/>
    <w:rsid w:val="009E68B2"/>
    <w:rsid w:val="009E6AF4"/>
    <w:rsid w:val="009E6EBF"/>
    <w:rsid w:val="009E7854"/>
    <w:rsid w:val="009E7A1D"/>
    <w:rsid w:val="009E7B2E"/>
    <w:rsid w:val="009F02E6"/>
    <w:rsid w:val="009F046E"/>
    <w:rsid w:val="009F04AC"/>
    <w:rsid w:val="009F0509"/>
    <w:rsid w:val="009F05D9"/>
    <w:rsid w:val="009F0822"/>
    <w:rsid w:val="009F08AE"/>
    <w:rsid w:val="009F0E8C"/>
    <w:rsid w:val="009F0F92"/>
    <w:rsid w:val="009F1045"/>
    <w:rsid w:val="009F11F9"/>
    <w:rsid w:val="009F126B"/>
    <w:rsid w:val="009F1556"/>
    <w:rsid w:val="009F1659"/>
    <w:rsid w:val="009F1661"/>
    <w:rsid w:val="009F1B98"/>
    <w:rsid w:val="009F1CF6"/>
    <w:rsid w:val="009F1E02"/>
    <w:rsid w:val="009F1E63"/>
    <w:rsid w:val="009F214C"/>
    <w:rsid w:val="009F2290"/>
    <w:rsid w:val="009F23FA"/>
    <w:rsid w:val="009F2585"/>
    <w:rsid w:val="009F2D36"/>
    <w:rsid w:val="009F2F4E"/>
    <w:rsid w:val="009F2FCC"/>
    <w:rsid w:val="009F3135"/>
    <w:rsid w:val="009F3366"/>
    <w:rsid w:val="009F3490"/>
    <w:rsid w:val="009F418C"/>
    <w:rsid w:val="009F4439"/>
    <w:rsid w:val="009F4482"/>
    <w:rsid w:val="009F4AC2"/>
    <w:rsid w:val="009F4BDC"/>
    <w:rsid w:val="009F4C13"/>
    <w:rsid w:val="009F50F6"/>
    <w:rsid w:val="009F54D2"/>
    <w:rsid w:val="009F551E"/>
    <w:rsid w:val="009F5854"/>
    <w:rsid w:val="009F5EFD"/>
    <w:rsid w:val="009F5F1A"/>
    <w:rsid w:val="009F5FAC"/>
    <w:rsid w:val="009F60E7"/>
    <w:rsid w:val="009F62A5"/>
    <w:rsid w:val="009F65DF"/>
    <w:rsid w:val="009F66A6"/>
    <w:rsid w:val="009F6D7A"/>
    <w:rsid w:val="009F6E50"/>
    <w:rsid w:val="009F73A5"/>
    <w:rsid w:val="009F73ED"/>
    <w:rsid w:val="009F760D"/>
    <w:rsid w:val="009F7639"/>
    <w:rsid w:val="009F7665"/>
    <w:rsid w:val="009F788D"/>
    <w:rsid w:val="009F7ACC"/>
    <w:rsid w:val="009F7CAB"/>
    <w:rsid w:val="009F7F4C"/>
    <w:rsid w:val="00A00116"/>
    <w:rsid w:val="00A001AC"/>
    <w:rsid w:val="00A00216"/>
    <w:rsid w:val="00A006ED"/>
    <w:rsid w:val="00A00B11"/>
    <w:rsid w:val="00A01189"/>
    <w:rsid w:val="00A011A1"/>
    <w:rsid w:val="00A01201"/>
    <w:rsid w:val="00A01237"/>
    <w:rsid w:val="00A01287"/>
    <w:rsid w:val="00A01455"/>
    <w:rsid w:val="00A01664"/>
    <w:rsid w:val="00A018DB"/>
    <w:rsid w:val="00A018E6"/>
    <w:rsid w:val="00A01A4B"/>
    <w:rsid w:val="00A01B97"/>
    <w:rsid w:val="00A01C87"/>
    <w:rsid w:val="00A01CF3"/>
    <w:rsid w:val="00A01ECB"/>
    <w:rsid w:val="00A021EE"/>
    <w:rsid w:val="00A0265F"/>
    <w:rsid w:val="00A02A83"/>
    <w:rsid w:val="00A02F5C"/>
    <w:rsid w:val="00A033EC"/>
    <w:rsid w:val="00A034EC"/>
    <w:rsid w:val="00A03527"/>
    <w:rsid w:val="00A03A34"/>
    <w:rsid w:val="00A03C3D"/>
    <w:rsid w:val="00A03E41"/>
    <w:rsid w:val="00A03E72"/>
    <w:rsid w:val="00A03E9C"/>
    <w:rsid w:val="00A03EA4"/>
    <w:rsid w:val="00A03F5A"/>
    <w:rsid w:val="00A04206"/>
    <w:rsid w:val="00A04267"/>
    <w:rsid w:val="00A042DC"/>
    <w:rsid w:val="00A04316"/>
    <w:rsid w:val="00A043C8"/>
    <w:rsid w:val="00A043DA"/>
    <w:rsid w:val="00A04648"/>
    <w:rsid w:val="00A046F3"/>
    <w:rsid w:val="00A04765"/>
    <w:rsid w:val="00A04CDF"/>
    <w:rsid w:val="00A04D94"/>
    <w:rsid w:val="00A04FC8"/>
    <w:rsid w:val="00A05184"/>
    <w:rsid w:val="00A0587D"/>
    <w:rsid w:val="00A058E0"/>
    <w:rsid w:val="00A058E6"/>
    <w:rsid w:val="00A05944"/>
    <w:rsid w:val="00A05DA1"/>
    <w:rsid w:val="00A05E31"/>
    <w:rsid w:val="00A05F16"/>
    <w:rsid w:val="00A05FC1"/>
    <w:rsid w:val="00A06013"/>
    <w:rsid w:val="00A060F1"/>
    <w:rsid w:val="00A06127"/>
    <w:rsid w:val="00A0640D"/>
    <w:rsid w:val="00A067EC"/>
    <w:rsid w:val="00A0690B"/>
    <w:rsid w:val="00A069B8"/>
    <w:rsid w:val="00A069E5"/>
    <w:rsid w:val="00A06A42"/>
    <w:rsid w:val="00A06B27"/>
    <w:rsid w:val="00A06F2D"/>
    <w:rsid w:val="00A072D9"/>
    <w:rsid w:val="00A07316"/>
    <w:rsid w:val="00A074BA"/>
    <w:rsid w:val="00A07769"/>
    <w:rsid w:val="00A0776C"/>
    <w:rsid w:val="00A07835"/>
    <w:rsid w:val="00A078DC"/>
    <w:rsid w:val="00A07B86"/>
    <w:rsid w:val="00A10074"/>
    <w:rsid w:val="00A10706"/>
    <w:rsid w:val="00A107DF"/>
    <w:rsid w:val="00A1096A"/>
    <w:rsid w:val="00A10A57"/>
    <w:rsid w:val="00A10D24"/>
    <w:rsid w:val="00A110C2"/>
    <w:rsid w:val="00A110FE"/>
    <w:rsid w:val="00A114A5"/>
    <w:rsid w:val="00A116A6"/>
    <w:rsid w:val="00A117C1"/>
    <w:rsid w:val="00A1185E"/>
    <w:rsid w:val="00A11A38"/>
    <w:rsid w:val="00A11B6E"/>
    <w:rsid w:val="00A11D8B"/>
    <w:rsid w:val="00A120A6"/>
    <w:rsid w:val="00A12332"/>
    <w:rsid w:val="00A12412"/>
    <w:rsid w:val="00A124C5"/>
    <w:rsid w:val="00A12521"/>
    <w:rsid w:val="00A12681"/>
    <w:rsid w:val="00A127AC"/>
    <w:rsid w:val="00A1286C"/>
    <w:rsid w:val="00A12936"/>
    <w:rsid w:val="00A12BFE"/>
    <w:rsid w:val="00A12C38"/>
    <w:rsid w:val="00A12E9D"/>
    <w:rsid w:val="00A130AB"/>
    <w:rsid w:val="00A1328E"/>
    <w:rsid w:val="00A13570"/>
    <w:rsid w:val="00A135B6"/>
    <w:rsid w:val="00A13645"/>
    <w:rsid w:val="00A136A1"/>
    <w:rsid w:val="00A1397D"/>
    <w:rsid w:val="00A13AC4"/>
    <w:rsid w:val="00A13E03"/>
    <w:rsid w:val="00A13ECC"/>
    <w:rsid w:val="00A14120"/>
    <w:rsid w:val="00A14767"/>
    <w:rsid w:val="00A14B82"/>
    <w:rsid w:val="00A1504A"/>
    <w:rsid w:val="00A1508C"/>
    <w:rsid w:val="00A152AA"/>
    <w:rsid w:val="00A153A4"/>
    <w:rsid w:val="00A153F9"/>
    <w:rsid w:val="00A15412"/>
    <w:rsid w:val="00A15D65"/>
    <w:rsid w:val="00A15F4A"/>
    <w:rsid w:val="00A1677D"/>
    <w:rsid w:val="00A167BD"/>
    <w:rsid w:val="00A1681C"/>
    <w:rsid w:val="00A16830"/>
    <w:rsid w:val="00A16D12"/>
    <w:rsid w:val="00A16E41"/>
    <w:rsid w:val="00A16FCF"/>
    <w:rsid w:val="00A1704F"/>
    <w:rsid w:val="00A170A0"/>
    <w:rsid w:val="00A17624"/>
    <w:rsid w:val="00A176FA"/>
    <w:rsid w:val="00A177D2"/>
    <w:rsid w:val="00A1787A"/>
    <w:rsid w:val="00A178B6"/>
    <w:rsid w:val="00A17943"/>
    <w:rsid w:val="00A17A12"/>
    <w:rsid w:val="00A17B1B"/>
    <w:rsid w:val="00A2000A"/>
    <w:rsid w:val="00A20076"/>
    <w:rsid w:val="00A20232"/>
    <w:rsid w:val="00A20493"/>
    <w:rsid w:val="00A20751"/>
    <w:rsid w:val="00A20816"/>
    <w:rsid w:val="00A20859"/>
    <w:rsid w:val="00A20941"/>
    <w:rsid w:val="00A20957"/>
    <w:rsid w:val="00A20A73"/>
    <w:rsid w:val="00A20C5E"/>
    <w:rsid w:val="00A20D8D"/>
    <w:rsid w:val="00A21093"/>
    <w:rsid w:val="00A214A2"/>
    <w:rsid w:val="00A214DD"/>
    <w:rsid w:val="00A2172E"/>
    <w:rsid w:val="00A21A60"/>
    <w:rsid w:val="00A21D44"/>
    <w:rsid w:val="00A221EE"/>
    <w:rsid w:val="00A22201"/>
    <w:rsid w:val="00A2248F"/>
    <w:rsid w:val="00A22550"/>
    <w:rsid w:val="00A22648"/>
    <w:rsid w:val="00A22708"/>
    <w:rsid w:val="00A22776"/>
    <w:rsid w:val="00A22EF1"/>
    <w:rsid w:val="00A233CA"/>
    <w:rsid w:val="00A2362F"/>
    <w:rsid w:val="00A237E6"/>
    <w:rsid w:val="00A23AC1"/>
    <w:rsid w:val="00A23CBB"/>
    <w:rsid w:val="00A23E40"/>
    <w:rsid w:val="00A23EB8"/>
    <w:rsid w:val="00A23ECA"/>
    <w:rsid w:val="00A23F69"/>
    <w:rsid w:val="00A23FFE"/>
    <w:rsid w:val="00A24501"/>
    <w:rsid w:val="00A248F9"/>
    <w:rsid w:val="00A24ED4"/>
    <w:rsid w:val="00A24F2D"/>
    <w:rsid w:val="00A24F68"/>
    <w:rsid w:val="00A2530B"/>
    <w:rsid w:val="00A25331"/>
    <w:rsid w:val="00A258BF"/>
    <w:rsid w:val="00A2593B"/>
    <w:rsid w:val="00A25C15"/>
    <w:rsid w:val="00A25C9C"/>
    <w:rsid w:val="00A25D7D"/>
    <w:rsid w:val="00A25FAE"/>
    <w:rsid w:val="00A2624D"/>
    <w:rsid w:val="00A263B2"/>
    <w:rsid w:val="00A267AD"/>
    <w:rsid w:val="00A26906"/>
    <w:rsid w:val="00A270E9"/>
    <w:rsid w:val="00A2714D"/>
    <w:rsid w:val="00A271CE"/>
    <w:rsid w:val="00A2746E"/>
    <w:rsid w:val="00A27495"/>
    <w:rsid w:val="00A274E3"/>
    <w:rsid w:val="00A27535"/>
    <w:rsid w:val="00A276B4"/>
    <w:rsid w:val="00A27A7A"/>
    <w:rsid w:val="00A27D1C"/>
    <w:rsid w:val="00A27F32"/>
    <w:rsid w:val="00A30007"/>
    <w:rsid w:val="00A30127"/>
    <w:rsid w:val="00A302CA"/>
    <w:rsid w:val="00A3089C"/>
    <w:rsid w:val="00A30AFB"/>
    <w:rsid w:val="00A310C1"/>
    <w:rsid w:val="00A310C8"/>
    <w:rsid w:val="00A310F4"/>
    <w:rsid w:val="00A31141"/>
    <w:rsid w:val="00A312A2"/>
    <w:rsid w:val="00A314E1"/>
    <w:rsid w:val="00A31749"/>
    <w:rsid w:val="00A31874"/>
    <w:rsid w:val="00A3198E"/>
    <w:rsid w:val="00A31A93"/>
    <w:rsid w:val="00A31BBC"/>
    <w:rsid w:val="00A31FD7"/>
    <w:rsid w:val="00A325B6"/>
    <w:rsid w:val="00A32613"/>
    <w:rsid w:val="00A32648"/>
    <w:rsid w:val="00A32649"/>
    <w:rsid w:val="00A328FE"/>
    <w:rsid w:val="00A3293A"/>
    <w:rsid w:val="00A32BD1"/>
    <w:rsid w:val="00A32D60"/>
    <w:rsid w:val="00A32FE9"/>
    <w:rsid w:val="00A33417"/>
    <w:rsid w:val="00A3356D"/>
    <w:rsid w:val="00A336B2"/>
    <w:rsid w:val="00A336F2"/>
    <w:rsid w:val="00A338B1"/>
    <w:rsid w:val="00A3390F"/>
    <w:rsid w:val="00A34267"/>
    <w:rsid w:val="00A3432E"/>
    <w:rsid w:val="00A343E4"/>
    <w:rsid w:val="00A345AA"/>
    <w:rsid w:val="00A34747"/>
    <w:rsid w:val="00A347A8"/>
    <w:rsid w:val="00A34B8B"/>
    <w:rsid w:val="00A34D7E"/>
    <w:rsid w:val="00A35359"/>
    <w:rsid w:val="00A355EA"/>
    <w:rsid w:val="00A356DB"/>
    <w:rsid w:val="00A3581A"/>
    <w:rsid w:val="00A35D71"/>
    <w:rsid w:val="00A36086"/>
    <w:rsid w:val="00A36088"/>
    <w:rsid w:val="00A36147"/>
    <w:rsid w:val="00A36176"/>
    <w:rsid w:val="00A3635D"/>
    <w:rsid w:val="00A3640E"/>
    <w:rsid w:val="00A3669F"/>
    <w:rsid w:val="00A36754"/>
    <w:rsid w:val="00A368E9"/>
    <w:rsid w:val="00A36C7C"/>
    <w:rsid w:val="00A36D26"/>
    <w:rsid w:val="00A36E00"/>
    <w:rsid w:val="00A36E31"/>
    <w:rsid w:val="00A36E79"/>
    <w:rsid w:val="00A37057"/>
    <w:rsid w:val="00A3713B"/>
    <w:rsid w:val="00A3732D"/>
    <w:rsid w:val="00A3746B"/>
    <w:rsid w:val="00A3774C"/>
    <w:rsid w:val="00A377B6"/>
    <w:rsid w:val="00A3786C"/>
    <w:rsid w:val="00A37967"/>
    <w:rsid w:val="00A37BB8"/>
    <w:rsid w:val="00A37FCA"/>
    <w:rsid w:val="00A400AF"/>
    <w:rsid w:val="00A402F8"/>
    <w:rsid w:val="00A406AF"/>
    <w:rsid w:val="00A4083E"/>
    <w:rsid w:val="00A409F3"/>
    <w:rsid w:val="00A40AB3"/>
    <w:rsid w:val="00A40E6E"/>
    <w:rsid w:val="00A40EE0"/>
    <w:rsid w:val="00A40EF0"/>
    <w:rsid w:val="00A411B8"/>
    <w:rsid w:val="00A41449"/>
    <w:rsid w:val="00A41551"/>
    <w:rsid w:val="00A4158F"/>
    <w:rsid w:val="00A41612"/>
    <w:rsid w:val="00A4161A"/>
    <w:rsid w:val="00A41736"/>
    <w:rsid w:val="00A41751"/>
    <w:rsid w:val="00A4178D"/>
    <w:rsid w:val="00A42441"/>
    <w:rsid w:val="00A424D7"/>
    <w:rsid w:val="00A426CA"/>
    <w:rsid w:val="00A42819"/>
    <w:rsid w:val="00A4287D"/>
    <w:rsid w:val="00A42ABE"/>
    <w:rsid w:val="00A42C82"/>
    <w:rsid w:val="00A42DC8"/>
    <w:rsid w:val="00A42DD1"/>
    <w:rsid w:val="00A431D0"/>
    <w:rsid w:val="00A432B7"/>
    <w:rsid w:val="00A4336D"/>
    <w:rsid w:val="00A4352A"/>
    <w:rsid w:val="00A436E7"/>
    <w:rsid w:val="00A4371E"/>
    <w:rsid w:val="00A43D00"/>
    <w:rsid w:val="00A43EAC"/>
    <w:rsid w:val="00A43F00"/>
    <w:rsid w:val="00A43F86"/>
    <w:rsid w:val="00A441B6"/>
    <w:rsid w:val="00A44366"/>
    <w:rsid w:val="00A44520"/>
    <w:rsid w:val="00A44522"/>
    <w:rsid w:val="00A4460E"/>
    <w:rsid w:val="00A449AA"/>
    <w:rsid w:val="00A44A57"/>
    <w:rsid w:val="00A44ACE"/>
    <w:rsid w:val="00A44E57"/>
    <w:rsid w:val="00A44EC0"/>
    <w:rsid w:val="00A45238"/>
    <w:rsid w:val="00A4537B"/>
    <w:rsid w:val="00A45467"/>
    <w:rsid w:val="00A4577E"/>
    <w:rsid w:val="00A4588C"/>
    <w:rsid w:val="00A4591C"/>
    <w:rsid w:val="00A45B42"/>
    <w:rsid w:val="00A45B49"/>
    <w:rsid w:val="00A45BD0"/>
    <w:rsid w:val="00A45C57"/>
    <w:rsid w:val="00A45D4B"/>
    <w:rsid w:val="00A45E90"/>
    <w:rsid w:val="00A45FE4"/>
    <w:rsid w:val="00A46241"/>
    <w:rsid w:val="00A466B5"/>
    <w:rsid w:val="00A46701"/>
    <w:rsid w:val="00A4679D"/>
    <w:rsid w:val="00A467C4"/>
    <w:rsid w:val="00A46805"/>
    <w:rsid w:val="00A46ADD"/>
    <w:rsid w:val="00A46E2F"/>
    <w:rsid w:val="00A46EF0"/>
    <w:rsid w:val="00A47535"/>
    <w:rsid w:val="00A47836"/>
    <w:rsid w:val="00A47F28"/>
    <w:rsid w:val="00A500C6"/>
    <w:rsid w:val="00A5012D"/>
    <w:rsid w:val="00A50185"/>
    <w:rsid w:val="00A5021B"/>
    <w:rsid w:val="00A50699"/>
    <w:rsid w:val="00A50814"/>
    <w:rsid w:val="00A50CED"/>
    <w:rsid w:val="00A50E6D"/>
    <w:rsid w:val="00A50F0D"/>
    <w:rsid w:val="00A50F0F"/>
    <w:rsid w:val="00A51063"/>
    <w:rsid w:val="00A51286"/>
    <w:rsid w:val="00A51653"/>
    <w:rsid w:val="00A5167B"/>
    <w:rsid w:val="00A5189B"/>
    <w:rsid w:val="00A518FD"/>
    <w:rsid w:val="00A51934"/>
    <w:rsid w:val="00A51AD6"/>
    <w:rsid w:val="00A51BBD"/>
    <w:rsid w:val="00A51C94"/>
    <w:rsid w:val="00A51E9E"/>
    <w:rsid w:val="00A51EEA"/>
    <w:rsid w:val="00A51FD9"/>
    <w:rsid w:val="00A520A9"/>
    <w:rsid w:val="00A52125"/>
    <w:rsid w:val="00A5214C"/>
    <w:rsid w:val="00A5227C"/>
    <w:rsid w:val="00A522A9"/>
    <w:rsid w:val="00A5234C"/>
    <w:rsid w:val="00A52557"/>
    <w:rsid w:val="00A5267E"/>
    <w:rsid w:val="00A527A6"/>
    <w:rsid w:val="00A52838"/>
    <w:rsid w:val="00A52918"/>
    <w:rsid w:val="00A52B24"/>
    <w:rsid w:val="00A52D11"/>
    <w:rsid w:val="00A52E55"/>
    <w:rsid w:val="00A52EE2"/>
    <w:rsid w:val="00A52F2A"/>
    <w:rsid w:val="00A534C6"/>
    <w:rsid w:val="00A53604"/>
    <w:rsid w:val="00A537C8"/>
    <w:rsid w:val="00A53A63"/>
    <w:rsid w:val="00A53E55"/>
    <w:rsid w:val="00A542C1"/>
    <w:rsid w:val="00A54392"/>
    <w:rsid w:val="00A543B2"/>
    <w:rsid w:val="00A54414"/>
    <w:rsid w:val="00A54481"/>
    <w:rsid w:val="00A547E1"/>
    <w:rsid w:val="00A548FB"/>
    <w:rsid w:val="00A5496F"/>
    <w:rsid w:val="00A54B08"/>
    <w:rsid w:val="00A54B58"/>
    <w:rsid w:val="00A54B78"/>
    <w:rsid w:val="00A54BD7"/>
    <w:rsid w:val="00A54CF1"/>
    <w:rsid w:val="00A54D07"/>
    <w:rsid w:val="00A54D3B"/>
    <w:rsid w:val="00A54E08"/>
    <w:rsid w:val="00A54FD3"/>
    <w:rsid w:val="00A550CA"/>
    <w:rsid w:val="00A5521C"/>
    <w:rsid w:val="00A553D6"/>
    <w:rsid w:val="00A553D9"/>
    <w:rsid w:val="00A5544B"/>
    <w:rsid w:val="00A5553A"/>
    <w:rsid w:val="00A55700"/>
    <w:rsid w:val="00A55927"/>
    <w:rsid w:val="00A55A77"/>
    <w:rsid w:val="00A55C6B"/>
    <w:rsid w:val="00A55DAD"/>
    <w:rsid w:val="00A55E2C"/>
    <w:rsid w:val="00A55EA0"/>
    <w:rsid w:val="00A55F27"/>
    <w:rsid w:val="00A563C8"/>
    <w:rsid w:val="00A56461"/>
    <w:rsid w:val="00A5655B"/>
    <w:rsid w:val="00A565F5"/>
    <w:rsid w:val="00A568BC"/>
    <w:rsid w:val="00A5694D"/>
    <w:rsid w:val="00A56AAF"/>
    <w:rsid w:val="00A5751C"/>
    <w:rsid w:val="00A57733"/>
    <w:rsid w:val="00A57C15"/>
    <w:rsid w:val="00A57EF0"/>
    <w:rsid w:val="00A600BC"/>
    <w:rsid w:val="00A6038B"/>
    <w:rsid w:val="00A6043F"/>
    <w:rsid w:val="00A60AD1"/>
    <w:rsid w:val="00A60D41"/>
    <w:rsid w:val="00A60DE8"/>
    <w:rsid w:val="00A60E52"/>
    <w:rsid w:val="00A60F09"/>
    <w:rsid w:val="00A61321"/>
    <w:rsid w:val="00A61513"/>
    <w:rsid w:val="00A6164E"/>
    <w:rsid w:val="00A61B9F"/>
    <w:rsid w:val="00A61BB5"/>
    <w:rsid w:val="00A61D17"/>
    <w:rsid w:val="00A61D37"/>
    <w:rsid w:val="00A61E45"/>
    <w:rsid w:val="00A620A2"/>
    <w:rsid w:val="00A622A6"/>
    <w:rsid w:val="00A6233E"/>
    <w:rsid w:val="00A62356"/>
    <w:rsid w:val="00A62492"/>
    <w:rsid w:val="00A6257A"/>
    <w:rsid w:val="00A62644"/>
    <w:rsid w:val="00A62645"/>
    <w:rsid w:val="00A626D3"/>
    <w:rsid w:val="00A62990"/>
    <w:rsid w:val="00A62B4C"/>
    <w:rsid w:val="00A62B5A"/>
    <w:rsid w:val="00A62C08"/>
    <w:rsid w:val="00A62E39"/>
    <w:rsid w:val="00A6316B"/>
    <w:rsid w:val="00A633A4"/>
    <w:rsid w:val="00A63586"/>
    <w:rsid w:val="00A6361E"/>
    <w:rsid w:val="00A636B0"/>
    <w:rsid w:val="00A63726"/>
    <w:rsid w:val="00A63940"/>
    <w:rsid w:val="00A63A9C"/>
    <w:rsid w:val="00A63C14"/>
    <w:rsid w:val="00A63DD3"/>
    <w:rsid w:val="00A63F80"/>
    <w:rsid w:val="00A63FB4"/>
    <w:rsid w:val="00A6441E"/>
    <w:rsid w:val="00A64548"/>
    <w:rsid w:val="00A64903"/>
    <w:rsid w:val="00A64DD1"/>
    <w:rsid w:val="00A64F73"/>
    <w:rsid w:val="00A64FD3"/>
    <w:rsid w:val="00A650F6"/>
    <w:rsid w:val="00A65180"/>
    <w:rsid w:val="00A6519D"/>
    <w:rsid w:val="00A65320"/>
    <w:rsid w:val="00A657B8"/>
    <w:rsid w:val="00A659B0"/>
    <w:rsid w:val="00A659EA"/>
    <w:rsid w:val="00A659F0"/>
    <w:rsid w:val="00A65FF5"/>
    <w:rsid w:val="00A662E0"/>
    <w:rsid w:val="00A668A4"/>
    <w:rsid w:val="00A668B3"/>
    <w:rsid w:val="00A66C6A"/>
    <w:rsid w:val="00A66E4C"/>
    <w:rsid w:val="00A66EC2"/>
    <w:rsid w:val="00A66F70"/>
    <w:rsid w:val="00A66F7C"/>
    <w:rsid w:val="00A672DD"/>
    <w:rsid w:val="00A67373"/>
    <w:rsid w:val="00A674DB"/>
    <w:rsid w:val="00A67533"/>
    <w:rsid w:val="00A67565"/>
    <w:rsid w:val="00A6766D"/>
    <w:rsid w:val="00A67950"/>
    <w:rsid w:val="00A67B4D"/>
    <w:rsid w:val="00A67DBF"/>
    <w:rsid w:val="00A67E40"/>
    <w:rsid w:val="00A7006E"/>
    <w:rsid w:val="00A7016B"/>
    <w:rsid w:val="00A7030B"/>
    <w:rsid w:val="00A70361"/>
    <w:rsid w:val="00A7036A"/>
    <w:rsid w:val="00A7048B"/>
    <w:rsid w:val="00A70568"/>
    <w:rsid w:val="00A70753"/>
    <w:rsid w:val="00A708B3"/>
    <w:rsid w:val="00A70B9C"/>
    <w:rsid w:val="00A70C17"/>
    <w:rsid w:val="00A70E1F"/>
    <w:rsid w:val="00A70E51"/>
    <w:rsid w:val="00A71083"/>
    <w:rsid w:val="00A71130"/>
    <w:rsid w:val="00A711C9"/>
    <w:rsid w:val="00A7141D"/>
    <w:rsid w:val="00A7144E"/>
    <w:rsid w:val="00A7148A"/>
    <w:rsid w:val="00A71656"/>
    <w:rsid w:val="00A71875"/>
    <w:rsid w:val="00A71927"/>
    <w:rsid w:val="00A71A2A"/>
    <w:rsid w:val="00A71B8C"/>
    <w:rsid w:val="00A71D8B"/>
    <w:rsid w:val="00A71E1E"/>
    <w:rsid w:val="00A71F27"/>
    <w:rsid w:val="00A72109"/>
    <w:rsid w:val="00A722EF"/>
    <w:rsid w:val="00A72489"/>
    <w:rsid w:val="00A72506"/>
    <w:rsid w:val="00A72911"/>
    <w:rsid w:val="00A72C23"/>
    <w:rsid w:val="00A72C5B"/>
    <w:rsid w:val="00A72CB3"/>
    <w:rsid w:val="00A72DDE"/>
    <w:rsid w:val="00A72F0E"/>
    <w:rsid w:val="00A72F81"/>
    <w:rsid w:val="00A7314D"/>
    <w:rsid w:val="00A733B8"/>
    <w:rsid w:val="00A738A0"/>
    <w:rsid w:val="00A73996"/>
    <w:rsid w:val="00A73A2D"/>
    <w:rsid w:val="00A73C6B"/>
    <w:rsid w:val="00A73CA0"/>
    <w:rsid w:val="00A73E3E"/>
    <w:rsid w:val="00A74032"/>
    <w:rsid w:val="00A740AA"/>
    <w:rsid w:val="00A7422E"/>
    <w:rsid w:val="00A7456F"/>
    <w:rsid w:val="00A745B9"/>
    <w:rsid w:val="00A74613"/>
    <w:rsid w:val="00A74949"/>
    <w:rsid w:val="00A749AB"/>
    <w:rsid w:val="00A74A3F"/>
    <w:rsid w:val="00A74C5D"/>
    <w:rsid w:val="00A74CC1"/>
    <w:rsid w:val="00A74DA1"/>
    <w:rsid w:val="00A74EE9"/>
    <w:rsid w:val="00A7521A"/>
    <w:rsid w:val="00A7529F"/>
    <w:rsid w:val="00A757DB"/>
    <w:rsid w:val="00A75A92"/>
    <w:rsid w:val="00A75B1B"/>
    <w:rsid w:val="00A75CB5"/>
    <w:rsid w:val="00A75F7F"/>
    <w:rsid w:val="00A76105"/>
    <w:rsid w:val="00A7628C"/>
    <w:rsid w:val="00A766C8"/>
    <w:rsid w:val="00A766FD"/>
    <w:rsid w:val="00A76A48"/>
    <w:rsid w:val="00A76D1E"/>
    <w:rsid w:val="00A76F57"/>
    <w:rsid w:val="00A7705A"/>
    <w:rsid w:val="00A771FA"/>
    <w:rsid w:val="00A77484"/>
    <w:rsid w:val="00A776D5"/>
    <w:rsid w:val="00A776EA"/>
    <w:rsid w:val="00A77806"/>
    <w:rsid w:val="00A77818"/>
    <w:rsid w:val="00A77E7C"/>
    <w:rsid w:val="00A77F2C"/>
    <w:rsid w:val="00A8013C"/>
    <w:rsid w:val="00A80206"/>
    <w:rsid w:val="00A802BC"/>
    <w:rsid w:val="00A80332"/>
    <w:rsid w:val="00A8035E"/>
    <w:rsid w:val="00A806B9"/>
    <w:rsid w:val="00A80821"/>
    <w:rsid w:val="00A8091E"/>
    <w:rsid w:val="00A80B77"/>
    <w:rsid w:val="00A80BDF"/>
    <w:rsid w:val="00A80E66"/>
    <w:rsid w:val="00A80E68"/>
    <w:rsid w:val="00A80EBB"/>
    <w:rsid w:val="00A80F68"/>
    <w:rsid w:val="00A80F72"/>
    <w:rsid w:val="00A80F89"/>
    <w:rsid w:val="00A81161"/>
    <w:rsid w:val="00A81223"/>
    <w:rsid w:val="00A8127D"/>
    <w:rsid w:val="00A81607"/>
    <w:rsid w:val="00A8160B"/>
    <w:rsid w:val="00A81A94"/>
    <w:rsid w:val="00A81BAB"/>
    <w:rsid w:val="00A81CBF"/>
    <w:rsid w:val="00A81CED"/>
    <w:rsid w:val="00A822EB"/>
    <w:rsid w:val="00A8230B"/>
    <w:rsid w:val="00A8246A"/>
    <w:rsid w:val="00A825B4"/>
    <w:rsid w:val="00A8261E"/>
    <w:rsid w:val="00A827F9"/>
    <w:rsid w:val="00A82814"/>
    <w:rsid w:val="00A82A08"/>
    <w:rsid w:val="00A82CAB"/>
    <w:rsid w:val="00A82CDC"/>
    <w:rsid w:val="00A82D0B"/>
    <w:rsid w:val="00A82E10"/>
    <w:rsid w:val="00A82FA9"/>
    <w:rsid w:val="00A8330A"/>
    <w:rsid w:val="00A83417"/>
    <w:rsid w:val="00A8347F"/>
    <w:rsid w:val="00A8366B"/>
    <w:rsid w:val="00A8399A"/>
    <w:rsid w:val="00A83A6A"/>
    <w:rsid w:val="00A83AA1"/>
    <w:rsid w:val="00A83CA1"/>
    <w:rsid w:val="00A83DAE"/>
    <w:rsid w:val="00A84349"/>
    <w:rsid w:val="00A8469A"/>
    <w:rsid w:val="00A849D0"/>
    <w:rsid w:val="00A84A1F"/>
    <w:rsid w:val="00A84A7C"/>
    <w:rsid w:val="00A8527A"/>
    <w:rsid w:val="00A853F7"/>
    <w:rsid w:val="00A856F1"/>
    <w:rsid w:val="00A858D9"/>
    <w:rsid w:val="00A85C8C"/>
    <w:rsid w:val="00A85F27"/>
    <w:rsid w:val="00A8602F"/>
    <w:rsid w:val="00A8662A"/>
    <w:rsid w:val="00A86668"/>
    <w:rsid w:val="00A86D28"/>
    <w:rsid w:val="00A86DFF"/>
    <w:rsid w:val="00A87238"/>
    <w:rsid w:val="00A8725C"/>
    <w:rsid w:val="00A87709"/>
    <w:rsid w:val="00A87772"/>
    <w:rsid w:val="00A87A0F"/>
    <w:rsid w:val="00A87B7A"/>
    <w:rsid w:val="00A87DED"/>
    <w:rsid w:val="00A87EEA"/>
    <w:rsid w:val="00A87F81"/>
    <w:rsid w:val="00A901A7"/>
    <w:rsid w:val="00A90553"/>
    <w:rsid w:val="00A906BC"/>
    <w:rsid w:val="00A907F4"/>
    <w:rsid w:val="00A9082A"/>
    <w:rsid w:val="00A90CDD"/>
    <w:rsid w:val="00A90D95"/>
    <w:rsid w:val="00A90E01"/>
    <w:rsid w:val="00A90EB6"/>
    <w:rsid w:val="00A90FB2"/>
    <w:rsid w:val="00A90FDC"/>
    <w:rsid w:val="00A91698"/>
    <w:rsid w:val="00A91798"/>
    <w:rsid w:val="00A917CE"/>
    <w:rsid w:val="00A91C69"/>
    <w:rsid w:val="00A91CE2"/>
    <w:rsid w:val="00A91E38"/>
    <w:rsid w:val="00A9270B"/>
    <w:rsid w:val="00A92CEE"/>
    <w:rsid w:val="00A92EC9"/>
    <w:rsid w:val="00A932C3"/>
    <w:rsid w:val="00A932D7"/>
    <w:rsid w:val="00A93555"/>
    <w:rsid w:val="00A93ABD"/>
    <w:rsid w:val="00A93AED"/>
    <w:rsid w:val="00A93DA2"/>
    <w:rsid w:val="00A943BE"/>
    <w:rsid w:val="00A9477F"/>
    <w:rsid w:val="00A94822"/>
    <w:rsid w:val="00A9499A"/>
    <w:rsid w:val="00A94DAC"/>
    <w:rsid w:val="00A94E15"/>
    <w:rsid w:val="00A95032"/>
    <w:rsid w:val="00A95075"/>
    <w:rsid w:val="00A952C8"/>
    <w:rsid w:val="00A952DD"/>
    <w:rsid w:val="00A95691"/>
    <w:rsid w:val="00A95817"/>
    <w:rsid w:val="00A95BDE"/>
    <w:rsid w:val="00A95FED"/>
    <w:rsid w:val="00A963E1"/>
    <w:rsid w:val="00A96456"/>
    <w:rsid w:val="00A96538"/>
    <w:rsid w:val="00A96544"/>
    <w:rsid w:val="00A969AF"/>
    <w:rsid w:val="00A969F8"/>
    <w:rsid w:val="00A96A6D"/>
    <w:rsid w:val="00A96AED"/>
    <w:rsid w:val="00A96BA3"/>
    <w:rsid w:val="00A96D3E"/>
    <w:rsid w:val="00A96DE8"/>
    <w:rsid w:val="00A96E7C"/>
    <w:rsid w:val="00A96E9D"/>
    <w:rsid w:val="00A970D9"/>
    <w:rsid w:val="00A9730F"/>
    <w:rsid w:val="00A9735F"/>
    <w:rsid w:val="00A97404"/>
    <w:rsid w:val="00A974E5"/>
    <w:rsid w:val="00A976B0"/>
    <w:rsid w:val="00A97BB1"/>
    <w:rsid w:val="00A97DA0"/>
    <w:rsid w:val="00A97E71"/>
    <w:rsid w:val="00A97F4E"/>
    <w:rsid w:val="00AA02BF"/>
    <w:rsid w:val="00AA02FB"/>
    <w:rsid w:val="00AA0391"/>
    <w:rsid w:val="00AA03F3"/>
    <w:rsid w:val="00AA06E3"/>
    <w:rsid w:val="00AA094A"/>
    <w:rsid w:val="00AA0A56"/>
    <w:rsid w:val="00AA0B2C"/>
    <w:rsid w:val="00AA0B37"/>
    <w:rsid w:val="00AA0B56"/>
    <w:rsid w:val="00AA0F86"/>
    <w:rsid w:val="00AA125A"/>
    <w:rsid w:val="00AA136D"/>
    <w:rsid w:val="00AA13DE"/>
    <w:rsid w:val="00AA16C9"/>
    <w:rsid w:val="00AA1744"/>
    <w:rsid w:val="00AA18AF"/>
    <w:rsid w:val="00AA1921"/>
    <w:rsid w:val="00AA19CE"/>
    <w:rsid w:val="00AA19D3"/>
    <w:rsid w:val="00AA1A86"/>
    <w:rsid w:val="00AA1C61"/>
    <w:rsid w:val="00AA1C89"/>
    <w:rsid w:val="00AA1D3B"/>
    <w:rsid w:val="00AA1ED1"/>
    <w:rsid w:val="00AA2016"/>
    <w:rsid w:val="00AA20C0"/>
    <w:rsid w:val="00AA2218"/>
    <w:rsid w:val="00AA223A"/>
    <w:rsid w:val="00AA228F"/>
    <w:rsid w:val="00AA25AD"/>
    <w:rsid w:val="00AA291A"/>
    <w:rsid w:val="00AA29E7"/>
    <w:rsid w:val="00AA2A9E"/>
    <w:rsid w:val="00AA2B6D"/>
    <w:rsid w:val="00AA2B71"/>
    <w:rsid w:val="00AA2BA4"/>
    <w:rsid w:val="00AA2D28"/>
    <w:rsid w:val="00AA308D"/>
    <w:rsid w:val="00AA30C8"/>
    <w:rsid w:val="00AA3103"/>
    <w:rsid w:val="00AA32D3"/>
    <w:rsid w:val="00AA3332"/>
    <w:rsid w:val="00AA34A6"/>
    <w:rsid w:val="00AA35EB"/>
    <w:rsid w:val="00AA35EE"/>
    <w:rsid w:val="00AA36D3"/>
    <w:rsid w:val="00AA378D"/>
    <w:rsid w:val="00AA389F"/>
    <w:rsid w:val="00AA3A72"/>
    <w:rsid w:val="00AA3AD2"/>
    <w:rsid w:val="00AA3B9D"/>
    <w:rsid w:val="00AA40C0"/>
    <w:rsid w:val="00AA4101"/>
    <w:rsid w:val="00AA41B8"/>
    <w:rsid w:val="00AA42AF"/>
    <w:rsid w:val="00AA43C6"/>
    <w:rsid w:val="00AA44E6"/>
    <w:rsid w:val="00AA4606"/>
    <w:rsid w:val="00AA4704"/>
    <w:rsid w:val="00AA479D"/>
    <w:rsid w:val="00AA49B6"/>
    <w:rsid w:val="00AA4BA8"/>
    <w:rsid w:val="00AA4CEE"/>
    <w:rsid w:val="00AA4DCF"/>
    <w:rsid w:val="00AA4FC8"/>
    <w:rsid w:val="00AA50DC"/>
    <w:rsid w:val="00AA51B5"/>
    <w:rsid w:val="00AA535A"/>
    <w:rsid w:val="00AA543F"/>
    <w:rsid w:val="00AA546E"/>
    <w:rsid w:val="00AA558E"/>
    <w:rsid w:val="00AA576F"/>
    <w:rsid w:val="00AA57F6"/>
    <w:rsid w:val="00AA5848"/>
    <w:rsid w:val="00AA5962"/>
    <w:rsid w:val="00AA5978"/>
    <w:rsid w:val="00AA59DB"/>
    <w:rsid w:val="00AA61FD"/>
    <w:rsid w:val="00AA660D"/>
    <w:rsid w:val="00AA668F"/>
    <w:rsid w:val="00AA68FB"/>
    <w:rsid w:val="00AA695D"/>
    <w:rsid w:val="00AA6A0D"/>
    <w:rsid w:val="00AA6B4C"/>
    <w:rsid w:val="00AA6BA7"/>
    <w:rsid w:val="00AA6BFD"/>
    <w:rsid w:val="00AA6EF0"/>
    <w:rsid w:val="00AA6F2E"/>
    <w:rsid w:val="00AA715E"/>
    <w:rsid w:val="00AA74D8"/>
    <w:rsid w:val="00AA76BB"/>
    <w:rsid w:val="00AA7850"/>
    <w:rsid w:val="00AA7ACE"/>
    <w:rsid w:val="00AA7C56"/>
    <w:rsid w:val="00AA7C7C"/>
    <w:rsid w:val="00AA7F4C"/>
    <w:rsid w:val="00AB02C9"/>
    <w:rsid w:val="00AB058E"/>
    <w:rsid w:val="00AB0858"/>
    <w:rsid w:val="00AB0F92"/>
    <w:rsid w:val="00AB1003"/>
    <w:rsid w:val="00AB1547"/>
    <w:rsid w:val="00AB1BE4"/>
    <w:rsid w:val="00AB1FDD"/>
    <w:rsid w:val="00AB207E"/>
    <w:rsid w:val="00AB20A8"/>
    <w:rsid w:val="00AB280E"/>
    <w:rsid w:val="00AB28FB"/>
    <w:rsid w:val="00AB2935"/>
    <w:rsid w:val="00AB2952"/>
    <w:rsid w:val="00AB2B52"/>
    <w:rsid w:val="00AB2CC6"/>
    <w:rsid w:val="00AB2CE5"/>
    <w:rsid w:val="00AB3453"/>
    <w:rsid w:val="00AB3569"/>
    <w:rsid w:val="00AB3797"/>
    <w:rsid w:val="00AB3AB2"/>
    <w:rsid w:val="00AB3CD3"/>
    <w:rsid w:val="00AB3F26"/>
    <w:rsid w:val="00AB3F53"/>
    <w:rsid w:val="00AB417E"/>
    <w:rsid w:val="00AB42D0"/>
    <w:rsid w:val="00AB42DA"/>
    <w:rsid w:val="00AB442C"/>
    <w:rsid w:val="00AB4481"/>
    <w:rsid w:val="00AB4489"/>
    <w:rsid w:val="00AB467B"/>
    <w:rsid w:val="00AB47A9"/>
    <w:rsid w:val="00AB49C4"/>
    <w:rsid w:val="00AB4B7E"/>
    <w:rsid w:val="00AB4BE5"/>
    <w:rsid w:val="00AB4D05"/>
    <w:rsid w:val="00AB4D25"/>
    <w:rsid w:val="00AB4E11"/>
    <w:rsid w:val="00AB504E"/>
    <w:rsid w:val="00AB551F"/>
    <w:rsid w:val="00AB584A"/>
    <w:rsid w:val="00AB597B"/>
    <w:rsid w:val="00AB5AE5"/>
    <w:rsid w:val="00AB5BD4"/>
    <w:rsid w:val="00AB5C96"/>
    <w:rsid w:val="00AB5E6F"/>
    <w:rsid w:val="00AB6514"/>
    <w:rsid w:val="00AB65CE"/>
    <w:rsid w:val="00AB6650"/>
    <w:rsid w:val="00AB6979"/>
    <w:rsid w:val="00AB69AA"/>
    <w:rsid w:val="00AB6B35"/>
    <w:rsid w:val="00AB6B80"/>
    <w:rsid w:val="00AB6BEE"/>
    <w:rsid w:val="00AB6CB4"/>
    <w:rsid w:val="00AB6EBF"/>
    <w:rsid w:val="00AB700D"/>
    <w:rsid w:val="00AB759A"/>
    <w:rsid w:val="00AB7CFE"/>
    <w:rsid w:val="00AB7D40"/>
    <w:rsid w:val="00AB7DC4"/>
    <w:rsid w:val="00AC0006"/>
    <w:rsid w:val="00AC052D"/>
    <w:rsid w:val="00AC053D"/>
    <w:rsid w:val="00AC0875"/>
    <w:rsid w:val="00AC087F"/>
    <w:rsid w:val="00AC0C92"/>
    <w:rsid w:val="00AC0FEB"/>
    <w:rsid w:val="00AC128E"/>
    <w:rsid w:val="00AC137E"/>
    <w:rsid w:val="00AC14B0"/>
    <w:rsid w:val="00AC16EC"/>
    <w:rsid w:val="00AC171D"/>
    <w:rsid w:val="00AC19F5"/>
    <w:rsid w:val="00AC1B78"/>
    <w:rsid w:val="00AC1BA6"/>
    <w:rsid w:val="00AC1BD3"/>
    <w:rsid w:val="00AC1D2B"/>
    <w:rsid w:val="00AC25A9"/>
    <w:rsid w:val="00AC266C"/>
    <w:rsid w:val="00AC27A8"/>
    <w:rsid w:val="00AC29E1"/>
    <w:rsid w:val="00AC2CFF"/>
    <w:rsid w:val="00AC2E3B"/>
    <w:rsid w:val="00AC2FD3"/>
    <w:rsid w:val="00AC2FFA"/>
    <w:rsid w:val="00AC3364"/>
    <w:rsid w:val="00AC340A"/>
    <w:rsid w:val="00AC3481"/>
    <w:rsid w:val="00AC3644"/>
    <w:rsid w:val="00AC3807"/>
    <w:rsid w:val="00AC3977"/>
    <w:rsid w:val="00AC3A67"/>
    <w:rsid w:val="00AC3AC6"/>
    <w:rsid w:val="00AC3B52"/>
    <w:rsid w:val="00AC3CAD"/>
    <w:rsid w:val="00AC3D57"/>
    <w:rsid w:val="00AC3E8E"/>
    <w:rsid w:val="00AC3FBC"/>
    <w:rsid w:val="00AC4206"/>
    <w:rsid w:val="00AC4243"/>
    <w:rsid w:val="00AC4446"/>
    <w:rsid w:val="00AC444D"/>
    <w:rsid w:val="00AC4826"/>
    <w:rsid w:val="00AC4856"/>
    <w:rsid w:val="00AC48F3"/>
    <w:rsid w:val="00AC4C6D"/>
    <w:rsid w:val="00AC4EAF"/>
    <w:rsid w:val="00AC4FC2"/>
    <w:rsid w:val="00AC533B"/>
    <w:rsid w:val="00AC538D"/>
    <w:rsid w:val="00AC5657"/>
    <w:rsid w:val="00AC56C1"/>
    <w:rsid w:val="00AC5980"/>
    <w:rsid w:val="00AC5B01"/>
    <w:rsid w:val="00AC5B54"/>
    <w:rsid w:val="00AC5C61"/>
    <w:rsid w:val="00AC5E48"/>
    <w:rsid w:val="00AC5F7D"/>
    <w:rsid w:val="00AC6021"/>
    <w:rsid w:val="00AC6663"/>
    <w:rsid w:val="00AC69CD"/>
    <w:rsid w:val="00AC6A6A"/>
    <w:rsid w:val="00AC6AEC"/>
    <w:rsid w:val="00AC6D0A"/>
    <w:rsid w:val="00AC6DEE"/>
    <w:rsid w:val="00AC6E56"/>
    <w:rsid w:val="00AC6EB8"/>
    <w:rsid w:val="00AC7157"/>
    <w:rsid w:val="00AC736E"/>
    <w:rsid w:val="00AC73A5"/>
    <w:rsid w:val="00AC75B8"/>
    <w:rsid w:val="00AC76D6"/>
    <w:rsid w:val="00AC7B03"/>
    <w:rsid w:val="00AC7C71"/>
    <w:rsid w:val="00AC7F42"/>
    <w:rsid w:val="00AD0005"/>
    <w:rsid w:val="00AD003B"/>
    <w:rsid w:val="00AD06A6"/>
    <w:rsid w:val="00AD06CB"/>
    <w:rsid w:val="00AD07FE"/>
    <w:rsid w:val="00AD0964"/>
    <w:rsid w:val="00AD0982"/>
    <w:rsid w:val="00AD0A18"/>
    <w:rsid w:val="00AD0AD8"/>
    <w:rsid w:val="00AD1403"/>
    <w:rsid w:val="00AD1CB5"/>
    <w:rsid w:val="00AD1F49"/>
    <w:rsid w:val="00AD2076"/>
    <w:rsid w:val="00AD217A"/>
    <w:rsid w:val="00AD222F"/>
    <w:rsid w:val="00AD2318"/>
    <w:rsid w:val="00AD232D"/>
    <w:rsid w:val="00AD27DE"/>
    <w:rsid w:val="00AD2926"/>
    <w:rsid w:val="00AD2A33"/>
    <w:rsid w:val="00AD2D04"/>
    <w:rsid w:val="00AD2E27"/>
    <w:rsid w:val="00AD2FAB"/>
    <w:rsid w:val="00AD3091"/>
    <w:rsid w:val="00AD3099"/>
    <w:rsid w:val="00AD3660"/>
    <w:rsid w:val="00AD3874"/>
    <w:rsid w:val="00AD38C6"/>
    <w:rsid w:val="00AD38DD"/>
    <w:rsid w:val="00AD3CD9"/>
    <w:rsid w:val="00AD3D9D"/>
    <w:rsid w:val="00AD3F59"/>
    <w:rsid w:val="00AD40FB"/>
    <w:rsid w:val="00AD4342"/>
    <w:rsid w:val="00AD44C8"/>
    <w:rsid w:val="00AD46B7"/>
    <w:rsid w:val="00AD4924"/>
    <w:rsid w:val="00AD4A2C"/>
    <w:rsid w:val="00AD4A40"/>
    <w:rsid w:val="00AD4B42"/>
    <w:rsid w:val="00AD4C9B"/>
    <w:rsid w:val="00AD4D03"/>
    <w:rsid w:val="00AD4DF4"/>
    <w:rsid w:val="00AD5118"/>
    <w:rsid w:val="00AD51B9"/>
    <w:rsid w:val="00AD5261"/>
    <w:rsid w:val="00AD5335"/>
    <w:rsid w:val="00AD5649"/>
    <w:rsid w:val="00AD58A7"/>
    <w:rsid w:val="00AD58C0"/>
    <w:rsid w:val="00AD5D2A"/>
    <w:rsid w:val="00AD5E63"/>
    <w:rsid w:val="00AD5F0F"/>
    <w:rsid w:val="00AD6285"/>
    <w:rsid w:val="00AD631C"/>
    <w:rsid w:val="00AD6608"/>
    <w:rsid w:val="00AD6624"/>
    <w:rsid w:val="00AD6AF5"/>
    <w:rsid w:val="00AD6F34"/>
    <w:rsid w:val="00AD7036"/>
    <w:rsid w:val="00AD71FA"/>
    <w:rsid w:val="00AD72B2"/>
    <w:rsid w:val="00AD731B"/>
    <w:rsid w:val="00AD7436"/>
    <w:rsid w:val="00AD7439"/>
    <w:rsid w:val="00AD75A3"/>
    <w:rsid w:val="00AD7632"/>
    <w:rsid w:val="00AD7B74"/>
    <w:rsid w:val="00AD7BF6"/>
    <w:rsid w:val="00AD7C30"/>
    <w:rsid w:val="00AD7C78"/>
    <w:rsid w:val="00AD7F0F"/>
    <w:rsid w:val="00AE0054"/>
    <w:rsid w:val="00AE029F"/>
    <w:rsid w:val="00AE02A9"/>
    <w:rsid w:val="00AE03E0"/>
    <w:rsid w:val="00AE0655"/>
    <w:rsid w:val="00AE0697"/>
    <w:rsid w:val="00AE074E"/>
    <w:rsid w:val="00AE0AB6"/>
    <w:rsid w:val="00AE0B92"/>
    <w:rsid w:val="00AE0E14"/>
    <w:rsid w:val="00AE0EA2"/>
    <w:rsid w:val="00AE119C"/>
    <w:rsid w:val="00AE155E"/>
    <w:rsid w:val="00AE17E8"/>
    <w:rsid w:val="00AE18EA"/>
    <w:rsid w:val="00AE1ABC"/>
    <w:rsid w:val="00AE1F6F"/>
    <w:rsid w:val="00AE2275"/>
    <w:rsid w:val="00AE275A"/>
    <w:rsid w:val="00AE27F5"/>
    <w:rsid w:val="00AE2AB5"/>
    <w:rsid w:val="00AE2AFD"/>
    <w:rsid w:val="00AE2B35"/>
    <w:rsid w:val="00AE2E29"/>
    <w:rsid w:val="00AE2FAC"/>
    <w:rsid w:val="00AE3056"/>
    <w:rsid w:val="00AE341A"/>
    <w:rsid w:val="00AE3480"/>
    <w:rsid w:val="00AE3596"/>
    <w:rsid w:val="00AE36F8"/>
    <w:rsid w:val="00AE37D7"/>
    <w:rsid w:val="00AE3885"/>
    <w:rsid w:val="00AE38A7"/>
    <w:rsid w:val="00AE38DA"/>
    <w:rsid w:val="00AE394D"/>
    <w:rsid w:val="00AE39C1"/>
    <w:rsid w:val="00AE3DA1"/>
    <w:rsid w:val="00AE3E2B"/>
    <w:rsid w:val="00AE3EA2"/>
    <w:rsid w:val="00AE40BC"/>
    <w:rsid w:val="00AE4148"/>
    <w:rsid w:val="00AE436B"/>
    <w:rsid w:val="00AE4445"/>
    <w:rsid w:val="00AE4468"/>
    <w:rsid w:val="00AE45B0"/>
    <w:rsid w:val="00AE466E"/>
    <w:rsid w:val="00AE4839"/>
    <w:rsid w:val="00AE4C92"/>
    <w:rsid w:val="00AE4FD5"/>
    <w:rsid w:val="00AE5063"/>
    <w:rsid w:val="00AE506B"/>
    <w:rsid w:val="00AE55FF"/>
    <w:rsid w:val="00AE5647"/>
    <w:rsid w:val="00AE5D4E"/>
    <w:rsid w:val="00AE5F58"/>
    <w:rsid w:val="00AE5F76"/>
    <w:rsid w:val="00AE605A"/>
    <w:rsid w:val="00AE610A"/>
    <w:rsid w:val="00AE6254"/>
    <w:rsid w:val="00AE62CD"/>
    <w:rsid w:val="00AE667A"/>
    <w:rsid w:val="00AE6984"/>
    <w:rsid w:val="00AE69C7"/>
    <w:rsid w:val="00AE6DFD"/>
    <w:rsid w:val="00AE6F9E"/>
    <w:rsid w:val="00AE7078"/>
    <w:rsid w:val="00AE742E"/>
    <w:rsid w:val="00AE7469"/>
    <w:rsid w:val="00AE759C"/>
    <w:rsid w:val="00AE7617"/>
    <w:rsid w:val="00AE766C"/>
    <w:rsid w:val="00AE76EE"/>
    <w:rsid w:val="00AE77E0"/>
    <w:rsid w:val="00AE798B"/>
    <w:rsid w:val="00AE7993"/>
    <w:rsid w:val="00AE79AE"/>
    <w:rsid w:val="00AE7AF6"/>
    <w:rsid w:val="00AE7BA6"/>
    <w:rsid w:val="00AE7C94"/>
    <w:rsid w:val="00AE7D5A"/>
    <w:rsid w:val="00AE7E70"/>
    <w:rsid w:val="00AF03A4"/>
    <w:rsid w:val="00AF0678"/>
    <w:rsid w:val="00AF0999"/>
    <w:rsid w:val="00AF0A4C"/>
    <w:rsid w:val="00AF0AA6"/>
    <w:rsid w:val="00AF0BAA"/>
    <w:rsid w:val="00AF0D76"/>
    <w:rsid w:val="00AF0FAB"/>
    <w:rsid w:val="00AF11FF"/>
    <w:rsid w:val="00AF13C4"/>
    <w:rsid w:val="00AF14CB"/>
    <w:rsid w:val="00AF19F6"/>
    <w:rsid w:val="00AF1BB3"/>
    <w:rsid w:val="00AF1D9E"/>
    <w:rsid w:val="00AF1E8E"/>
    <w:rsid w:val="00AF1E9B"/>
    <w:rsid w:val="00AF1ED0"/>
    <w:rsid w:val="00AF2124"/>
    <w:rsid w:val="00AF2279"/>
    <w:rsid w:val="00AF24BB"/>
    <w:rsid w:val="00AF26D2"/>
    <w:rsid w:val="00AF279C"/>
    <w:rsid w:val="00AF2940"/>
    <w:rsid w:val="00AF2951"/>
    <w:rsid w:val="00AF2966"/>
    <w:rsid w:val="00AF2CAE"/>
    <w:rsid w:val="00AF2CF4"/>
    <w:rsid w:val="00AF327F"/>
    <w:rsid w:val="00AF336F"/>
    <w:rsid w:val="00AF35F5"/>
    <w:rsid w:val="00AF3763"/>
    <w:rsid w:val="00AF37A8"/>
    <w:rsid w:val="00AF37D5"/>
    <w:rsid w:val="00AF3838"/>
    <w:rsid w:val="00AF38E1"/>
    <w:rsid w:val="00AF3909"/>
    <w:rsid w:val="00AF3B24"/>
    <w:rsid w:val="00AF3CB4"/>
    <w:rsid w:val="00AF40C4"/>
    <w:rsid w:val="00AF4211"/>
    <w:rsid w:val="00AF4255"/>
    <w:rsid w:val="00AF4433"/>
    <w:rsid w:val="00AF4BDB"/>
    <w:rsid w:val="00AF4E58"/>
    <w:rsid w:val="00AF4F1B"/>
    <w:rsid w:val="00AF50A2"/>
    <w:rsid w:val="00AF51F8"/>
    <w:rsid w:val="00AF537D"/>
    <w:rsid w:val="00AF564D"/>
    <w:rsid w:val="00AF56F0"/>
    <w:rsid w:val="00AF59E2"/>
    <w:rsid w:val="00AF5A1C"/>
    <w:rsid w:val="00AF5EC9"/>
    <w:rsid w:val="00AF611F"/>
    <w:rsid w:val="00AF6579"/>
    <w:rsid w:val="00AF6DDE"/>
    <w:rsid w:val="00AF6EE0"/>
    <w:rsid w:val="00AF70CE"/>
    <w:rsid w:val="00AF7418"/>
    <w:rsid w:val="00AF757B"/>
    <w:rsid w:val="00AF7669"/>
    <w:rsid w:val="00AF79DB"/>
    <w:rsid w:val="00AF7D65"/>
    <w:rsid w:val="00AF7F9C"/>
    <w:rsid w:val="00B000E2"/>
    <w:rsid w:val="00B004BF"/>
    <w:rsid w:val="00B006E9"/>
    <w:rsid w:val="00B0076D"/>
    <w:rsid w:val="00B00B3C"/>
    <w:rsid w:val="00B00C67"/>
    <w:rsid w:val="00B00FED"/>
    <w:rsid w:val="00B01095"/>
    <w:rsid w:val="00B0114F"/>
    <w:rsid w:val="00B01234"/>
    <w:rsid w:val="00B01403"/>
    <w:rsid w:val="00B01518"/>
    <w:rsid w:val="00B0167C"/>
    <w:rsid w:val="00B0169B"/>
    <w:rsid w:val="00B0184B"/>
    <w:rsid w:val="00B01A52"/>
    <w:rsid w:val="00B01FEC"/>
    <w:rsid w:val="00B020D5"/>
    <w:rsid w:val="00B024B8"/>
    <w:rsid w:val="00B025AA"/>
    <w:rsid w:val="00B026E1"/>
    <w:rsid w:val="00B0293B"/>
    <w:rsid w:val="00B02BF0"/>
    <w:rsid w:val="00B02FC7"/>
    <w:rsid w:val="00B03054"/>
    <w:rsid w:val="00B031AC"/>
    <w:rsid w:val="00B032A9"/>
    <w:rsid w:val="00B03376"/>
    <w:rsid w:val="00B03447"/>
    <w:rsid w:val="00B03450"/>
    <w:rsid w:val="00B037C7"/>
    <w:rsid w:val="00B03835"/>
    <w:rsid w:val="00B03890"/>
    <w:rsid w:val="00B03920"/>
    <w:rsid w:val="00B03AB3"/>
    <w:rsid w:val="00B03BC7"/>
    <w:rsid w:val="00B03C8D"/>
    <w:rsid w:val="00B03CE9"/>
    <w:rsid w:val="00B03F34"/>
    <w:rsid w:val="00B04193"/>
    <w:rsid w:val="00B0451D"/>
    <w:rsid w:val="00B04764"/>
    <w:rsid w:val="00B04790"/>
    <w:rsid w:val="00B04AFF"/>
    <w:rsid w:val="00B04C2A"/>
    <w:rsid w:val="00B05056"/>
    <w:rsid w:val="00B05119"/>
    <w:rsid w:val="00B0550C"/>
    <w:rsid w:val="00B056CB"/>
    <w:rsid w:val="00B05750"/>
    <w:rsid w:val="00B05757"/>
    <w:rsid w:val="00B05963"/>
    <w:rsid w:val="00B05D11"/>
    <w:rsid w:val="00B05EC3"/>
    <w:rsid w:val="00B05F4D"/>
    <w:rsid w:val="00B05F71"/>
    <w:rsid w:val="00B06051"/>
    <w:rsid w:val="00B06086"/>
    <w:rsid w:val="00B06227"/>
    <w:rsid w:val="00B06496"/>
    <w:rsid w:val="00B064F8"/>
    <w:rsid w:val="00B0667C"/>
    <w:rsid w:val="00B06719"/>
    <w:rsid w:val="00B06AE9"/>
    <w:rsid w:val="00B06B5E"/>
    <w:rsid w:val="00B06DD3"/>
    <w:rsid w:val="00B06F37"/>
    <w:rsid w:val="00B06F76"/>
    <w:rsid w:val="00B06FCA"/>
    <w:rsid w:val="00B07624"/>
    <w:rsid w:val="00B0764A"/>
    <w:rsid w:val="00B07695"/>
    <w:rsid w:val="00B0769B"/>
    <w:rsid w:val="00B07B5F"/>
    <w:rsid w:val="00B07E6B"/>
    <w:rsid w:val="00B07EC2"/>
    <w:rsid w:val="00B1040A"/>
    <w:rsid w:val="00B104DC"/>
    <w:rsid w:val="00B106DA"/>
    <w:rsid w:val="00B1084A"/>
    <w:rsid w:val="00B10A1C"/>
    <w:rsid w:val="00B10A9A"/>
    <w:rsid w:val="00B10D09"/>
    <w:rsid w:val="00B10F79"/>
    <w:rsid w:val="00B112AD"/>
    <w:rsid w:val="00B11A68"/>
    <w:rsid w:val="00B11D69"/>
    <w:rsid w:val="00B11F05"/>
    <w:rsid w:val="00B11F36"/>
    <w:rsid w:val="00B12216"/>
    <w:rsid w:val="00B12702"/>
    <w:rsid w:val="00B12D4B"/>
    <w:rsid w:val="00B12D4D"/>
    <w:rsid w:val="00B12E61"/>
    <w:rsid w:val="00B12F6D"/>
    <w:rsid w:val="00B12FE5"/>
    <w:rsid w:val="00B13214"/>
    <w:rsid w:val="00B13296"/>
    <w:rsid w:val="00B13410"/>
    <w:rsid w:val="00B1358E"/>
    <w:rsid w:val="00B137CD"/>
    <w:rsid w:val="00B137CE"/>
    <w:rsid w:val="00B1380E"/>
    <w:rsid w:val="00B13B02"/>
    <w:rsid w:val="00B13CD2"/>
    <w:rsid w:val="00B13DF6"/>
    <w:rsid w:val="00B13E2C"/>
    <w:rsid w:val="00B14517"/>
    <w:rsid w:val="00B1458A"/>
    <w:rsid w:val="00B146E6"/>
    <w:rsid w:val="00B1488F"/>
    <w:rsid w:val="00B148C4"/>
    <w:rsid w:val="00B149C5"/>
    <w:rsid w:val="00B149EA"/>
    <w:rsid w:val="00B149FD"/>
    <w:rsid w:val="00B14DF2"/>
    <w:rsid w:val="00B14F51"/>
    <w:rsid w:val="00B15121"/>
    <w:rsid w:val="00B15227"/>
    <w:rsid w:val="00B1560E"/>
    <w:rsid w:val="00B15884"/>
    <w:rsid w:val="00B15955"/>
    <w:rsid w:val="00B159BB"/>
    <w:rsid w:val="00B159D7"/>
    <w:rsid w:val="00B15ABF"/>
    <w:rsid w:val="00B15B4A"/>
    <w:rsid w:val="00B15E50"/>
    <w:rsid w:val="00B15F9A"/>
    <w:rsid w:val="00B1619D"/>
    <w:rsid w:val="00B16279"/>
    <w:rsid w:val="00B162BB"/>
    <w:rsid w:val="00B16B07"/>
    <w:rsid w:val="00B16D76"/>
    <w:rsid w:val="00B178A2"/>
    <w:rsid w:val="00B179BC"/>
    <w:rsid w:val="00B17ACD"/>
    <w:rsid w:val="00B17B65"/>
    <w:rsid w:val="00B17BA3"/>
    <w:rsid w:val="00B17BEC"/>
    <w:rsid w:val="00B200A1"/>
    <w:rsid w:val="00B20414"/>
    <w:rsid w:val="00B207D4"/>
    <w:rsid w:val="00B20A69"/>
    <w:rsid w:val="00B20BCE"/>
    <w:rsid w:val="00B20E1F"/>
    <w:rsid w:val="00B20F16"/>
    <w:rsid w:val="00B20F84"/>
    <w:rsid w:val="00B21127"/>
    <w:rsid w:val="00B21356"/>
    <w:rsid w:val="00B2177E"/>
    <w:rsid w:val="00B21AF8"/>
    <w:rsid w:val="00B21B91"/>
    <w:rsid w:val="00B22424"/>
    <w:rsid w:val="00B22556"/>
    <w:rsid w:val="00B22642"/>
    <w:rsid w:val="00B22652"/>
    <w:rsid w:val="00B226FE"/>
    <w:rsid w:val="00B227B8"/>
    <w:rsid w:val="00B228BE"/>
    <w:rsid w:val="00B22989"/>
    <w:rsid w:val="00B22E5F"/>
    <w:rsid w:val="00B2339F"/>
    <w:rsid w:val="00B237C5"/>
    <w:rsid w:val="00B23968"/>
    <w:rsid w:val="00B23ACF"/>
    <w:rsid w:val="00B23DEC"/>
    <w:rsid w:val="00B241B2"/>
    <w:rsid w:val="00B2420B"/>
    <w:rsid w:val="00B243DF"/>
    <w:rsid w:val="00B24A1B"/>
    <w:rsid w:val="00B24F68"/>
    <w:rsid w:val="00B25497"/>
    <w:rsid w:val="00B25836"/>
    <w:rsid w:val="00B259DA"/>
    <w:rsid w:val="00B25A48"/>
    <w:rsid w:val="00B25D10"/>
    <w:rsid w:val="00B25D4F"/>
    <w:rsid w:val="00B25E64"/>
    <w:rsid w:val="00B26064"/>
    <w:rsid w:val="00B260C7"/>
    <w:rsid w:val="00B2616A"/>
    <w:rsid w:val="00B2620A"/>
    <w:rsid w:val="00B262DD"/>
    <w:rsid w:val="00B263DF"/>
    <w:rsid w:val="00B263FF"/>
    <w:rsid w:val="00B264C2"/>
    <w:rsid w:val="00B265AA"/>
    <w:rsid w:val="00B266D1"/>
    <w:rsid w:val="00B2673E"/>
    <w:rsid w:val="00B267FA"/>
    <w:rsid w:val="00B26997"/>
    <w:rsid w:val="00B26F38"/>
    <w:rsid w:val="00B26FE7"/>
    <w:rsid w:val="00B2701C"/>
    <w:rsid w:val="00B271A1"/>
    <w:rsid w:val="00B27296"/>
    <w:rsid w:val="00B2740F"/>
    <w:rsid w:val="00B2749B"/>
    <w:rsid w:val="00B2765F"/>
    <w:rsid w:val="00B277A8"/>
    <w:rsid w:val="00B277C9"/>
    <w:rsid w:val="00B27A80"/>
    <w:rsid w:val="00B27DD2"/>
    <w:rsid w:val="00B27DF4"/>
    <w:rsid w:val="00B30132"/>
    <w:rsid w:val="00B30182"/>
    <w:rsid w:val="00B30320"/>
    <w:rsid w:val="00B30663"/>
    <w:rsid w:val="00B30A5F"/>
    <w:rsid w:val="00B30F43"/>
    <w:rsid w:val="00B3110A"/>
    <w:rsid w:val="00B312FA"/>
    <w:rsid w:val="00B313BB"/>
    <w:rsid w:val="00B313C9"/>
    <w:rsid w:val="00B31414"/>
    <w:rsid w:val="00B31695"/>
    <w:rsid w:val="00B3182B"/>
    <w:rsid w:val="00B3187D"/>
    <w:rsid w:val="00B319C1"/>
    <w:rsid w:val="00B31DDD"/>
    <w:rsid w:val="00B31FFE"/>
    <w:rsid w:val="00B320C3"/>
    <w:rsid w:val="00B321BD"/>
    <w:rsid w:val="00B32365"/>
    <w:rsid w:val="00B32397"/>
    <w:rsid w:val="00B323AF"/>
    <w:rsid w:val="00B325AC"/>
    <w:rsid w:val="00B325BA"/>
    <w:rsid w:val="00B3290B"/>
    <w:rsid w:val="00B3293C"/>
    <w:rsid w:val="00B32D29"/>
    <w:rsid w:val="00B331E7"/>
    <w:rsid w:val="00B33273"/>
    <w:rsid w:val="00B332DF"/>
    <w:rsid w:val="00B332EF"/>
    <w:rsid w:val="00B33694"/>
    <w:rsid w:val="00B33A26"/>
    <w:rsid w:val="00B33E7D"/>
    <w:rsid w:val="00B343C7"/>
    <w:rsid w:val="00B3449C"/>
    <w:rsid w:val="00B34A1B"/>
    <w:rsid w:val="00B34AA2"/>
    <w:rsid w:val="00B34C57"/>
    <w:rsid w:val="00B34D23"/>
    <w:rsid w:val="00B34E5D"/>
    <w:rsid w:val="00B34F80"/>
    <w:rsid w:val="00B35031"/>
    <w:rsid w:val="00B3517A"/>
    <w:rsid w:val="00B35707"/>
    <w:rsid w:val="00B3581B"/>
    <w:rsid w:val="00B3590E"/>
    <w:rsid w:val="00B359DE"/>
    <w:rsid w:val="00B35CDF"/>
    <w:rsid w:val="00B35D12"/>
    <w:rsid w:val="00B35D1D"/>
    <w:rsid w:val="00B35E3D"/>
    <w:rsid w:val="00B360D5"/>
    <w:rsid w:val="00B362DB"/>
    <w:rsid w:val="00B36363"/>
    <w:rsid w:val="00B3673E"/>
    <w:rsid w:val="00B36A9C"/>
    <w:rsid w:val="00B36B0A"/>
    <w:rsid w:val="00B36C1D"/>
    <w:rsid w:val="00B36C68"/>
    <w:rsid w:val="00B37044"/>
    <w:rsid w:val="00B37342"/>
    <w:rsid w:val="00B373FD"/>
    <w:rsid w:val="00B37448"/>
    <w:rsid w:val="00B37A7F"/>
    <w:rsid w:val="00B37AC3"/>
    <w:rsid w:val="00B37C6C"/>
    <w:rsid w:val="00B37EF6"/>
    <w:rsid w:val="00B37FCE"/>
    <w:rsid w:val="00B40055"/>
    <w:rsid w:val="00B400A2"/>
    <w:rsid w:val="00B40258"/>
    <w:rsid w:val="00B407F5"/>
    <w:rsid w:val="00B408FD"/>
    <w:rsid w:val="00B40937"/>
    <w:rsid w:val="00B40F6A"/>
    <w:rsid w:val="00B40F6E"/>
    <w:rsid w:val="00B41010"/>
    <w:rsid w:val="00B41019"/>
    <w:rsid w:val="00B411F6"/>
    <w:rsid w:val="00B412C2"/>
    <w:rsid w:val="00B4180A"/>
    <w:rsid w:val="00B41AF2"/>
    <w:rsid w:val="00B41C53"/>
    <w:rsid w:val="00B41DF9"/>
    <w:rsid w:val="00B41F54"/>
    <w:rsid w:val="00B4200A"/>
    <w:rsid w:val="00B42228"/>
    <w:rsid w:val="00B42445"/>
    <w:rsid w:val="00B4258A"/>
    <w:rsid w:val="00B42622"/>
    <w:rsid w:val="00B426C4"/>
    <w:rsid w:val="00B4294E"/>
    <w:rsid w:val="00B42B28"/>
    <w:rsid w:val="00B42C91"/>
    <w:rsid w:val="00B42E86"/>
    <w:rsid w:val="00B42EF4"/>
    <w:rsid w:val="00B42F24"/>
    <w:rsid w:val="00B430FA"/>
    <w:rsid w:val="00B43189"/>
    <w:rsid w:val="00B4384A"/>
    <w:rsid w:val="00B438E4"/>
    <w:rsid w:val="00B439EC"/>
    <w:rsid w:val="00B43A42"/>
    <w:rsid w:val="00B43F93"/>
    <w:rsid w:val="00B4428D"/>
    <w:rsid w:val="00B442C7"/>
    <w:rsid w:val="00B44665"/>
    <w:rsid w:val="00B446F8"/>
    <w:rsid w:val="00B44B03"/>
    <w:rsid w:val="00B44B7F"/>
    <w:rsid w:val="00B44CCD"/>
    <w:rsid w:val="00B44CF6"/>
    <w:rsid w:val="00B44E2E"/>
    <w:rsid w:val="00B4500A"/>
    <w:rsid w:val="00B459B4"/>
    <w:rsid w:val="00B45DA8"/>
    <w:rsid w:val="00B45EC7"/>
    <w:rsid w:val="00B45FBA"/>
    <w:rsid w:val="00B4603C"/>
    <w:rsid w:val="00B4610B"/>
    <w:rsid w:val="00B462C1"/>
    <w:rsid w:val="00B46488"/>
    <w:rsid w:val="00B464C4"/>
    <w:rsid w:val="00B464FD"/>
    <w:rsid w:val="00B468B3"/>
    <w:rsid w:val="00B469ED"/>
    <w:rsid w:val="00B46A5E"/>
    <w:rsid w:val="00B46B37"/>
    <w:rsid w:val="00B46D08"/>
    <w:rsid w:val="00B46FAB"/>
    <w:rsid w:val="00B46FF8"/>
    <w:rsid w:val="00B470D2"/>
    <w:rsid w:val="00B47113"/>
    <w:rsid w:val="00B471B0"/>
    <w:rsid w:val="00B472D7"/>
    <w:rsid w:val="00B47563"/>
    <w:rsid w:val="00B476B1"/>
    <w:rsid w:val="00B47925"/>
    <w:rsid w:val="00B479E1"/>
    <w:rsid w:val="00B47C22"/>
    <w:rsid w:val="00B47CC2"/>
    <w:rsid w:val="00B47D9D"/>
    <w:rsid w:val="00B47F7A"/>
    <w:rsid w:val="00B47F97"/>
    <w:rsid w:val="00B47FAA"/>
    <w:rsid w:val="00B503A9"/>
    <w:rsid w:val="00B50BA7"/>
    <w:rsid w:val="00B50C28"/>
    <w:rsid w:val="00B50F14"/>
    <w:rsid w:val="00B5100B"/>
    <w:rsid w:val="00B5103C"/>
    <w:rsid w:val="00B51255"/>
    <w:rsid w:val="00B515A0"/>
    <w:rsid w:val="00B51C92"/>
    <w:rsid w:val="00B51CF5"/>
    <w:rsid w:val="00B5200F"/>
    <w:rsid w:val="00B522F3"/>
    <w:rsid w:val="00B523DD"/>
    <w:rsid w:val="00B52778"/>
    <w:rsid w:val="00B5289D"/>
    <w:rsid w:val="00B52E75"/>
    <w:rsid w:val="00B530DE"/>
    <w:rsid w:val="00B532EA"/>
    <w:rsid w:val="00B533C0"/>
    <w:rsid w:val="00B53964"/>
    <w:rsid w:val="00B53BDA"/>
    <w:rsid w:val="00B53F56"/>
    <w:rsid w:val="00B540CE"/>
    <w:rsid w:val="00B54116"/>
    <w:rsid w:val="00B54249"/>
    <w:rsid w:val="00B54257"/>
    <w:rsid w:val="00B544AA"/>
    <w:rsid w:val="00B54595"/>
    <w:rsid w:val="00B547A8"/>
    <w:rsid w:val="00B54806"/>
    <w:rsid w:val="00B54820"/>
    <w:rsid w:val="00B54A0A"/>
    <w:rsid w:val="00B54D05"/>
    <w:rsid w:val="00B54DD1"/>
    <w:rsid w:val="00B54EB7"/>
    <w:rsid w:val="00B5523A"/>
    <w:rsid w:val="00B5587F"/>
    <w:rsid w:val="00B55A61"/>
    <w:rsid w:val="00B55BBB"/>
    <w:rsid w:val="00B55E47"/>
    <w:rsid w:val="00B55F9C"/>
    <w:rsid w:val="00B56463"/>
    <w:rsid w:val="00B564A2"/>
    <w:rsid w:val="00B56510"/>
    <w:rsid w:val="00B56674"/>
    <w:rsid w:val="00B56838"/>
    <w:rsid w:val="00B56B02"/>
    <w:rsid w:val="00B56B4A"/>
    <w:rsid w:val="00B56C16"/>
    <w:rsid w:val="00B56E24"/>
    <w:rsid w:val="00B56F13"/>
    <w:rsid w:val="00B57590"/>
    <w:rsid w:val="00B579B3"/>
    <w:rsid w:val="00B57AFC"/>
    <w:rsid w:val="00B57D24"/>
    <w:rsid w:val="00B57F75"/>
    <w:rsid w:val="00B60164"/>
    <w:rsid w:val="00B605F6"/>
    <w:rsid w:val="00B60967"/>
    <w:rsid w:val="00B60C26"/>
    <w:rsid w:val="00B60E49"/>
    <w:rsid w:val="00B611DA"/>
    <w:rsid w:val="00B613DC"/>
    <w:rsid w:val="00B6142F"/>
    <w:rsid w:val="00B61815"/>
    <w:rsid w:val="00B61AE6"/>
    <w:rsid w:val="00B61C54"/>
    <w:rsid w:val="00B61DEA"/>
    <w:rsid w:val="00B62088"/>
    <w:rsid w:val="00B6231A"/>
    <w:rsid w:val="00B6248F"/>
    <w:rsid w:val="00B62526"/>
    <w:rsid w:val="00B62823"/>
    <w:rsid w:val="00B628C6"/>
    <w:rsid w:val="00B62BF6"/>
    <w:rsid w:val="00B62D57"/>
    <w:rsid w:val="00B62E26"/>
    <w:rsid w:val="00B63007"/>
    <w:rsid w:val="00B630E5"/>
    <w:rsid w:val="00B63504"/>
    <w:rsid w:val="00B63914"/>
    <w:rsid w:val="00B6397E"/>
    <w:rsid w:val="00B63BBB"/>
    <w:rsid w:val="00B63E3D"/>
    <w:rsid w:val="00B64217"/>
    <w:rsid w:val="00B64385"/>
    <w:rsid w:val="00B647FD"/>
    <w:rsid w:val="00B649E8"/>
    <w:rsid w:val="00B64A13"/>
    <w:rsid w:val="00B64CF0"/>
    <w:rsid w:val="00B64F40"/>
    <w:rsid w:val="00B652A7"/>
    <w:rsid w:val="00B654D5"/>
    <w:rsid w:val="00B65605"/>
    <w:rsid w:val="00B65713"/>
    <w:rsid w:val="00B65721"/>
    <w:rsid w:val="00B65883"/>
    <w:rsid w:val="00B6589F"/>
    <w:rsid w:val="00B65A47"/>
    <w:rsid w:val="00B65AED"/>
    <w:rsid w:val="00B65C19"/>
    <w:rsid w:val="00B65C38"/>
    <w:rsid w:val="00B65D18"/>
    <w:rsid w:val="00B66140"/>
    <w:rsid w:val="00B66344"/>
    <w:rsid w:val="00B66376"/>
    <w:rsid w:val="00B6642A"/>
    <w:rsid w:val="00B66587"/>
    <w:rsid w:val="00B66756"/>
    <w:rsid w:val="00B667A7"/>
    <w:rsid w:val="00B6693D"/>
    <w:rsid w:val="00B66BA8"/>
    <w:rsid w:val="00B66CB4"/>
    <w:rsid w:val="00B66F69"/>
    <w:rsid w:val="00B672A2"/>
    <w:rsid w:val="00B67348"/>
    <w:rsid w:val="00B676F6"/>
    <w:rsid w:val="00B67A25"/>
    <w:rsid w:val="00B67D0E"/>
    <w:rsid w:val="00B67E41"/>
    <w:rsid w:val="00B67F15"/>
    <w:rsid w:val="00B67F4E"/>
    <w:rsid w:val="00B701DD"/>
    <w:rsid w:val="00B7024D"/>
    <w:rsid w:val="00B70295"/>
    <w:rsid w:val="00B7063A"/>
    <w:rsid w:val="00B707A6"/>
    <w:rsid w:val="00B70D49"/>
    <w:rsid w:val="00B70D84"/>
    <w:rsid w:val="00B71114"/>
    <w:rsid w:val="00B7155C"/>
    <w:rsid w:val="00B7163F"/>
    <w:rsid w:val="00B71712"/>
    <w:rsid w:val="00B7181A"/>
    <w:rsid w:val="00B719B6"/>
    <w:rsid w:val="00B71B0B"/>
    <w:rsid w:val="00B71D0A"/>
    <w:rsid w:val="00B71FE3"/>
    <w:rsid w:val="00B72022"/>
    <w:rsid w:val="00B7226C"/>
    <w:rsid w:val="00B72409"/>
    <w:rsid w:val="00B72817"/>
    <w:rsid w:val="00B72823"/>
    <w:rsid w:val="00B7285A"/>
    <w:rsid w:val="00B72933"/>
    <w:rsid w:val="00B729F8"/>
    <w:rsid w:val="00B72B69"/>
    <w:rsid w:val="00B72E42"/>
    <w:rsid w:val="00B7321E"/>
    <w:rsid w:val="00B73379"/>
    <w:rsid w:val="00B7381E"/>
    <w:rsid w:val="00B73864"/>
    <w:rsid w:val="00B73AA5"/>
    <w:rsid w:val="00B73B76"/>
    <w:rsid w:val="00B73D4E"/>
    <w:rsid w:val="00B73E22"/>
    <w:rsid w:val="00B73E44"/>
    <w:rsid w:val="00B73F24"/>
    <w:rsid w:val="00B74716"/>
    <w:rsid w:val="00B74755"/>
    <w:rsid w:val="00B74944"/>
    <w:rsid w:val="00B74B75"/>
    <w:rsid w:val="00B74C25"/>
    <w:rsid w:val="00B74C87"/>
    <w:rsid w:val="00B74E58"/>
    <w:rsid w:val="00B74F47"/>
    <w:rsid w:val="00B752E5"/>
    <w:rsid w:val="00B7538C"/>
    <w:rsid w:val="00B75A78"/>
    <w:rsid w:val="00B75B5C"/>
    <w:rsid w:val="00B75C3D"/>
    <w:rsid w:val="00B75CD1"/>
    <w:rsid w:val="00B75CD7"/>
    <w:rsid w:val="00B75CFD"/>
    <w:rsid w:val="00B75D3B"/>
    <w:rsid w:val="00B75E1E"/>
    <w:rsid w:val="00B75FAD"/>
    <w:rsid w:val="00B7622A"/>
    <w:rsid w:val="00B76282"/>
    <w:rsid w:val="00B762CD"/>
    <w:rsid w:val="00B76427"/>
    <w:rsid w:val="00B76518"/>
    <w:rsid w:val="00B765B3"/>
    <w:rsid w:val="00B765B8"/>
    <w:rsid w:val="00B7663A"/>
    <w:rsid w:val="00B7680C"/>
    <w:rsid w:val="00B76AC1"/>
    <w:rsid w:val="00B76D3D"/>
    <w:rsid w:val="00B76D90"/>
    <w:rsid w:val="00B7706B"/>
    <w:rsid w:val="00B7708C"/>
    <w:rsid w:val="00B774E0"/>
    <w:rsid w:val="00B774EB"/>
    <w:rsid w:val="00B7769D"/>
    <w:rsid w:val="00B7770B"/>
    <w:rsid w:val="00B77C82"/>
    <w:rsid w:val="00B77CD8"/>
    <w:rsid w:val="00B77E2A"/>
    <w:rsid w:val="00B77E70"/>
    <w:rsid w:val="00B80107"/>
    <w:rsid w:val="00B804F8"/>
    <w:rsid w:val="00B80969"/>
    <w:rsid w:val="00B80E7F"/>
    <w:rsid w:val="00B80F5F"/>
    <w:rsid w:val="00B80F88"/>
    <w:rsid w:val="00B80F98"/>
    <w:rsid w:val="00B813B3"/>
    <w:rsid w:val="00B814B5"/>
    <w:rsid w:val="00B8189C"/>
    <w:rsid w:val="00B81AEE"/>
    <w:rsid w:val="00B81C21"/>
    <w:rsid w:val="00B81D32"/>
    <w:rsid w:val="00B81D45"/>
    <w:rsid w:val="00B81DC1"/>
    <w:rsid w:val="00B81DF3"/>
    <w:rsid w:val="00B81F39"/>
    <w:rsid w:val="00B81FDC"/>
    <w:rsid w:val="00B8218E"/>
    <w:rsid w:val="00B821D1"/>
    <w:rsid w:val="00B821F0"/>
    <w:rsid w:val="00B823E0"/>
    <w:rsid w:val="00B826EA"/>
    <w:rsid w:val="00B826FC"/>
    <w:rsid w:val="00B829D4"/>
    <w:rsid w:val="00B82CD7"/>
    <w:rsid w:val="00B82D5F"/>
    <w:rsid w:val="00B83200"/>
    <w:rsid w:val="00B833BB"/>
    <w:rsid w:val="00B8344D"/>
    <w:rsid w:val="00B836ED"/>
    <w:rsid w:val="00B838C4"/>
    <w:rsid w:val="00B83B83"/>
    <w:rsid w:val="00B83C5D"/>
    <w:rsid w:val="00B83D91"/>
    <w:rsid w:val="00B840DC"/>
    <w:rsid w:val="00B84181"/>
    <w:rsid w:val="00B84222"/>
    <w:rsid w:val="00B84287"/>
    <w:rsid w:val="00B84323"/>
    <w:rsid w:val="00B8465D"/>
    <w:rsid w:val="00B849F1"/>
    <w:rsid w:val="00B84E0F"/>
    <w:rsid w:val="00B8535D"/>
    <w:rsid w:val="00B853DC"/>
    <w:rsid w:val="00B85444"/>
    <w:rsid w:val="00B8552F"/>
    <w:rsid w:val="00B856E1"/>
    <w:rsid w:val="00B85840"/>
    <w:rsid w:val="00B85856"/>
    <w:rsid w:val="00B85877"/>
    <w:rsid w:val="00B8599E"/>
    <w:rsid w:val="00B85A70"/>
    <w:rsid w:val="00B85B09"/>
    <w:rsid w:val="00B85D64"/>
    <w:rsid w:val="00B85E2D"/>
    <w:rsid w:val="00B85F15"/>
    <w:rsid w:val="00B860D4"/>
    <w:rsid w:val="00B860DE"/>
    <w:rsid w:val="00B861C3"/>
    <w:rsid w:val="00B862EC"/>
    <w:rsid w:val="00B8637C"/>
    <w:rsid w:val="00B86426"/>
    <w:rsid w:val="00B86512"/>
    <w:rsid w:val="00B87079"/>
    <w:rsid w:val="00B8728C"/>
    <w:rsid w:val="00B87314"/>
    <w:rsid w:val="00B876AC"/>
    <w:rsid w:val="00B876AD"/>
    <w:rsid w:val="00B876E3"/>
    <w:rsid w:val="00B87DD4"/>
    <w:rsid w:val="00B87E53"/>
    <w:rsid w:val="00B87FC9"/>
    <w:rsid w:val="00B90285"/>
    <w:rsid w:val="00B90516"/>
    <w:rsid w:val="00B90EFB"/>
    <w:rsid w:val="00B90FD3"/>
    <w:rsid w:val="00B91572"/>
    <w:rsid w:val="00B91A99"/>
    <w:rsid w:val="00B91D46"/>
    <w:rsid w:val="00B91DDD"/>
    <w:rsid w:val="00B9206D"/>
    <w:rsid w:val="00B92108"/>
    <w:rsid w:val="00B92A17"/>
    <w:rsid w:val="00B92AB7"/>
    <w:rsid w:val="00B92AF3"/>
    <w:rsid w:val="00B92D67"/>
    <w:rsid w:val="00B92EFF"/>
    <w:rsid w:val="00B92F06"/>
    <w:rsid w:val="00B92F40"/>
    <w:rsid w:val="00B93647"/>
    <w:rsid w:val="00B9373B"/>
    <w:rsid w:val="00B93997"/>
    <w:rsid w:val="00B93DA7"/>
    <w:rsid w:val="00B93DFE"/>
    <w:rsid w:val="00B9407E"/>
    <w:rsid w:val="00B94092"/>
    <w:rsid w:val="00B944E8"/>
    <w:rsid w:val="00B9463C"/>
    <w:rsid w:val="00B94736"/>
    <w:rsid w:val="00B94C49"/>
    <w:rsid w:val="00B94D84"/>
    <w:rsid w:val="00B94E06"/>
    <w:rsid w:val="00B94EFF"/>
    <w:rsid w:val="00B95036"/>
    <w:rsid w:val="00B95091"/>
    <w:rsid w:val="00B95313"/>
    <w:rsid w:val="00B95589"/>
    <w:rsid w:val="00B957E6"/>
    <w:rsid w:val="00B957F1"/>
    <w:rsid w:val="00B95A3D"/>
    <w:rsid w:val="00B95E07"/>
    <w:rsid w:val="00B95EA7"/>
    <w:rsid w:val="00B96169"/>
    <w:rsid w:val="00B961F9"/>
    <w:rsid w:val="00B963E2"/>
    <w:rsid w:val="00B96438"/>
    <w:rsid w:val="00B9664E"/>
    <w:rsid w:val="00B966EA"/>
    <w:rsid w:val="00B9691E"/>
    <w:rsid w:val="00B96A10"/>
    <w:rsid w:val="00B96AC8"/>
    <w:rsid w:val="00B96B65"/>
    <w:rsid w:val="00B96BE9"/>
    <w:rsid w:val="00B96C69"/>
    <w:rsid w:val="00B96DD3"/>
    <w:rsid w:val="00B97159"/>
    <w:rsid w:val="00B971FC"/>
    <w:rsid w:val="00B972F1"/>
    <w:rsid w:val="00B973B5"/>
    <w:rsid w:val="00B97C54"/>
    <w:rsid w:val="00B97D06"/>
    <w:rsid w:val="00B97ECD"/>
    <w:rsid w:val="00BA00BF"/>
    <w:rsid w:val="00BA01B0"/>
    <w:rsid w:val="00BA020E"/>
    <w:rsid w:val="00BA026F"/>
    <w:rsid w:val="00BA0481"/>
    <w:rsid w:val="00BA0596"/>
    <w:rsid w:val="00BA060D"/>
    <w:rsid w:val="00BA069C"/>
    <w:rsid w:val="00BA07FE"/>
    <w:rsid w:val="00BA0B12"/>
    <w:rsid w:val="00BA0B7C"/>
    <w:rsid w:val="00BA0E48"/>
    <w:rsid w:val="00BA0EC2"/>
    <w:rsid w:val="00BA1130"/>
    <w:rsid w:val="00BA1257"/>
    <w:rsid w:val="00BA1304"/>
    <w:rsid w:val="00BA1347"/>
    <w:rsid w:val="00BA145F"/>
    <w:rsid w:val="00BA157E"/>
    <w:rsid w:val="00BA175F"/>
    <w:rsid w:val="00BA196F"/>
    <w:rsid w:val="00BA1AAB"/>
    <w:rsid w:val="00BA1AB1"/>
    <w:rsid w:val="00BA1CB0"/>
    <w:rsid w:val="00BA1D3D"/>
    <w:rsid w:val="00BA1F6A"/>
    <w:rsid w:val="00BA21C0"/>
    <w:rsid w:val="00BA2229"/>
    <w:rsid w:val="00BA23A5"/>
    <w:rsid w:val="00BA265D"/>
    <w:rsid w:val="00BA27D8"/>
    <w:rsid w:val="00BA28F9"/>
    <w:rsid w:val="00BA2BFD"/>
    <w:rsid w:val="00BA2C1D"/>
    <w:rsid w:val="00BA2EBA"/>
    <w:rsid w:val="00BA2F7C"/>
    <w:rsid w:val="00BA2FD9"/>
    <w:rsid w:val="00BA31D9"/>
    <w:rsid w:val="00BA33FD"/>
    <w:rsid w:val="00BA3867"/>
    <w:rsid w:val="00BA38DA"/>
    <w:rsid w:val="00BA3DA4"/>
    <w:rsid w:val="00BA3FC3"/>
    <w:rsid w:val="00BA447B"/>
    <w:rsid w:val="00BA4537"/>
    <w:rsid w:val="00BA4559"/>
    <w:rsid w:val="00BA45E5"/>
    <w:rsid w:val="00BA46E0"/>
    <w:rsid w:val="00BA4842"/>
    <w:rsid w:val="00BA4A1E"/>
    <w:rsid w:val="00BA4D1E"/>
    <w:rsid w:val="00BA4D8B"/>
    <w:rsid w:val="00BA5067"/>
    <w:rsid w:val="00BA53C1"/>
    <w:rsid w:val="00BA562B"/>
    <w:rsid w:val="00BA56F5"/>
    <w:rsid w:val="00BA56F8"/>
    <w:rsid w:val="00BA5AAD"/>
    <w:rsid w:val="00BA5AC1"/>
    <w:rsid w:val="00BA5BEB"/>
    <w:rsid w:val="00BA6339"/>
    <w:rsid w:val="00BA634D"/>
    <w:rsid w:val="00BA63FA"/>
    <w:rsid w:val="00BA6606"/>
    <w:rsid w:val="00BA66B4"/>
    <w:rsid w:val="00BA6901"/>
    <w:rsid w:val="00BA6A4C"/>
    <w:rsid w:val="00BA6B1F"/>
    <w:rsid w:val="00BA6F63"/>
    <w:rsid w:val="00BA71F6"/>
    <w:rsid w:val="00BA7226"/>
    <w:rsid w:val="00BA729A"/>
    <w:rsid w:val="00BA74C4"/>
    <w:rsid w:val="00BA783A"/>
    <w:rsid w:val="00BA7879"/>
    <w:rsid w:val="00BA7A99"/>
    <w:rsid w:val="00BA7D74"/>
    <w:rsid w:val="00BA7DA4"/>
    <w:rsid w:val="00BA7F1A"/>
    <w:rsid w:val="00BA7FA7"/>
    <w:rsid w:val="00BB031D"/>
    <w:rsid w:val="00BB040C"/>
    <w:rsid w:val="00BB06E6"/>
    <w:rsid w:val="00BB0A0F"/>
    <w:rsid w:val="00BB0A6F"/>
    <w:rsid w:val="00BB0CBA"/>
    <w:rsid w:val="00BB0D49"/>
    <w:rsid w:val="00BB0D7E"/>
    <w:rsid w:val="00BB10B6"/>
    <w:rsid w:val="00BB1343"/>
    <w:rsid w:val="00BB1385"/>
    <w:rsid w:val="00BB13B8"/>
    <w:rsid w:val="00BB16C2"/>
    <w:rsid w:val="00BB17FE"/>
    <w:rsid w:val="00BB185B"/>
    <w:rsid w:val="00BB1A2C"/>
    <w:rsid w:val="00BB1A9B"/>
    <w:rsid w:val="00BB1AD9"/>
    <w:rsid w:val="00BB1D84"/>
    <w:rsid w:val="00BB1F55"/>
    <w:rsid w:val="00BB2042"/>
    <w:rsid w:val="00BB2295"/>
    <w:rsid w:val="00BB22CE"/>
    <w:rsid w:val="00BB231F"/>
    <w:rsid w:val="00BB2345"/>
    <w:rsid w:val="00BB256E"/>
    <w:rsid w:val="00BB353A"/>
    <w:rsid w:val="00BB3565"/>
    <w:rsid w:val="00BB3668"/>
    <w:rsid w:val="00BB3733"/>
    <w:rsid w:val="00BB374B"/>
    <w:rsid w:val="00BB3B05"/>
    <w:rsid w:val="00BB3D0A"/>
    <w:rsid w:val="00BB40F7"/>
    <w:rsid w:val="00BB4325"/>
    <w:rsid w:val="00BB46DA"/>
    <w:rsid w:val="00BB47CE"/>
    <w:rsid w:val="00BB48EA"/>
    <w:rsid w:val="00BB4A20"/>
    <w:rsid w:val="00BB4A9A"/>
    <w:rsid w:val="00BB4C8E"/>
    <w:rsid w:val="00BB4F75"/>
    <w:rsid w:val="00BB502F"/>
    <w:rsid w:val="00BB50EE"/>
    <w:rsid w:val="00BB52A1"/>
    <w:rsid w:val="00BB5A21"/>
    <w:rsid w:val="00BB5D95"/>
    <w:rsid w:val="00BB5DB5"/>
    <w:rsid w:val="00BB63A6"/>
    <w:rsid w:val="00BB645F"/>
    <w:rsid w:val="00BB656F"/>
    <w:rsid w:val="00BB674C"/>
    <w:rsid w:val="00BB67B8"/>
    <w:rsid w:val="00BB687F"/>
    <w:rsid w:val="00BB6923"/>
    <w:rsid w:val="00BB6A83"/>
    <w:rsid w:val="00BB6CAB"/>
    <w:rsid w:val="00BB6DFF"/>
    <w:rsid w:val="00BB714A"/>
    <w:rsid w:val="00BB76CC"/>
    <w:rsid w:val="00BB7741"/>
    <w:rsid w:val="00BC011E"/>
    <w:rsid w:val="00BC012C"/>
    <w:rsid w:val="00BC025F"/>
    <w:rsid w:val="00BC0513"/>
    <w:rsid w:val="00BC0835"/>
    <w:rsid w:val="00BC0838"/>
    <w:rsid w:val="00BC0A27"/>
    <w:rsid w:val="00BC0ADA"/>
    <w:rsid w:val="00BC0F14"/>
    <w:rsid w:val="00BC0FDF"/>
    <w:rsid w:val="00BC176D"/>
    <w:rsid w:val="00BC1AA5"/>
    <w:rsid w:val="00BC1BE9"/>
    <w:rsid w:val="00BC1C0F"/>
    <w:rsid w:val="00BC1E53"/>
    <w:rsid w:val="00BC1F09"/>
    <w:rsid w:val="00BC26AA"/>
    <w:rsid w:val="00BC2995"/>
    <w:rsid w:val="00BC2A5C"/>
    <w:rsid w:val="00BC2AC0"/>
    <w:rsid w:val="00BC2CFC"/>
    <w:rsid w:val="00BC3009"/>
    <w:rsid w:val="00BC319C"/>
    <w:rsid w:val="00BC3259"/>
    <w:rsid w:val="00BC32D5"/>
    <w:rsid w:val="00BC3489"/>
    <w:rsid w:val="00BC366A"/>
    <w:rsid w:val="00BC37B9"/>
    <w:rsid w:val="00BC3A55"/>
    <w:rsid w:val="00BC3A93"/>
    <w:rsid w:val="00BC3F13"/>
    <w:rsid w:val="00BC3F86"/>
    <w:rsid w:val="00BC43A1"/>
    <w:rsid w:val="00BC4434"/>
    <w:rsid w:val="00BC4475"/>
    <w:rsid w:val="00BC4A15"/>
    <w:rsid w:val="00BC4A46"/>
    <w:rsid w:val="00BC4A9E"/>
    <w:rsid w:val="00BC4B1A"/>
    <w:rsid w:val="00BC4BB8"/>
    <w:rsid w:val="00BC4CA9"/>
    <w:rsid w:val="00BC54DF"/>
    <w:rsid w:val="00BC5657"/>
    <w:rsid w:val="00BC5826"/>
    <w:rsid w:val="00BC586D"/>
    <w:rsid w:val="00BC589E"/>
    <w:rsid w:val="00BC5E6C"/>
    <w:rsid w:val="00BC5ECB"/>
    <w:rsid w:val="00BC5FE5"/>
    <w:rsid w:val="00BC627F"/>
    <w:rsid w:val="00BC646E"/>
    <w:rsid w:val="00BC6D73"/>
    <w:rsid w:val="00BC6DDA"/>
    <w:rsid w:val="00BC7021"/>
    <w:rsid w:val="00BC706C"/>
    <w:rsid w:val="00BC716B"/>
    <w:rsid w:val="00BC726A"/>
    <w:rsid w:val="00BC72C0"/>
    <w:rsid w:val="00BC7389"/>
    <w:rsid w:val="00BC745A"/>
    <w:rsid w:val="00BC77A8"/>
    <w:rsid w:val="00BC7866"/>
    <w:rsid w:val="00BC78D7"/>
    <w:rsid w:val="00BC79C6"/>
    <w:rsid w:val="00BC7D2B"/>
    <w:rsid w:val="00BD0138"/>
    <w:rsid w:val="00BD021F"/>
    <w:rsid w:val="00BD0225"/>
    <w:rsid w:val="00BD0311"/>
    <w:rsid w:val="00BD0405"/>
    <w:rsid w:val="00BD04C6"/>
    <w:rsid w:val="00BD0569"/>
    <w:rsid w:val="00BD0630"/>
    <w:rsid w:val="00BD0839"/>
    <w:rsid w:val="00BD0A27"/>
    <w:rsid w:val="00BD0D1E"/>
    <w:rsid w:val="00BD0EA9"/>
    <w:rsid w:val="00BD1125"/>
    <w:rsid w:val="00BD138C"/>
    <w:rsid w:val="00BD13F9"/>
    <w:rsid w:val="00BD14D8"/>
    <w:rsid w:val="00BD18FC"/>
    <w:rsid w:val="00BD210C"/>
    <w:rsid w:val="00BD224C"/>
    <w:rsid w:val="00BD2264"/>
    <w:rsid w:val="00BD2275"/>
    <w:rsid w:val="00BD22A5"/>
    <w:rsid w:val="00BD22E5"/>
    <w:rsid w:val="00BD2398"/>
    <w:rsid w:val="00BD2622"/>
    <w:rsid w:val="00BD2628"/>
    <w:rsid w:val="00BD273D"/>
    <w:rsid w:val="00BD2852"/>
    <w:rsid w:val="00BD2984"/>
    <w:rsid w:val="00BD2AAA"/>
    <w:rsid w:val="00BD2B3A"/>
    <w:rsid w:val="00BD2F01"/>
    <w:rsid w:val="00BD3211"/>
    <w:rsid w:val="00BD3311"/>
    <w:rsid w:val="00BD3399"/>
    <w:rsid w:val="00BD3477"/>
    <w:rsid w:val="00BD34E9"/>
    <w:rsid w:val="00BD3843"/>
    <w:rsid w:val="00BD3A0F"/>
    <w:rsid w:val="00BD3A75"/>
    <w:rsid w:val="00BD405C"/>
    <w:rsid w:val="00BD4200"/>
    <w:rsid w:val="00BD4254"/>
    <w:rsid w:val="00BD425D"/>
    <w:rsid w:val="00BD4574"/>
    <w:rsid w:val="00BD4734"/>
    <w:rsid w:val="00BD49C9"/>
    <w:rsid w:val="00BD4A74"/>
    <w:rsid w:val="00BD4AC6"/>
    <w:rsid w:val="00BD4C86"/>
    <w:rsid w:val="00BD4F1B"/>
    <w:rsid w:val="00BD4F8D"/>
    <w:rsid w:val="00BD50F4"/>
    <w:rsid w:val="00BD5284"/>
    <w:rsid w:val="00BD564C"/>
    <w:rsid w:val="00BD566D"/>
    <w:rsid w:val="00BD589D"/>
    <w:rsid w:val="00BD5ACA"/>
    <w:rsid w:val="00BD5ACE"/>
    <w:rsid w:val="00BD5B7E"/>
    <w:rsid w:val="00BD5BAF"/>
    <w:rsid w:val="00BD62A5"/>
    <w:rsid w:val="00BD6584"/>
    <w:rsid w:val="00BD65D0"/>
    <w:rsid w:val="00BD67E5"/>
    <w:rsid w:val="00BD68C2"/>
    <w:rsid w:val="00BD6E50"/>
    <w:rsid w:val="00BD6EFD"/>
    <w:rsid w:val="00BD731B"/>
    <w:rsid w:val="00BD7482"/>
    <w:rsid w:val="00BD7498"/>
    <w:rsid w:val="00BD7934"/>
    <w:rsid w:val="00BD7BA7"/>
    <w:rsid w:val="00BD7CBD"/>
    <w:rsid w:val="00BD7E5D"/>
    <w:rsid w:val="00BE005C"/>
    <w:rsid w:val="00BE040B"/>
    <w:rsid w:val="00BE04D3"/>
    <w:rsid w:val="00BE0573"/>
    <w:rsid w:val="00BE0B91"/>
    <w:rsid w:val="00BE0DBE"/>
    <w:rsid w:val="00BE0F05"/>
    <w:rsid w:val="00BE0F1F"/>
    <w:rsid w:val="00BE1098"/>
    <w:rsid w:val="00BE10B6"/>
    <w:rsid w:val="00BE1103"/>
    <w:rsid w:val="00BE130B"/>
    <w:rsid w:val="00BE1540"/>
    <w:rsid w:val="00BE1543"/>
    <w:rsid w:val="00BE18B3"/>
    <w:rsid w:val="00BE1901"/>
    <w:rsid w:val="00BE1BDA"/>
    <w:rsid w:val="00BE1BEF"/>
    <w:rsid w:val="00BE1C29"/>
    <w:rsid w:val="00BE1D1D"/>
    <w:rsid w:val="00BE1DA0"/>
    <w:rsid w:val="00BE1DBC"/>
    <w:rsid w:val="00BE2258"/>
    <w:rsid w:val="00BE25D3"/>
    <w:rsid w:val="00BE29C7"/>
    <w:rsid w:val="00BE2D06"/>
    <w:rsid w:val="00BE2D1F"/>
    <w:rsid w:val="00BE2E9F"/>
    <w:rsid w:val="00BE2FCD"/>
    <w:rsid w:val="00BE30D0"/>
    <w:rsid w:val="00BE30D5"/>
    <w:rsid w:val="00BE348F"/>
    <w:rsid w:val="00BE352A"/>
    <w:rsid w:val="00BE374C"/>
    <w:rsid w:val="00BE37B2"/>
    <w:rsid w:val="00BE382A"/>
    <w:rsid w:val="00BE3855"/>
    <w:rsid w:val="00BE3C8A"/>
    <w:rsid w:val="00BE3FC1"/>
    <w:rsid w:val="00BE419C"/>
    <w:rsid w:val="00BE42B9"/>
    <w:rsid w:val="00BE4473"/>
    <w:rsid w:val="00BE45E7"/>
    <w:rsid w:val="00BE4831"/>
    <w:rsid w:val="00BE4905"/>
    <w:rsid w:val="00BE49BC"/>
    <w:rsid w:val="00BE4A7C"/>
    <w:rsid w:val="00BE4AFA"/>
    <w:rsid w:val="00BE4C69"/>
    <w:rsid w:val="00BE4D72"/>
    <w:rsid w:val="00BE4F30"/>
    <w:rsid w:val="00BE50AC"/>
    <w:rsid w:val="00BE5379"/>
    <w:rsid w:val="00BE53D7"/>
    <w:rsid w:val="00BE55C7"/>
    <w:rsid w:val="00BE561F"/>
    <w:rsid w:val="00BE5885"/>
    <w:rsid w:val="00BE590C"/>
    <w:rsid w:val="00BE5DEB"/>
    <w:rsid w:val="00BE5FD8"/>
    <w:rsid w:val="00BE60BA"/>
    <w:rsid w:val="00BE67F5"/>
    <w:rsid w:val="00BE688A"/>
    <w:rsid w:val="00BE6946"/>
    <w:rsid w:val="00BE6992"/>
    <w:rsid w:val="00BE6B3E"/>
    <w:rsid w:val="00BE6C94"/>
    <w:rsid w:val="00BE6DCA"/>
    <w:rsid w:val="00BE70F6"/>
    <w:rsid w:val="00BE72DA"/>
    <w:rsid w:val="00BE72F1"/>
    <w:rsid w:val="00BE73F5"/>
    <w:rsid w:val="00BE7572"/>
    <w:rsid w:val="00BE75BA"/>
    <w:rsid w:val="00BE7757"/>
    <w:rsid w:val="00BE7AAC"/>
    <w:rsid w:val="00BE7C58"/>
    <w:rsid w:val="00BE7DDC"/>
    <w:rsid w:val="00BE7EF2"/>
    <w:rsid w:val="00BE7F83"/>
    <w:rsid w:val="00BF0A71"/>
    <w:rsid w:val="00BF0ABE"/>
    <w:rsid w:val="00BF0C5C"/>
    <w:rsid w:val="00BF0EB3"/>
    <w:rsid w:val="00BF1691"/>
    <w:rsid w:val="00BF17B7"/>
    <w:rsid w:val="00BF1BB8"/>
    <w:rsid w:val="00BF1D52"/>
    <w:rsid w:val="00BF1DCE"/>
    <w:rsid w:val="00BF1E65"/>
    <w:rsid w:val="00BF2011"/>
    <w:rsid w:val="00BF20F3"/>
    <w:rsid w:val="00BF2191"/>
    <w:rsid w:val="00BF21E3"/>
    <w:rsid w:val="00BF22E6"/>
    <w:rsid w:val="00BF24A9"/>
    <w:rsid w:val="00BF2A53"/>
    <w:rsid w:val="00BF2B0D"/>
    <w:rsid w:val="00BF2D4B"/>
    <w:rsid w:val="00BF2D9C"/>
    <w:rsid w:val="00BF3272"/>
    <w:rsid w:val="00BF327B"/>
    <w:rsid w:val="00BF335E"/>
    <w:rsid w:val="00BF35D0"/>
    <w:rsid w:val="00BF366E"/>
    <w:rsid w:val="00BF3844"/>
    <w:rsid w:val="00BF38CA"/>
    <w:rsid w:val="00BF3A9F"/>
    <w:rsid w:val="00BF3AE5"/>
    <w:rsid w:val="00BF40B0"/>
    <w:rsid w:val="00BF44B1"/>
    <w:rsid w:val="00BF463A"/>
    <w:rsid w:val="00BF48E9"/>
    <w:rsid w:val="00BF492A"/>
    <w:rsid w:val="00BF4935"/>
    <w:rsid w:val="00BF4C46"/>
    <w:rsid w:val="00BF4F19"/>
    <w:rsid w:val="00BF4FE9"/>
    <w:rsid w:val="00BF58A5"/>
    <w:rsid w:val="00BF5AD9"/>
    <w:rsid w:val="00BF5C0E"/>
    <w:rsid w:val="00BF5D1B"/>
    <w:rsid w:val="00BF5DD5"/>
    <w:rsid w:val="00BF5E32"/>
    <w:rsid w:val="00BF5F3E"/>
    <w:rsid w:val="00BF68FC"/>
    <w:rsid w:val="00BF69B0"/>
    <w:rsid w:val="00BF69E8"/>
    <w:rsid w:val="00BF6A1E"/>
    <w:rsid w:val="00BF6BE7"/>
    <w:rsid w:val="00BF6C83"/>
    <w:rsid w:val="00BF6F2E"/>
    <w:rsid w:val="00BF7118"/>
    <w:rsid w:val="00BF71B9"/>
    <w:rsid w:val="00BF7212"/>
    <w:rsid w:val="00BF732F"/>
    <w:rsid w:val="00BF74ED"/>
    <w:rsid w:val="00BF7A9D"/>
    <w:rsid w:val="00BF7AD1"/>
    <w:rsid w:val="00BF7E3C"/>
    <w:rsid w:val="00C001B2"/>
    <w:rsid w:val="00C003BA"/>
    <w:rsid w:val="00C00520"/>
    <w:rsid w:val="00C00CA6"/>
    <w:rsid w:val="00C00D72"/>
    <w:rsid w:val="00C0105C"/>
    <w:rsid w:val="00C01088"/>
    <w:rsid w:val="00C01101"/>
    <w:rsid w:val="00C01114"/>
    <w:rsid w:val="00C01411"/>
    <w:rsid w:val="00C015CC"/>
    <w:rsid w:val="00C01680"/>
    <w:rsid w:val="00C021B9"/>
    <w:rsid w:val="00C02340"/>
    <w:rsid w:val="00C0261E"/>
    <w:rsid w:val="00C02679"/>
    <w:rsid w:val="00C026D7"/>
    <w:rsid w:val="00C02741"/>
    <w:rsid w:val="00C027DF"/>
    <w:rsid w:val="00C02BE9"/>
    <w:rsid w:val="00C02DCD"/>
    <w:rsid w:val="00C03276"/>
    <w:rsid w:val="00C03517"/>
    <w:rsid w:val="00C0352F"/>
    <w:rsid w:val="00C03545"/>
    <w:rsid w:val="00C036C8"/>
    <w:rsid w:val="00C0381C"/>
    <w:rsid w:val="00C03A02"/>
    <w:rsid w:val="00C03B49"/>
    <w:rsid w:val="00C03C57"/>
    <w:rsid w:val="00C03C81"/>
    <w:rsid w:val="00C0405D"/>
    <w:rsid w:val="00C042B0"/>
    <w:rsid w:val="00C04358"/>
    <w:rsid w:val="00C04380"/>
    <w:rsid w:val="00C043ED"/>
    <w:rsid w:val="00C043F1"/>
    <w:rsid w:val="00C045F8"/>
    <w:rsid w:val="00C047ED"/>
    <w:rsid w:val="00C048F2"/>
    <w:rsid w:val="00C04B0A"/>
    <w:rsid w:val="00C04DC7"/>
    <w:rsid w:val="00C05252"/>
    <w:rsid w:val="00C05334"/>
    <w:rsid w:val="00C0538B"/>
    <w:rsid w:val="00C05440"/>
    <w:rsid w:val="00C0544C"/>
    <w:rsid w:val="00C054BB"/>
    <w:rsid w:val="00C0554C"/>
    <w:rsid w:val="00C055E0"/>
    <w:rsid w:val="00C055E2"/>
    <w:rsid w:val="00C05679"/>
    <w:rsid w:val="00C0580A"/>
    <w:rsid w:val="00C05A3E"/>
    <w:rsid w:val="00C06094"/>
    <w:rsid w:val="00C062D3"/>
    <w:rsid w:val="00C06301"/>
    <w:rsid w:val="00C06754"/>
    <w:rsid w:val="00C06819"/>
    <w:rsid w:val="00C06953"/>
    <w:rsid w:val="00C06A2C"/>
    <w:rsid w:val="00C06B57"/>
    <w:rsid w:val="00C06BB0"/>
    <w:rsid w:val="00C06C17"/>
    <w:rsid w:val="00C06DA0"/>
    <w:rsid w:val="00C06EA0"/>
    <w:rsid w:val="00C07206"/>
    <w:rsid w:val="00C0722C"/>
    <w:rsid w:val="00C07339"/>
    <w:rsid w:val="00C073A6"/>
    <w:rsid w:val="00C074C1"/>
    <w:rsid w:val="00C07C03"/>
    <w:rsid w:val="00C07C06"/>
    <w:rsid w:val="00C07FE8"/>
    <w:rsid w:val="00C1031C"/>
    <w:rsid w:val="00C109D3"/>
    <w:rsid w:val="00C10ABC"/>
    <w:rsid w:val="00C10BDA"/>
    <w:rsid w:val="00C10BF8"/>
    <w:rsid w:val="00C10D33"/>
    <w:rsid w:val="00C10E4D"/>
    <w:rsid w:val="00C1105C"/>
    <w:rsid w:val="00C119B1"/>
    <w:rsid w:val="00C11CCC"/>
    <w:rsid w:val="00C11E40"/>
    <w:rsid w:val="00C1205F"/>
    <w:rsid w:val="00C12133"/>
    <w:rsid w:val="00C1220B"/>
    <w:rsid w:val="00C1252D"/>
    <w:rsid w:val="00C12552"/>
    <w:rsid w:val="00C1261B"/>
    <w:rsid w:val="00C12663"/>
    <w:rsid w:val="00C126DC"/>
    <w:rsid w:val="00C12950"/>
    <w:rsid w:val="00C129B6"/>
    <w:rsid w:val="00C12BF5"/>
    <w:rsid w:val="00C13526"/>
    <w:rsid w:val="00C1356A"/>
    <w:rsid w:val="00C135D3"/>
    <w:rsid w:val="00C13668"/>
    <w:rsid w:val="00C13769"/>
    <w:rsid w:val="00C137CA"/>
    <w:rsid w:val="00C137F1"/>
    <w:rsid w:val="00C13812"/>
    <w:rsid w:val="00C138EC"/>
    <w:rsid w:val="00C13D43"/>
    <w:rsid w:val="00C14037"/>
    <w:rsid w:val="00C140AC"/>
    <w:rsid w:val="00C14611"/>
    <w:rsid w:val="00C1473D"/>
    <w:rsid w:val="00C149AD"/>
    <w:rsid w:val="00C14A8D"/>
    <w:rsid w:val="00C15075"/>
    <w:rsid w:val="00C152AC"/>
    <w:rsid w:val="00C15464"/>
    <w:rsid w:val="00C15981"/>
    <w:rsid w:val="00C15C4E"/>
    <w:rsid w:val="00C16B56"/>
    <w:rsid w:val="00C16C0C"/>
    <w:rsid w:val="00C16DA9"/>
    <w:rsid w:val="00C16F1A"/>
    <w:rsid w:val="00C16F3D"/>
    <w:rsid w:val="00C17076"/>
    <w:rsid w:val="00C17171"/>
    <w:rsid w:val="00C172AB"/>
    <w:rsid w:val="00C172CB"/>
    <w:rsid w:val="00C17322"/>
    <w:rsid w:val="00C173AF"/>
    <w:rsid w:val="00C173F4"/>
    <w:rsid w:val="00C17444"/>
    <w:rsid w:val="00C17468"/>
    <w:rsid w:val="00C17659"/>
    <w:rsid w:val="00C17678"/>
    <w:rsid w:val="00C1778B"/>
    <w:rsid w:val="00C178BA"/>
    <w:rsid w:val="00C17CE2"/>
    <w:rsid w:val="00C20565"/>
    <w:rsid w:val="00C206F4"/>
    <w:rsid w:val="00C20717"/>
    <w:rsid w:val="00C20891"/>
    <w:rsid w:val="00C2094D"/>
    <w:rsid w:val="00C20980"/>
    <w:rsid w:val="00C2099F"/>
    <w:rsid w:val="00C209F3"/>
    <w:rsid w:val="00C20B69"/>
    <w:rsid w:val="00C20C0D"/>
    <w:rsid w:val="00C20CE2"/>
    <w:rsid w:val="00C20DE7"/>
    <w:rsid w:val="00C20E40"/>
    <w:rsid w:val="00C20E90"/>
    <w:rsid w:val="00C20F2F"/>
    <w:rsid w:val="00C214DD"/>
    <w:rsid w:val="00C214E5"/>
    <w:rsid w:val="00C21960"/>
    <w:rsid w:val="00C21E20"/>
    <w:rsid w:val="00C21EDF"/>
    <w:rsid w:val="00C2204D"/>
    <w:rsid w:val="00C22778"/>
    <w:rsid w:val="00C2279F"/>
    <w:rsid w:val="00C229A7"/>
    <w:rsid w:val="00C22D66"/>
    <w:rsid w:val="00C22FCA"/>
    <w:rsid w:val="00C23070"/>
    <w:rsid w:val="00C230BE"/>
    <w:rsid w:val="00C23126"/>
    <w:rsid w:val="00C23158"/>
    <w:rsid w:val="00C234B5"/>
    <w:rsid w:val="00C23E08"/>
    <w:rsid w:val="00C23E26"/>
    <w:rsid w:val="00C23EED"/>
    <w:rsid w:val="00C23EFF"/>
    <w:rsid w:val="00C23FB5"/>
    <w:rsid w:val="00C24238"/>
    <w:rsid w:val="00C24672"/>
    <w:rsid w:val="00C247CF"/>
    <w:rsid w:val="00C2490F"/>
    <w:rsid w:val="00C24B7E"/>
    <w:rsid w:val="00C24C56"/>
    <w:rsid w:val="00C24F6B"/>
    <w:rsid w:val="00C25032"/>
    <w:rsid w:val="00C25108"/>
    <w:rsid w:val="00C25439"/>
    <w:rsid w:val="00C255F8"/>
    <w:rsid w:val="00C2560B"/>
    <w:rsid w:val="00C2580C"/>
    <w:rsid w:val="00C2592D"/>
    <w:rsid w:val="00C25BDD"/>
    <w:rsid w:val="00C25BFE"/>
    <w:rsid w:val="00C25EAA"/>
    <w:rsid w:val="00C263E8"/>
    <w:rsid w:val="00C265CD"/>
    <w:rsid w:val="00C266F8"/>
    <w:rsid w:val="00C26831"/>
    <w:rsid w:val="00C2696A"/>
    <w:rsid w:val="00C2698F"/>
    <w:rsid w:val="00C26A25"/>
    <w:rsid w:val="00C26A81"/>
    <w:rsid w:val="00C26F13"/>
    <w:rsid w:val="00C2737A"/>
    <w:rsid w:val="00C274ED"/>
    <w:rsid w:val="00C279CF"/>
    <w:rsid w:val="00C27CD2"/>
    <w:rsid w:val="00C27D3C"/>
    <w:rsid w:val="00C27D9D"/>
    <w:rsid w:val="00C27EA5"/>
    <w:rsid w:val="00C27F22"/>
    <w:rsid w:val="00C30065"/>
    <w:rsid w:val="00C308C3"/>
    <w:rsid w:val="00C30BC1"/>
    <w:rsid w:val="00C30BDD"/>
    <w:rsid w:val="00C31048"/>
    <w:rsid w:val="00C31079"/>
    <w:rsid w:val="00C3127F"/>
    <w:rsid w:val="00C313C3"/>
    <w:rsid w:val="00C3152C"/>
    <w:rsid w:val="00C31C8D"/>
    <w:rsid w:val="00C31D25"/>
    <w:rsid w:val="00C31F0F"/>
    <w:rsid w:val="00C3221B"/>
    <w:rsid w:val="00C3227F"/>
    <w:rsid w:val="00C32388"/>
    <w:rsid w:val="00C324DA"/>
    <w:rsid w:val="00C32600"/>
    <w:rsid w:val="00C3261B"/>
    <w:rsid w:val="00C32649"/>
    <w:rsid w:val="00C32684"/>
    <w:rsid w:val="00C32D91"/>
    <w:rsid w:val="00C3369C"/>
    <w:rsid w:val="00C33A08"/>
    <w:rsid w:val="00C33B0C"/>
    <w:rsid w:val="00C33CA8"/>
    <w:rsid w:val="00C33EAE"/>
    <w:rsid w:val="00C340F8"/>
    <w:rsid w:val="00C34206"/>
    <w:rsid w:val="00C3435D"/>
    <w:rsid w:val="00C343BB"/>
    <w:rsid w:val="00C344B4"/>
    <w:rsid w:val="00C3463B"/>
    <w:rsid w:val="00C348E0"/>
    <w:rsid w:val="00C34A41"/>
    <w:rsid w:val="00C34C29"/>
    <w:rsid w:val="00C34D72"/>
    <w:rsid w:val="00C3509A"/>
    <w:rsid w:val="00C3532F"/>
    <w:rsid w:val="00C3533F"/>
    <w:rsid w:val="00C35458"/>
    <w:rsid w:val="00C3546A"/>
    <w:rsid w:val="00C357D6"/>
    <w:rsid w:val="00C3597C"/>
    <w:rsid w:val="00C35B0D"/>
    <w:rsid w:val="00C35CFC"/>
    <w:rsid w:val="00C35F9D"/>
    <w:rsid w:val="00C3611B"/>
    <w:rsid w:val="00C36157"/>
    <w:rsid w:val="00C3629C"/>
    <w:rsid w:val="00C362A0"/>
    <w:rsid w:val="00C36469"/>
    <w:rsid w:val="00C36661"/>
    <w:rsid w:val="00C3675D"/>
    <w:rsid w:val="00C36994"/>
    <w:rsid w:val="00C36A92"/>
    <w:rsid w:val="00C36BC4"/>
    <w:rsid w:val="00C36C9A"/>
    <w:rsid w:val="00C37194"/>
    <w:rsid w:val="00C372BF"/>
    <w:rsid w:val="00C37687"/>
    <w:rsid w:val="00C377E9"/>
    <w:rsid w:val="00C37AFC"/>
    <w:rsid w:val="00C37D43"/>
    <w:rsid w:val="00C401FF"/>
    <w:rsid w:val="00C40327"/>
    <w:rsid w:val="00C408F6"/>
    <w:rsid w:val="00C40966"/>
    <w:rsid w:val="00C40978"/>
    <w:rsid w:val="00C41094"/>
    <w:rsid w:val="00C414E4"/>
    <w:rsid w:val="00C41F0A"/>
    <w:rsid w:val="00C420A0"/>
    <w:rsid w:val="00C420D5"/>
    <w:rsid w:val="00C420E4"/>
    <w:rsid w:val="00C42578"/>
    <w:rsid w:val="00C42677"/>
    <w:rsid w:val="00C426B5"/>
    <w:rsid w:val="00C42802"/>
    <w:rsid w:val="00C42863"/>
    <w:rsid w:val="00C42A27"/>
    <w:rsid w:val="00C42B10"/>
    <w:rsid w:val="00C42D32"/>
    <w:rsid w:val="00C42FC6"/>
    <w:rsid w:val="00C43230"/>
    <w:rsid w:val="00C43272"/>
    <w:rsid w:val="00C43471"/>
    <w:rsid w:val="00C4358F"/>
    <w:rsid w:val="00C4382B"/>
    <w:rsid w:val="00C43A31"/>
    <w:rsid w:val="00C43C9B"/>
    <w:rsid w:val="00C43DA9"/>
    <w:rsid w:val="00C44F44"/>
    <w:rsid w:val="00C4516C"/>
    <w:rsid w:val="00C4526A"/>
    <w:rsid w:val="00C45577"/>
    <w:rsid w:val="00C45652"/>
    <w:rsid w:val="00C45788"/>
    <w:rsid w:val="00C45ED7"/>
    <w:rsid w:val="00C4619B"/>
    <w:rsid w:val="00C461E6"/>
    <w:rsid w:val="00C46421"/>
    <w:rsid w:val="00C465DE"/>
    <w:rsid w:val="00C4662A"/>
    <w:rsid w:val="00C468A1"/>
    <w:rsid w:val="00C46A53"/>
    <w:rsid w:val="00C46F05"/>
    <w:rsid w:val="00C47034"/>
    <w:rsid w:val="00C47075"/>
    <w:rsid w:val="00C470E4"/>
    <w:rsid w:val="00C4728C"/>
    <w:rsid w:val="00C4736A"/>
    <w:rsid w:val="00C47469"/>
    <w:rsid w:val="00C4767A"/>
    <w:rsid w:val="00C47935"/>
    <w:rsid w:val="00C479C0"/>
    <w:rsid w:val="00C47A10"/>
    <w:rsid w:val="00C50485"/>
    <w:rsid w:val="00C507B0"/>
    <w:rsid w:val="00C50CF7"/>
    <w:rsid w:val="00C50E2F"/>
    <w:rsid w:val="00C516AE"/>
    <w:rsid w:val="00C51870"/>
    <w:rsid w:val="00C51C97"/>
    <w:rsid w:val="00C51CC8"/>
    <w:rsid w:val="00C51D6B"/>
    <w:rsid w:val="00C51E98"/>
    <w:rsid w:val="00C51EBA"/>
    <w:rsid w:val="00C52022"/>
    <w:rsid w:val="00C521EB"/>
    <w:rsid w:val="00C5228B"/>
    <w:rsid w:val="00C522B8"/>
    <w:rsid w:val="00C52393"/>
    <w:rsid w:val="00C523F1"/>
    <w:rsid w:val="00C52590"/>
    <w:rsid w:val="00C52650"/>
    <w:rsid w:val="00C527E2"/>
    <w:rsid w:val="00C52AEB"/>
    <w:rsid w:val="00C52BF9"/>
    <w:rsid w:val="00C52D06"/>
    <w:rsid w:val="00C53220"/>
    <w:rsid w:val="00C53238"/>
    <w:rsid w:val="00C53463"/>
    <w:rsid w:val="00C534E1"/>
    <w:rsid w:val="00C53554"/>
    <w:rsid w:val="00C5366E"/>
    <w:rsid w:val="00C537DD"/>
    <w:rsid w:val="00C5383C"/>
    <w:rsid w:val="00C538CA"/>
    <w:rsid w:val="00C53C79"/>
    <w:rsid w:val="00C53D99"/>
    <w:rsid w:val="00C53F29"/>
    <w:rsid w:val="00C541C3"/>
    <w:rsid w:val="00C5423C"/>
    <w:rsid w:val="00C5489C"/>
    <w:rsid w:val="00C54960"/>
    <w:rsid w:val="00C54AF6"/>
    <w:rsid w:val="00C54CB8"/>
    <w:rsid w:val="00C54EA3"/>
    <w:rsid w:val="00C54F9D"/>
    <w:rsid w:val="00C55002"/>
    <w:rsid w:val="00C55455"/>
    <w:rsid w:val="00C55B93"/>
    <w:rsid w:val="00C55D30"/>
    <w:rsid w:val="00C55D58"/>
    <w:rsid w:val="00C55D7E"/>
    <w:rsid w:val="00C55E09"/>
    <w:rsid w:val="00C56132"/>
    <w:rsid w:val="00C562E0"/>
    <w:rsid w:val="00C566C6"/>
    <w:rsid w:val="00C56711"/>
    <w:rsid w:val="00C56C37"/>
    <w:rsid w:val="00C5715B"/>
    <w:rsid w:val="00C5741C"/>
    <w:rsid w:val="00C5784F"/>
    <w:rsid w:val="00C57985"/>
    <w:rsid w:val="00C57A03"/>
    <w:rsid w:val="00C57BDA"/>
    <w:rsid w:val="00C57EBF"/>
    <w:rsid w:val="00C60ADF"/>
    <w:rsid w:val="00C60B93"/>
    <w:rsid w:val="00C60DFF"/>
    <w:rsid w:val="00C6118B"/>
    <w:rsid w:val="00C6122B"/>
    <w:rsid w:val="00C6131F"/>
    <w:rsid w:val="00C6163B"/>
    <w:rsid w:val="00C616EA"/>
    <w:rsid w:val="00C617EE"/>
    <w:rsid w:val="00C61964"/>
    <w:rsid w:val="00C61A79"/>
    <w:rsid w:val="00C61BB6"/>
    <w:rsid w:val="00C62395"/>
    <w:rsid w:val="00C6257A"/>
    <w:rsid w:val="00C62583"/>
    <w:rsid w:val="00C627A3"/>
    <w:rsid w:val="00C628FD"/>
    <w:rsid w:val="00C62DBA"/>
    <w:rsid w:val="00C62F1E"/>
    <w:rsid w:val="00C62F42"/>
    <w:rsid w:val="00C6302E"/>
    <w:rsid w:val="00C630F0"/>
    <w:rsid w:val="00C6324F"/>
    <w:rsid w:val="00C6340B"/>
    <w:rsid w:val="00C63577"/>
    <w:rsid w:val="00C635B5"/>
    <w:rsid w:val="00C6370F"/>
    <w:rsid w:val="00C638FE"/>
    <w:rsid w:val="00C639C1"/>
    <w:rsid w:val="00C63C5C"/>
    <w:rsid w:val="00C63F6D"/>
    <w:rsid w:val="00C63F97"/>
    <w:rsid w:val="00C64062"/>
    <w:rsid w:val="00C6424D"/>
    <w:rsid w:val="00C6447B"/>
    <w:rsid w:val="00C645AA"/>
    <w:rsid w:val="00C6474C"/>
    <w:rsid w:val="00C64A52"/>
    <w:rsid w:val="00C64ACF"/>
    <w:rsid w:val="00C64F25"/>
    <w:rsid w:val="00C650CF"/>
    <w:rsid w:val="00C65127"/>
    <w:rsid w:val="00C65320"/>
    <w:rsid w:val="00C654B6"/>
    <w:rsid w:val="00C6559F"/>
    <w:rsid w:val="00C65885"/>
    <w:rsid w:val="00C65BDE"/>
    <w:rsid w:val="00C65FB6"/>
    <w:rsid w:val="00C65FEA"/>
    <w:rsid w:val="00C6606B"/>
    <w:rsid w:val="00C660D2"/>
    <w:rsid w:val="00C66541"/>
    <w:rsid w:val="00C668C8"/>
    <w:rsid w:val="00C66A31"/>
    <w:rsid w:val="00C66C36"/>
    <w:rsid w:val="00C66CD0"/>
    <w:rsid w:val="00C66E8C"/>
    <w:rsid w:val="00C66EBA"/>
    <w:rsid w:val="00C66F48"/>
    <w:rsid w:val="00C675B5"/>
    <w:rsid w:val="00C67E3F"/>
    <w:rsid w:val="00C67EBC"/>
    <w:rsid w:val="00C67ED7"/>
    <w:rsid w:val="00C67EE1"/>
    <w:rsid w:val="00C67F02"/>
    <w:rsid w:val="00C67FED"/>
    <w:rsid w:val="00C70133"/>
    <w:rsid w:val="00C7015F"/>
    <w:rsid w:val="00C702D7"/>
    <w:rsid w:val="00C70698"/>
    <w:rsid w:val="00C70AEF"/>
    <w:rsid w:val="00C70B10"/>
    <w:rsid w:val="00C70D8E"/>
    <w:rsid w:val="00C70DB1"/>
    <w:rsid w:val="00C70DFD"/>
    <w:rsid w:val="00C713D0"/>
    <w:rsid w:val="00C7188F"/>
    <w:rsid w:val="00C71A43"/>
    <w:rsid w:val="00C71BC7"/>
    <w:rsid w:val="00C71DB6"/>
    <w:rsid w:val="00C71ED3"/>
    <w:rsid w:val="00C7228F"/>
    <w:rsid w:val="00C72560"/>
    <w:rsid w:val="00C72694"/>
    <w:rsid w:val="00C7290D"/>
    <w:rsid w:val="00C72F17"/>
    <w:rsid w:val="00C7304F"/>
    <w:rsid w:val="00C73313"/>
    <w:rsid w:val="00C73593"/>
    <w:rsid w:val="00C735AB"/>
    <w:rsid w:val="00C735DE"/>
    <w:rsid w:val="00C7360F"/>
    <w:rsid w:val="00C7376B"/>
    <w:rsid w:val="00C737BD"/>
    <w:rsid w:val="00C739F7"/>
    <w:rsid w:val="00C73A4B"/>
    <w:rsid w:val="00C73B0D"/>
    <w:rsid w:val="00C73DBD"/>
    <w:rsid w:val="00C73EBE"/>
    <w:rsid w:val="00C73EC8"/>
    <w:rsid w:val="00C73F18"/>
    <w:rsid w:val="00C7414A"/>
    <w:rsid w:val="00C7429B"/>
    <w:rsid w:val="00C74355"/>
    <w:rsid w:val="00C744C2"/>
    <w:rsid w:val="00C746A4"/>
    <w:rsid w:val="00C74752"/>
    <w:rsid w:val="00C7479C"/>
    <w:rsid w:val="00C74BFA"/>
    <w:rsid w:val="00C74E2B"/>
    <w:rsid w:val="00C74E57"/>
    <w:rsid w:val="00C74E79"/>
    <w:rsid w:val="00C74F82"/>
    <w:rsid w:val="00C7508D"/>
    <w:rsid w:val="00C754DC"/>
    <w:rsid w:val="00C75565"/>
    <w:rsid w:val="00C755A5"/>
    <w:rsid w:val="00C757E1"/>
    <w:rsid w:val="00C75A4A"/>
    <w:rsid w:val="00C75A97"/>
    <w:rsid w:val="00C75AEF"/>
    <w:rsid w:val="00C7664F"/>
    <w:rsid w:val="00C76815"/>
    <w:rsid w:val="00C76B8C"/>
    <w:rsid w:val="00C76C52"/>
    <w:rsid w:val="00C77349"/>
    <w:rsid w:val="00C7744F"/>
    <w:rsid w:val="00C777E1"/>
    <w:rsid w:val="00C77929"/>
    <w:rsid w:val="00C77BFE"/>
    <w:rsid w:val="00C80130"/>
    <w:rsid w:val="00C801E5"/>
    <w:rsid w:val="00C8033A"/>
    <w:rsid w:val="00C803A1"/>
    <w:rsid w:val="00C8041B"/>
    <w:rsid w:val="00C8044B"/>
    <w:rsid w:val="00C804E2"/>
    <w:rsid w:val="00C805BF"/>
    <w:rsid w:val="00C80607"/>
    <w:rsid w:val="00C80713"/>
    <w:rsid w:val="00C808C0"/>
    <w:rsid w:val="00C808E0"/>
    <w:rsid w:val="00C80AC0"/>
    <w:rsid w:val="00C80AED"/>
    <w:rsid w:val="00C80FDB"/>
    <w:rsid w:val="00C812D4"/>
    <w:rsid w:val="00C81467"/>
    <w:rsid w:val="00C819D9"/>
    <w:rsid w:val="00C81AAE"/>
    <w:rsid w:val="00C81C25"/>
    <w:rsid w:val="00C81DBF"/>
    <w:rsid w:val="00C82007"/>
    <w:rsid w:val="00C8237B"/>
    <w:rsid w:val="00C82A60"/>
    <w:rsid w:val="00C82A8E"/>
    <w:rsid w:val="00C82C36"/>
    <w:rsid w:val="00C82EDE"/>
    <w:rsid w:val="00C830AA"/>
    <w:rsid w:val="00C830DE"/>
    <w:rsid w:val="00C83163"/>
    <w:rsid w:val="00C83247"/>
    <w:rsid w:val="00C833EC"/>
    <w:rsid w:val="00C8361A"/>
    <w:rsid w:val="00C83661"/>
    <w:rsid w:val="00C838F0"/>
    <w:rsid w:val="00C839CD"/>
    <w:rsid w:val="00C83B3F"/>
    <w:rsid w:val="00C83BB3"/>
    <w:rsid w:val="00C83C71"/>
    <w:rsid w:val="00C83CAD"/>
    <w:rsid w:val="00C83D4F"/>
    <w:rsid w:val="00C83D70"/>
    <w:rsid w:val="00C84101"/>
    <w:rsid w:val="00C8461C"/>
    <w:rsid w:val="00C846F1"/>
    <w:rsid w:val="00C8491C"/>
    <w:rsid w:val="00C84A25"/>
    <w:rsid w:val="00C84DAA"/>
    <w:rsid w:val="00C84DEB"/>
    <w:rsid w:val="00C84ECB"/>
    <w:rsid w:val="00C850AF"/>
    <w:rsid w:val="00C85367"/>
    <w:rsid w:val="00C85389"/>
    <w:rsid w:val="00C8542C"/>
    <w:rsid w:val="00C855A8"/>
    <w:rsid w:val="00C858FC"/>
    <w:rsid w:val="00C85B91"/>
    <w:rsid w:val="00C85D5B"/>
    <w:rsid w:val="00C85F71"/>
    <w:rsid w:val="00C86186"/>
    <w:rsid w:val="00C862AE"/>
    <w:rsid w:val="00C863F5"/>
    <w:rsid w:val="00C86446"/>
    <w:rsid w:val="00C866AE"/>
    <w:rsid w:val="00C869B0"/>
    <w:rsid w:val="00C86A38"/>
    <w:rsid w:val="00C86B51"/>
    <w:rsid w:val="00C86C69"/>
    <w:rsid w:val="00C86C6A"/>
    <w:rsid w:val="00C872AB"/>
    <w:rsid w:val="00C8751D"/>
    <w:rsid w:val="00C87655"/>
    <w:rsid w:val="00C8778A"/>
    <w:rsid w:val="00C8790A"/>
    <w:rsid w:val="00C87A3F"/>
    <w:rsid w:val="00C87AAD"/>
    <w:rsid w:val="00C87D06"/>
    <w:rsid w:val="00C87E4F"/>
    <w:rsid w:val="00C900D2"/>
    <w:rsid w:val="00C90268"/>
    <w:rsid w:val="00C903DD"/>
    <w:rsid w:val="00C9087D"/>
    <w:rsid w:val="00C9089D"/>
    <w:rsid w:val="00C90BF5"/>
    <w:rsid w:val="00C90CB5"/>
    <w:rsid w:val="00C90D89"/>
    <w:rsid w:val="00C90E85"/>
    <w:rsid w:val="00C911F9"/>
    <w:rsid w:val="00C9146C"/>
    <w:rsid w:val="00C91556"/>
    <w:rsid w:val="00C91569"/>
    <w:rsid w:val="00C91847"/>
    <w:rsid w:val="00C9189A"/>
    <w:rsid w:val="00C91BE7"/>
    <w:rsid w:val="00C91C42"/>
    <w:rsid w:val="00C91C9B"/>
    <w:rsid w:val="00C91E5D"/>
    <w:rsid w:val="00C91F17"/>
    <w:rsid w:val="00C91FDF"/>
    <w:rsid w:val="00C922BF"/>
    <w:rsid w:val="00C9230B"/>
    <w:rsid w:val="00C92472"/>
    <w:rsid w:val="00C927DF"/>
    <w:rsid w:val="00C929D2"/>
    <w:rsid w:val="00C929F0"/>
    <w:rsid w:val="00C92BBE"/>
    <w:rsid w:val="00C92DF2"/>
    <w:rsid w:val="00C937B0"/>
    <w:rsid w:val="00C93B2D"/>
    <w:rsid w:val="00C93B55"/>
    <w:rsid w:val="00C93F02"/>
    <w:rsid w:val="00C9416C"/>
    <w:rsid w:val="00C94225"/>
    <w:rsid w:val="00C943FE"/>
    <w:rsid w:val="00C94475"/>
    <w:rsid w:val="00C9450F"/>
    <w:rsid w:val="00C94883"/>
    <w:rsid w:val="00C948AE"/>
    <w:rsid w:val="00C94A40"/>
    <w:rsid w:val="00C94B33"/>
    <w:rsid w:val="00C94CEF"/>
    <w:rsid w:val="00C94E0B"/>
    <w:rsid w:val="00C94EC6"/>
    <w:rsid w:val="00C95096"/>
    <w:rsid w:val="00C95117"/>
    <w:rsid w:val="00C95314"/>
    <w:rsid w:val="00C953D7"/>
    <w:rsid w:val="00C95504"/>
    <w:rsid w:val="00C9553B"/>
    <w:rsid w:val="00C9567D"/>
    <w:rsid w:val="00C95735"/>
    <w:rsid w:val="00C95C31"/>
    <w:rsid w:val="00C95C59"/>
    <w:rsid w:val="00C95C6A"/>
    <w:rsid w:val="00C9602A"/>
    <w:rsid w:val="00C9606A"/>
    <w:rsid w:val="00C963A8"/>
    <w:rsid w:val="00C96783"/>
    <w:rsid w:val="00C96F22"/>
    <w:rsid w:val="00C975B4"/>
    <w:rsid w:val="00C979BC"/>
    <w:rsid w:val="00C97C8F"/>
    <w:rsid w:val="00C97E74"/>
    <w:rsid w:val="00C97FB7"/>
    <w:rsid w:val="00CA01CC"/>
    <w:rsid w:val="00CA0565"/>
    <w:rsid w:val="00CA0619"/>
    <w:rsid w:val="00CA075E"/>
    <w:rsid w:val="00CA0EBB"/>
    <w:rsid w:val="00CA1790"/>
    <w:rsid w:val="00CA19B3"/>
    <w:rsid w:val="00CA1A90"/>
    <w:rsid w:val="00CA1B4B"/>
    <w:rsid w:val="00CA1C5C"/>
    <w:rsid w:val="00CA1E54"/>
    <w:rsid w:val="00CA2074"/>
    <w:rsid w:val="00CA23E5"/>
    <w:rsid w:val="00CA27BC"/>
    <w:rsid w:val="00CA28AF"/>
    <w:rsid w:val="00CA28B5"/>
    <w:rsid w:val="00CA29AF"/>
    <w:rsid w:val="00CA2A12"/>
    <w:rsid w:val="00CA2D71"/>
    <w:rsid w:val="00CA3291"/>
    <w:rsid w:val="00CA3437"/>
    <w:rsid w:val="00CA378F"/>
    <w:rsid w:val="00CA3B56"/>
    <w:rsid w:val="00CA3C09"/>
    <w:rsid w:val="00CA3E7D"/>
    <w:rsid w:val="00CA3F01"/>
    <w:rsid w:val="00CA3F62"/>
    <w:rsid w:val="00CA40C0"/>
    <w:rsid w:val="00CA4124"/>
    <w:rsid w:val="00CA44BE"/>
    <w:rsid w:val="00CA4509"/>
    <w:rsid w:val="00CA4779"/>
    <w:rsid w:val="00CA4C51"/>
    <w:rsid w:val="00CA4C61"/>
    <w:rsid w:val="00CA4DA5"/>
    <w:rsid w:val="00CA4EEB"/>
    <w:rsid w:val="00CA5054"/>
    <w:rsid w:val="00CA54A3"/>
    <w:rsid w:val="00CA575A"/>
    <w:rsid w:val="00CA5869"/>
    <w:rsid w:val="00CA5A67"/>
    <w:rsid w:val="00CA5C70"/>
    <w:rsid w:val="00CA5DA9"/>
    <w:rsid w:val="00CA5EA0"/>
    <w:rsid w:val="00CA6146"/>
    <w:rsid w:val="00CA64AD"/>
    <w:rsid w:val="00CA654A"/>
    <w:rsid w:val="00CA6804"/>
    <w:rsid w:val="00CA6E33"/>
    <w:rsid w:val="00CA729E"/>
    <w:rsid w:val="00CA7814"/>
    <w:rsid w:val="00CA7CF7"/>
    <w:rsid w:val="00CA7E4F"/>
    <w:rsid w:val="00CA7EA6"/>
    <w:rsid w:val="00CA7F07"/>
    <w:rsid w:val="00CB029E"/>
    <w:rsid w:val="00CB0302"/>
    <w:rsid w:val="00CB0496"/>
    <w:rsid w:val="00CB0619"/>
    <w:rsid w:val="00CB0787"/>
    <w:rsid w:val="00CB0829"/>
    <w:rsid w:val="00CB085E"/>
    <w:rsid w:val="00CB0915"/>
    <w:rsid w:val="00CB0A16"/>
    <w:rsid w:val="00CB0AB6"/>
    <w:rsid w:val="00CB0B00"/>
    <w:rsid w:val="00CB0B54"/>
    <w:rsid w:val="00CB0CF2"/>
    <w:rsid w:val="00CB0DFF"/>
    <w:rsid w:val="00CB10B2"/>
    <w:rsid w:val="00CB12AC"/>
    <w:rsid w:val="00CB19F5"/>
    <w:rsid w:val="00CB1A6B"/>
    <w:rsid w:val="00CB1AED"/>
    <w:rsid w:val="00CB1C5D"/>
    <w:rsid w:val="00CB1CDF"/>
    <w:rsid w:val="00CB1DD7"/>
    <w:rsid w:val="00CB1F38"/>
    <w:rsid w:val="00CB1F9B"/>
    <w:rsid w:val="00CB1FB1"/>
    <w:rsid w:val="00CB2175"/>
    <w:rsid w:val="00CB23F8"/>
    <w:rsid w:val="00CB2578"/>
    <w:rsid w:val="00CB267C"/>
    <w:rsid w:val="00CB2DA1"/>
    <w:rsid w:val="00CB312B"/>
    <w:rsid w:val="00CB33BE"/>
    <w:rsid w:val="00CB3449"/>
    <w:rsid w:val="00CB35AB"/>
    <w:rsid w:val="00CB3976"/>
    <w:rsid w:val="00CB3AB1"/>
    <w:rsid w:val="00CB3C62"/>
    <w:rsid w:val="00CB4019"/>
    <w:rsid w:val="00CB438B"/>
    <w:rsid w:val="00CB4687"/>
    <w:rsid w:val="00CB47B2"/>
    <w:rsid w:val="00CB4961"/>
    <w:rsid w:val="00CB4C27"/>
    <w:rsid w:val="00CB4C96"/>
    <w:rsid w:val="00CB4DF2"/>
    <w:rsid w:val="00CB4F19"/>
    <w:rsid w:val="00CB50FC"/>
    <w:rsid w:val="00CB528C"/>
    <w:rsid w:val="00CB5413"/>
    <w:rsid w:val="00CB5610"/>
    <w:rsid w:val="00CB585B"/>
    <w:rsid w:val="00CB58EA"/>
    <w:rsid w:val="00CB59EF"/>
    <w:rsid w:val="00CB59FE"/>
    <w:rsid w:val="00CB5AAE"/>
    <w:rsid w:val="00CB5CF8"/>
    <w:rsid w:val="00CB5D8E"/>
    <w:rsid w:val="00CB5E16"/>
    <w:rsid w:val="00CB5E44"/>
    <w:rsid w:val="00CB5EDB"/>
    <w:rsid w:val="00CB6272"/>
    <w:rsid w:val="00CB6298"/>
    <w:rsid w:val="00CB6331"/>
    <w:rsid w:val="00CB68AC"/>
    <w:rsid w:val="00CB68CB"/>
    <w:rsid w:val="00CB6938"/>
    <w:rsid w:val="00CB6B38"/>
    <w:rsid w:val="00CB7097"/>
    <w:rsid w:val="00CB70D0"/>
    <w:rsid w:val="00CB7127"/>
    <w:rsid w:val="00CB7133"/>
    <w:rsid w:val="00CB7451"/>
    <w:rsid w:val="00CB7520"/>
    <w:rsid w:val="00CB7562"/>
    <w:rsid w:val="00CB76B0"/>
    <w:rsid w:val="00CB794C"/>
    <w:rsid w:val="00CB79E3"/>
    <w:rsid w:val="00CB7BE5"/>
    <w:rsid w:val="00CB7DD5"/>
    <w:rsid w:val="00CC022B"/>
    <w:rsid w:val="00CC024A"/>
    <w:rsid w:val="00CC0399"/>
    <w:rsid w:val="00CC05EE"/>
    <w:rsid w:val="00CC08A1"/>
    <w:rsid w:val="00CC08D1"/>
    <w:rsid w:val="00CC09F3"/>
    <w:rsid w:val="00CC0E04"/>
    <w:rsid w:val="00CC0E23"/>
    <w:rsid w:val="00CC0E53"/>
    <w:rsid w:val="00CC0FA5"/>
    <w:rsid w:val="00CC1000"/>
    <w:rsid w:val="00CC102A"/>
    <w:rsid w:val="00CC1498"/>
    <w:rsid w:val="00CC1579"/>
    <w:rsid w:val="00CC15C3"/>
    <w:rsid w:val="00CC15CB"/>
    <w:rsid w:val="00CC16D7"/>
    <w:rsid w:val="00CC1759"/>
    <w:rsid w:val="00CC17C7"/>
    <w:rsid w:val="00CC1CEC"/>
    <w:rsid w:val="00CC21B5"/>
    <w:rsid w:val="00CC2273"/>
    <w:rsid w:val="00CC2A8B"/>
    <w:rsid w:val="00CC2C1D"/>
    <w:rsid w:val="00CC2EB5"/>
    <w:rsid w:val="00CC2F67"/>
    <w:rsid w:val="00CC2FB0"/>
    <w:rsid w:val="00CC30EE"/>
    <w:rsid w:val="00CC3191"/>
    <w:rsid w:val="00CC36C2"/>
    <w:rsid w:val="00CC3720"/>
    <w:rsid w:val="00CC38D1"/>
    <w:rsid w:val="00CC395B"/>
    <w:rsid w:val="00CC3ECD"/>
    <w:rsid w:val="00CC3F0E"/>
    <w:rsid w:val="00CC4126"/>
    <w:rsid w:val="00CC4138"/>
    <w:rsid w:val="00CC41FE"/>
    <w:rsid w:val="00CC45B6"/>
    <w:rsid w:val="00CC4613"/>
    <w:rsid w:val="00CC4745"/>
    <w:rsid w:val="00CC4821"/>
    <w:rsid w:val="00CC4B52"/>
    <w:rsid w:val="00CC4C46"/>
    <w:rsid w:val="00CC4C6C"/>
    <w:rsid w:val="00CC4D5D"/>
    <w:rsid w:val="00CC4E80"/>
    <w:rsid w:val="00CC4FAB"/>
    <w:rsid w:val="00CC511E"/>
    <w:rsid w:val="00CC5492"/>
    <w:rsid w:val="00CC5517"/>
    <w:rsid w:val="00CC56BD"/>
    <w:rsid w:val="00CC590D"/>
    <w:rsid w:val="00CC59D9"/>
    <w:rsid w:val="00CC59DC"/>
    <w:rsid w:val="00CC5BB3"/>
    <w:rsid w:val="00CC5BB8"/>
    <w:rsid w:val="00CC6189"/>
    <w:rsid w:val="00CC61AC"/>
    <w:rsid w:val="00CC62FD"/>
    <w:rsid w:val="00CC6397"/>
    <w:rsid w:val="00CC6760"/>
    <w:rsid w:val="00CC6DBB"/>
    <w:rsid w:val="00CC6F48"/>
    <w:rsid w:val="00CC7101"/>
    <w:rsid w:val="00CC71BD"/>
    <w:rsid w:val="00CC7363"/>
    <w:rsid w:val="00CC738C"/>
    <w:rsid w:val="00CC75C6"/>
    <w:rsid w:val="00CC77DD"/>
    <w:rsid w:val="00CC7848"/>
    <w:rsid w:val="00CC78F3"/>
    <w:rsid w:val="00CC7B12"/>
    <w:rsid w:val="00CC7BC8"/>
    <w:rsid w:val="00CC7D0C"/>
    <w:rsid w:val="00CC7EC1"/>
    <w:rsid w:val="00CD014E"/>
    <w:rsid w:val="00CD0159"/>
    <w:rsid w:val="00CD0361"/>
    <w:rsid w:val="00CD0525"/>
    <w:rsid w:val="00CD0987"/>
    <w:rsid w:val="00CD0F15"/>
    <w:rsid w:val="00CD1308"/>
    <w:rsid w:val="00CD14C9"/>
    <w:rsid w:val="00CD1652"/>
    <w:rsid w:val="00CD16DE"/>
    <w:rsid w:val="00CD1963"/>
    <w:rsid w:val="00CD1AF7"/>
    <w:rsid w:val="00CD1D7D"/>
    <w:rsid w:val="00CD1E3D"/>
    <w:rsid w:val="00CD1E62"/>
    <w:rsid w:val="00CD214F"/>
    <w:rsid w:val="00CD2180"/>
    <w:rsid w:val="00CD21B1"/>
    <w:rsid w:val="00CD260A"/>
    <w:rsid w:val="00CD2758"/>
    <w:rsid w:val="00CD2858"/>
    <w:rsid w:val="00CD2B2E"/>
    <w:rsid w:val="00CD2BBC"/>
    <w:rsid w:val="00CD2FF6"/>
    <w:rsid w:val="00CD3589"/>
    <w:rsid w:val="00CD36AF"/>
    <w:rsid w:val="00CD37BC"/>
    <w:rsid w:val="00CD37C4"/>
    <w:rsid w:val="00CD37EC"/>
    <w:rsid w:val="00CD387E"/>
    <w:rsid w:val="00CD3B6E"/>
    <w:rsid w:val="00CD3D38"/>
    <w:rsid w:val="00CD3E3C"/>
    <w:rsid w:val="00CD42E7"/>
    <w:rsid w:val="00CD4477"/>
    <w:rsid w:val="00CD45DA"/>
    <w:rsid w:val="00CD4721"/>
    <w:rsid w:val="00CD48BA"/>
    <w:rsid w:val="00CD4A0F"/>
    <w:rsid w:val="00CD4F2B"/>
    <w:rsid w:val="00CD53B7"/>
    <w:rsid w:val="00CD5471"/>
    <w:rsid w:val="00CD5711"/>
    <w:rsid w:val="00CD573B"/>
    <w:rsid w:val="00CD5D30"/>
    <w:rsid w:val="00CD607D"/>
    <w:rsid w:val="00CD620C"/>
    <w:rsid w:val="00CD6210"/>
    <w:rsid w:val="00CD65EA"/>
    <w:rsid w:val="00CD668C"/>
    <w:rsid w:val="00CD6A8F"/>
    <w:rsid w:val="00CD6BBC"/>
    <w:rsid w:val="00CD6BEF"/>
    <w:rsid w:val="00CD7268"/>
    <w:rsid w:val="00CD74D7"/>
    <w:rsid w:val="00CD785E"/>
    <w:rsid w:val="00CD79FA"/>
    <w:rsid w:val="00CD7C72"/>
    <w:rsid w:val="00CD7DAC"/>
    <w:rsid w:val="00CD7ED7"/>
    <w:rsid w:val="00CE007D"/>
    <w:rsid w:val="00CE0221"/>
    <w:rsid w:val="00CE039C"/>
    <w:rsid w:val="00CE0A17"/>
    <w:rsid w:val="00CE0A60"/>
    <w:rsid w:val="00CE0AEC"/>
    <w:rsid w:val="00CE0BC6"/>
    <w:rsid w:val="00CE1105"/>
    <w:rsid w:val="00CE1182"/>
    <w:rsid w:val="00CE13C4"/>
    <w:rsid w:val="00CE1422"/>
    <w:rsid w:val="00CE149F"/>
    <w:rsid w:val="00CE1521"/>
    <w:rsid w:val="00CE152A"/>
    <w:rsid w:val="00CE15BC"/>
    <w:rsid w:val="00CE1810"/>
    <w:rsid w:val="00CE1918"/>
    <w:rsid w:val="00CE1D19"/>
    <w:rsid w:val="00CE1E26"/>
    <w:rsid w:val="00CE1ED0"/>
    <w:rsid w:val="00CE1FC3"/>
    <w:rsid w:val="00CE25C3"/>
    <w:rsid w:val="00CE2645"/>
    <w:rsid w:val="00CE27B5"/>
    <w:rsid w:val="00CE27DE"/>
    <w:rsid w:val="00CE2EE2"/>
    <w:rsid w:val="00CE348B"/>
    <w:rsid w:val="00CE35A3"/>
    <w:rsid w:val="00CE35DA"/>
    <w:rsid w:val="00CE38C2"/>
    <w:rsid w:val="00CE3B3E"/>
    <w:rsid w:val="00CE3CD1"/>
    <w:rsid w:val="00CE3EA8"/>
    <w:rsid w:val="00CE4269"/>
    <w:rsid w:val="00CE4314"/>
    <w:rsid w:val="00CE442F"/>
    <w:rsid w:val="00CE446B"/>
    <w:rsid w:val="00CE47B1"/>
    <w:rsid w:val="00CE4888"/>
    <w:rsid w:val="00CE4B01"/>
    <w:rsid w:val="00CE4B8A"/>
    <w:rsid w:val="00CE508B"/>
    <w:rsid w:val="00CE5151"/>
    <w:rsid w:val="00CE59EF"/>
    <w:rsid w:val="00CE5B33"/>
    <w:rsid w:val="00CE5CCD"/>
    <w:rsid w:val="00CE5E57"/>
    <w:rsid w:val="00CE6214"/>
    <w:rsid w:val="00CE630E"/>
    <w:rsid w:val="00CE65B2"/>
    <w:rsid w:val="00CE66C3"/>
    <w:rsid w:val="00CE6794"/>
    <w:rsid w:val="00CE6D54"/>
    <w:rsid w:val="00CE7405"/>
    <w:rsid w:val="00CE74C1"/>
    <w:rsid w:val="00CE7567"/>
    <w:rsid w:val="00CE7C0F"/>
    <w:rsid w:val="00CE7C9A"/>
    <w:rsid w:val="00CE7D96"/>
    <w:rsid w:val="00CE7E48"/>
    <w:rsid w:val="00CE7EBA"/>
    <w:rsid w:val="00CF00CC"/>
    <w:rsid w:val="00CF025C"/>
    <w:rsid w:val="00CF054F"/>
    <w:rsid w:val="00CF07CE"/>
    <w:rsid w:val="00CF0CC6"/>
    <w:rsid w:val="00CF0D07"/>
    <w:rsid w:val="00CF12C3"/>
    <w:rsid w:val="00CF1647"/>
    <w:rsid w:val="00CF1786"/>
    <w:rsid w:val="00CF1805"/>
    <w:rsid w:val="00CF1A5A"/>
    <w:rsid w:val="00CF1BE2"/>
    <w:rsid w:val="00CF1C17"/>
    <w:rsid w:val="00CF1C7E"/>
    <w:rsid w:val="00CF1D83"/>
    <w:rsid w:val="00CF1F71"/>
    <w:rsid w:val="00CF1F9F"/>
    <w:rsid w:val="00CF2415"/>
    <w:rsid w:val="00CF2748"/>
    <w:rsid w:val="00CF27A7"/>
    <w:rsid w:val="00CF28E7"/>
    <w:rsid w:val="00CF29BC"/>
    <w:rsid w:val="00CF2D6A"/>
    <w:rsid w:val="00CF3180"/>
    <w:rsid w:val="00CF3192"/>
    <w:rsid w:val="00CF31AB"/>
    <w:rsid w:val="00CF32B4"/>
    <w:rsid w:val="00CF3723"/>
    <w:rsid w:val="00CF3C96"/>
    <w:rsid w:val="00CF3E2E"/>
    <w:rsid w:val="00CF3E9E"/>
    <w:rsid w:val="00CF41A0"/>
    <w:rsid w:val="00CF4872"/>
    <w:rsid w:val="00CF496B"/>
    <w:rsid w:val="00CF49C6"/>
    <w:rsid w:val="00CF4CB9"/>
    <w:rsid w:val="00CF4E15"/>
    <w:rsid w:val="00CF5118"/>
    <w:rsid w:val="00CF527C"/>
    <w:rsid w:val="00CF52D1"/>
    <w:rsid w:val="00CF53A3"/>
    <w:rsid w:val="00CF55AB"/>
    <w:rsid w:val="00CF57D3"/>
    <w:rsid w:val="00CF595B"/>
    <w:rsid w:val="00CF5A69"/>
    <w:rsid w:val="00CF5AE9"/>
    <w:rsid w:val="00CF5B7C"/>
    <w:rsid w:val="00CF5FB0"/>
    <w:rsid w:val="00CF5FE9"/>
    <w:rsid w:val="00CF6198"/>
    <w:rsid w:val="00CF659C"/>
    <w:rsid w:val="00CF668A"/>
    <w:rsid w:val="00CF66C1"/>
    <w:rsid w:val="00CF6DC1"/>
    <w:rsid w:val="00CF6E8F"/>
    <w:rsid w:val="00CF6EBE"/>
    <w:rsid w:val="00CF6EEC"/>
    <w:rsid w:val="00CF7262"/>
    <w:rsid w:val="00CF7387"/>
    <w:rsid w:val="00CF75DA"/>
    <w:rsid w:val="00CF7618"/>
    <w:rsid w:val="00CF788B"/>
    <w:rsid w:val="00CF78F5"/>
    <w:rsid w:val="00CF7902"/>
    <w:rsid w:val="00CF7B8C"/>
    <w:rsid w:val="00CF7C3A"/>
    <w:rsid w:val="00CF7C7B"/>
    <w:rsid w:val="00CF7D9C"/>
    <w:rsid w:val="00CF7DCA"/>
    <w:rsid w:val="00CF7FB6"/>
    <w:rsid w:val="00CF7FF6"/>
    <w:rsid w:val="00D001CC"/>
    <w:rsid w:val="00D00627"/>
    <w:rsid w:val="00D007ED"/>
    <w:rsid w:val="00D00B98"/>
    <w:rsid w:val="00D00C7C"/>
    <w:rsid w:val="00D0148F"/>
    <w:rsid w:val="00D01719"/>
    <w:rsid w:val="00D01944"/>
    <w:rsid w:val="00D01A55"/>
    <w:rsid w:val="00D01B3D"/>
    <w:rsid w:val="00D01BF9"/>
    <w:rsid w:val="00D01C34"/>
    <w:rsid w:val="00D01CBD"/>
    <w:rsid w:val="00D01E95"/>
    <w:rsid w:val="00D01F20"/>
    <w:rsid w:val="00D01F44"/>
    <w:rsid w:val="00D01FF6"/>
    <w:rsid w:val="00D02378"/>
    <w:rsid w:val="00D0253B"/>
    <w:rsid w:val="00D026D0"/>
    <w:rsid w:val="00D0285F"/>
    <w:rsid w:val="00D02D07"/>
    <w:rsid w:val="00D02EC4"/>
    <w:rsid w:val="00D031D5"/>
    <w:rsid w:val="00D03230"/>
    <w:rsid w:val="00D034B8"/>
    <w:rsid w:val="00D03543"/>
    <w:rsid w:val="00D036E0"/>
    <w:rsid w:val="00D037D1"/>
    <w:rsid w:val="00D03AEC"/>
    <w:rsid w:val="00D03D80"/>
    <w:rsid w:val="00D03DA6"/>
    <w:rsid w:val="00D03DB3"/>
    <w:rsid w:val="00D041C1"/>
    <w:rsid w:val="00D04283"/>
    <w:rsid w:val="00D044ED"/>
    <w:rsid w:val="00D045DB"/>
    <w:rsid w:val="00D047B1"/>
    <w:rsid w:val="00D049FB"/>
    <w:rsid w:val="00D04AD4"/>
    <w:rsid w:val="00D04CFA"/>
    <w:rsid w:val="00D04CFC"/>
    <w:rsid w:val="00D04EDD"/>
    <w:rsid w:val="00D04F3E"/>
    <w:rsid w:val="00D04FAA"/>
    <w:rsid w:val="00D0514E"/>
    <w:rsid w:val="00D051D3"/>
    <w:rsid w:val="00D05552"/>
    <w:rsid w:val="00D05694"/>
    <w:rsid w:val="00D05761"/>
    <w:rsid w:val="00D05806"/>
    <w:rsid w:val="00D059E4"/>
    <w:rsid w:val="00D05B2F"/>
    <w:rsid w:val="00D0615A"/>
    <w:rsid w:val="00D061ED"/>
    <w:rsid w:val="00D06450"/>
    <w:rsid w:val="00D06477"/>
    <w:rsid w:val="00D06546"/>
    <w:rsid w:val="00D066B1"/>
    <w:rsid w:val="00D067A9"/>
    <w:rsid w:val="00D0680C"/>
    <w:rsid w:val="00D06C57"/>
    <w:rsid w:val="00D06F38"/>
    <w:rsid w:val="00D06F5E"/>
    <w:rsid w:val="00D06FBF"/>
    <w:rsid w:val="00D070E9"/>
    <w:rsid w:val="00D07596"/>
    <w:rsid w:val="00D076BE"/>
    <w:rsid w:val="00D077E4"/>
    <w:rsid w:val="00D077EC"/>
    <w:rsid w:val="00D0789C"/>
    <w:rsid w:val="00D07912"/>
    <w:rsid w:val="00D079E9"/>
    <w:rsid w:val="00D100C6"/>
    <w:rsid w:val="00D1026C"/>
    <w:rsid w:val="00D1037E"/>
    <w:rsid w:val="00D103B1"/>
    <w:rsid w:val="00D103FA"/>
    <w:rsid w:val="00D10593"/>
    <w:rsid w:val="00D106AF"/>
    <w:rsid w:val="00D107C0"/>
    <w:rsid w:val="00D109F2"/>
    <w:rsid w:val="00D10A29"/>
    <w:rsid w:val="00D10A9E"/>
    <w:rsid w:val="00D10B0A"/>
    <w:rsid w:val="00D10C6E"/>
    <w:rsid w:val="00D1102F"/>
    <w:rsid w:val="00D112F0"/>
    <w:rsid w:val="00D11708"/>
    <w:rsid w:val="00D11752"/>
    <w:rsid w:val="00D11786"/>
    <w:rsid w:val="00D11798"/>
    <w:rsid w:val="00D11926"/>
    <w:rsid w:val="00D11953"/>
    <w:rsid w:val="00D11A69"/>
    <w:rsid w:val="00D11BDC"/>
    <w:rsid w:val="00D11C3F"/>
    <w:rsid w:val="00D11C5C"/>
    <w:rsid w:val="00D11CB4"/>
    <w:rsid w:val="00D11D8C"/>
    <w:rsid w:val="00D123D7"/>
    <w:rsid w:val="00D1283B"/>
    <w:rsid w:val="00D128FE"/>
    <w:rsid w:val="00D129BB"/>
    <w:rsid w:val="00D12A7E"/>
    <w:rsid w:val="00D12BB7"/>
    <w:rsid w:val="00D12C82"/>
    <w:rsid w:val="00D12D14"/>
    <w:rsid w:val="00D12E0B"/>
    <w:rsid w:val="00D12F8A"/>
    <w:rsid w:val="00D13141"/>
    <w:rsid w:val="00D131A5"/>
    <w:rsid w:val="00D13384"/>
    <w:rsid w:val="00D1362E"/>
    <w:rsid w:val="00D13723"/>
    <w:rsid w:val="00D138F6"/>
    <w:rsid w:val="00D139CE"/>
    <w:rsid w:val="00D13CF6"/>
    <w:rsid w:val="00D13DF9"/>
    <w:rsid w:val="00D13F32"/>
    <w:rsid w:val="00D13FAC"/>
    <w:rsid w:val="00D143BB"/>
    <w:rsid w:val="00D14860"/>
    <w:rsid w:val="00D1488D"/>
    <w:rsid w:val="00D1489B"/>
    <w:rsid w:val="00D14A0E"/>
    <w:rsid w:val="00D14BD2"/>
    <w:rsid w:val="00D14C32"/>
    <w:rsid w:val="00D14C81"/>
    <w:rsid w:val="00D14CF8"/>
    <w:rsid w:val="00D15053"/>
    <w:rsid w:val="00D15436"/>
    <w:rsid w:val="00D158B9"/>
    <w:rsid w:val="00D15B3D"/>
    <w:rsid w:val="00D15FBD"/>
    <w:rsid w:val="00D1612A"/>
    <w:rsid w:val="00D161DA"/>
    <w:rsid w:val="00D162A8"/>
    <w:rsid w:val="00D164BD"/>
    <w:rsid w:val="00D16BD1"/>
    <w:rsid w:val="00D16BF2"/>
    <w:rsid w:val="00D16C95"/>
    <w:rsid w:val="00D16F08"/>
    <w:rsid w:val="00D172E1"/>
    <w:rsid w:val="00D17367"/>
    <w:rsid w:val="00D173DA"/>
    <w:rsid w:val="00D173E1"/>
    <w:rsid w:val="00D175D9"/>
    <w:rsid w:val="00D17879"/>
    <w:rsid w:val="00D17CFB"/>
    <w:rsid w:val="00D17DCC"/>
    <w:rsid w:val="00D17F3F"/>
    <w:rsid w:val="00D201B6"/>
    <w:rsid w:val="00D20477"/>
    <w:rsid w:val="00D205B4"/>
    <w:rsid w:val="00D20629"/>
    <w:rsid w:val="00D20772"/>
    <w:rsid w:val="00D209F1"/>
    <w:rsid w:val="00D20BD0"/>
    <w:rsid w:val="00D20E29"/>
    <w:rsid w:val="00D20EFD"/>
    <w:rsid w:val="00D210BB"/>
    <w:rsid w:val="00D216A5"/>
    <w:rsid w:val="00D216C1"/>
    <w:rsid w:val="00D218C5"/>
    <w:rsid w:val="00D21947"/>
    <w:rsid w:val="00D21B26"/>
    <w:rsid w:val="00D21B3E"/>
    <w:rsid w:val="00D21DE8"/>
    <w:rsid w:val="00D21E75"/>
    <w:rsid w:val="00D21E81"/>
    <w:rsid w:val="00D21FD4"/>
    <w:rsid w:val="00D22149"/>
    <w:rsid w:val="00D22369"/>
    <w:rsid w:val="00D2285D"/>
    <w:rsid w:val="00D2299D"/>
    <w:rsid w:val="00D2299F"/>
    <w:rsid w:val="00D229D8"/>
    <w:rsid w:val="00D22A80"/>
    <w:rsid w:val="00D22DA9"/>
    <w:rsid w:val="00D22EDC"/>
    <w:rsid w:val="00D230C7"/>
    <w:rsid w:val="00D23385"/>
    <w:rsid w:val="00D2338E"/>
    <w:rsid w:val="00D23403"/>
    <w:rsid w:val="00D23442"/>
    <w:rsid w:val="00D2374A"/>
    <w:rsid w:val="00D238FC"/>
    <w:rsid w:val="00D2396E"/>
    <w:rsid w:val="00D2397F"/>
    <w:rsid w:val="00D239CF"/>
    <w:rsid w:val="00D23D9C"/>
    <w:rsid w:val="00D23E3E"/>
    <w:rsid w:val="00D2401B"/>
    <w:rsid w:val="00D24092"/>
    <w:rsid w:val="00D241EB"/>
    <w:rsid w:val="00D24243"/>
    <w:rsid w:val="00D24343"/>
    <w:rsid w:val="00D24864"/>
    <w:rsid w:val="00D24AB8"/>
    <w:rsid w:val="00D24BE2"/>
    <w:rsid w:val="00D24C8A"/>
    <w:rsid w:val="00D250EC"/>
    <w:rsid w:val="00D250ED"/>
    <w:rsid w:val="00D25365"/>
    <w:rsid w:val="00D257BE"/>
    <w:rsid w:val="00D258AB"/>
    <w:rsid w:val="00D258F2"/>
    <w:rsid w:val="00D26059"/>
    <w:rsid w:val="00D26085"/>
    <w:rsid w:val="00D261D3"/>
    <w:rsid w:val="00D264B6"/>
    <w:rsid w:val="00D26730"/>
    <w:rsid w:val="00D268C6"/>
    <w:rsid w:val="00D26E03"/>
    <w:rsid w:val="00D26F14"/>
    <w:rsid w:val="00D26F91"/>
    <w:rsid w:val="00D2766A"/>
    <w:rsid w:val="00D276EC"/>
    <w:rsid w:val="00D277E8"/>
    <w:rsid w:val="00D27AC9"/>
    <w:rsid w:val="00D27B4A"/>
    <w:rsid w:val="00D27F0C"/>
    <w:rsid w:val="00D27F5A"/>
    <w:rsid w:val="00D3006F"/>
    <w:rsid w:val="00D302B4"/>
    <w:rsid w:val="00D30478"/>
    <w:rsid w:val="00D30755"/>
    <w:rsid w:val="00D3082C"/>
    <w:rsid w:val="00D30AC7"/>
    <w:rsid w:val="00D31321"/>
    <w:rsid w:val="00D313C0"/>
    <w:rsid w:val="00D31503"/>
    <w:rsid w:val="00D31571"/>
    <w:rsid w:val="00D31AC8"/>
    <w:rsid w:val="00D31C0D"/>
    <w:rsid w:val="00D31DB5"/>
    <w:rsid w:val="00D31DBF"/>
    <w:rsid w:val="00D31E76"/>
    <w:rsid w:val="00D320A4"/>
    <w:rsid w:val="00D3217E"/>
    <w:rsid w:val="00D3225F"/>
    <w:rsid w:val="00D3237F"/>
    <w:rsid w:val="00D32827"/>
    <w:rsid w:val="00D3297D"/>
    <w:rsid w:val="00D331DD"/>
    <w:rsid w:val="00D3330E"/>
    <w:rsid w:val="00D333D1"/>
    <w:rsid w:val="00D33467"/>
    <w:rsid w:val="00D334A9"/>
    <w:rsid w:val="00D33598"/>
    <w:rsid w:val="00D33660"/>
    <w:rsid w:val="00D338A3"/>
    <w:rsid w:val="00D339B9"/>
    <w:rsid w:val="00D33C05"/>
    <w:rsid w:val="00D33DBB"/>
    <w:rsid w:val="00D33F03"/>
    <w:rsid w:val="00D34049"/>
    <w:rsid w:val="00D34679"/>
    <w:rsid w:val="00D346BF"/>
    <w:rsid w:val="00D348A9"/>
    <w:rsid w:val="00D34A1F"/>
    <w:rsid w:val="00D34B9F"/>
    <w:rsid w:val="00D34C38"/>
    <w:rsid w:val="00D34C6E"/>
    <w:rsid w:val="00D34D77"/>
    <w:rsid w:val="00D34E91"/>
    <w:rsid w:val="00D34FDA"/>
    <w:rsid w:val="00D3517E"/>
    <w:rsid w:val="00D3522C"/>
    <w:rsid w:val="00D35348"/>
    <w:rsid w:val="00D353F9"/>
    <w:rsid w:val="00D355D1"/>
    <w:rsid w:val="00D3588A"/>
    <w:rsid w:val="00D359E9"/>
    <w:rsid w:val="00D35CB3"/>
    <w:rsid w:val="00D35D0D"/>
    <w:rsid w:val="00D35E26"/>
    <w:rsid w:val="00D363E9"/>
    <w:rsid w:val="00D36465"/>
    <w:rsid w:val="00D365C9"/>
    <w:rsid w:val="00D36671"/>
    <w:rsid w:val="00D368B3"/>
    <w:rsid w:val="00D36C4E"/>
    <w:rsid w:val="00D36CED"/>
    <w:rsid w:val="00D37060"/>
    <w:rsid w:val="00D3714A"/>
    <w:rsid w:val="00D372AD"/>
    <w:rsid w:val="00D373FF"/>
    <w:rsid w:val="00D37ADF"/>
    <w:rsid w:val="00D37BDF"/>
    <w:rsid w:val="00D40180"/>
    <w:rsid w:val="00D401E4"/>
    <w:rsid w:val="00D40661"/>
    <w:rsid w:val="00D406EE"/>
    <w:rsid w:val="00D40715"/>
    <w:rsid w:val="00D4081A"/>
    <w:rsid w:val="00D40FB3"/>
    <w:rsid w:val="00D4101D"/>
    <w:rsid w:val="00D410CC"/>
    <w:rsid w:val="00D410E7"/>
    <w:rsid w:val="00D41298"/>
    <w:rsid w:val="00D41356"/>
    <w:rsid w:val="00D418AD"/>
    <w:rsid w:val="00D41B06"/>
    <w:rsid w:val="00D41BD0"/>
    <w:rsid w:val="00D41C4E"/>
    <w:rsid w:val="00D41C53"/>
    <w:rsid w:val="00D41F6B"/>
    <w:rsid w:val="00D41FA6"/>
    <w:rsid w:val="00D4211E"/>
    <w:rsid w:val="00D42176"/>
    <w:rsid w:val="00D4249B"/>
    <w:rsid w:val="00D424C0"/>
    <w:rsid w:val="00D427AC"/>
    <w:rsid w:val="00D42841"/>
    <w:rsid w:val="00D428D0"/>
    <w:rsid w:val="00D428EB"/>
    <w:rsid w:val="00D42964"/>
    <w:rsid w:val="00D42974"/>
    <w:rsid w:val="00D42C73"/>
    <w:rsid w:val="00D42D0F"/>
    <w:rsid w:val="00D42D66"/>
    <w:rsid w:val="00D42DD3"/>
    <w:rsid w:val="00D42DE0"/>
    <w:rsid w:val="00D433C0"/>
    <w:rsid w:val="00D43536"/>
    <w:rsid w:val="00D435AB"/>
    <w:rsid w:val="00D43A82"/>
    <w:rsid w:val="00D43CE8"/>
    <w:rsid w:val="00D44186"/>
    <w:rsid w:val="00D44246"/>
    <w:rsid w:val="00D4426F"/>
    <w:rsid w:val="00D44285"/>
    <w:rsid w:val="00D4437B"/>
    <w:rsid w:val="00D44479"/>
    <w:rsid w:val="00D44547"/>
    <w:rsid w:val="00D448CE"/>
    <w:rsid w:val="00D44943"/>
    <w:rsid w:val="00D44C82"/>
    <w:rsid w:val="00D44E24"/>
    <w:rsid w:val="00D44E5B"/>
    <w:rsid w:val="00D44F03"/>
    <w:rsid w:val="00D44F58"/>
    <w:rsid w:val="00D450B8"/>
    <w:rsid w:val="00D45233"/>
    <w:rsid w:val="00D452BA"/>
    <w:rsid w:val="00D4537B"/>
    <w:rsid w:val="00D45430"/>
    <w:rsid w:val="00D4555D"/>
    <w:rsid w:val="00D4559E"/>
    <w:rsid w:val="00D458A0"/>
    <w:rsid w:val="00D45979"/>
    <w:rsid w:val="00D45D27"/>
    <w:rsid w:val="00D45D2F"/>
    <w:rsid w:val="00D460C4"/>
    <w:rsid w:val="00D46111"/>
    <w:rsid w:val="00D46234"/>
    <w:rsid w:val="00D46669"/>
    <w:rsid w:val="00D467EE"/>
    <w:rsid w:val="00D4683B"/>
    <w:rsid w:val="00D46A60"/>
    <w:rsid w:val="00D46D89"/>
    <w:rsid w:val="00D46DD1"/>
    <w:rsid w:val="00D47309"/>
    <w:rsid w:val="00D4739A"/>
    <w:rsid w:val="00D4746B"/>
    <w:rsid w:val="00D47579"/>
    <w:rsid w:val="00D4766A"/>
    <w:rsid w:val="00D477B9"/>
    <w:rsid w:val="00D47980"/>
    <w:rsid w:val="00D47A01"/>
    <w:rsid w:val="00D47ADF"/>
    <w:rsid w:val="00D47B70"/>
    <w:rsid w:val="00D47CC5"/>
    <w:rsid w:val="00D47FD1"/>
    <w:rsid w:val="00D50042"/>
    <w:rsid w:val="00D50074"/>
    <w:rsid w:val="00D501EA"/>
    <w:rsid w:val="00D502A2"/>
    <w:rsid w:val="00D502BC"/>
    <w:rsid w:val="00D503EC"/>
    <w:rsid w:val="00D50595"/>
    <w:rsid w:val="00D50629"/>
    <w:rsid w:val="00D50771"/>
    <w:rsid w:val="00D507A9"/>
    <w:rsid w:val="00D50851"/>
    <w:rsid w:val="00D50AC1"/>
    <w:rsid w:val="00D50B17"/>
    <w:rsid w:val="00D50C74"/>
    <w:rsid w:val="00D50D0E"/>
    <w:rsid w:val="00D50E6B"/>
    <w:rsid w:val="00D50FB5"/>
    <w:rsid w:val="00D51078"/>
    <w:rsid w:val="00D510C7"/>
    <w:rsid w:val="00D51216"/>
    <w:rsid w:val="00D512DD"/>
    <w:rsid w:val="00D51382"/>
    <w:rsid w:val="00D5140A"/>
    <w:rsid w:val="00D514F8"/>
    <w:rsid w:val="00D51500"/>
    <w:rsid w:val="00D516ED"/>
    <w:rsid w:val="00D51B34"/>
    <w:rsid w:val="00D51B5E"/>
    <w:rsid w:val="00D51C2B"/>
    <w:rsid w:val="00D51E36"/>
    <w:rsid w:val="00D51F21"/>
    <w:rsid w:val="00D52048"/>
    <w:rsid w:val="00D52098"/>
    <w:rsid w:val="00D52209"/>
    <w:rsid w:val="00D52316"/>
    <w:rsid w:val="00D5253E"/>
    <w:rsid w:val="00D526D1"/>
    <w:rsid w:val="00D526FF"/>
    <w:rsid w:val="00D52986"/>
    <w:rsid w:val="00D52C2E"/>
    <w:rsid w:val="00D52E2D"/>
    <w:rsid w:val="00D52E3C"/>
    <w:rsid w:val="00D52F44"/>
    <w:rsid w:val="00D5316C"/>
    <w:rsid w:val="00D5330D"/>
    <w:rsid w:val="00D53616"/>
    <w:rsid w:val="00D53892"/>
    <w:rsid w:val="00D53AA7"/>
    <w:rsid w:val="00D53B65"/>
    <w:rsid w:val="00D53B86"/>
    <w:rsid w:val="00D53BB2"/>
    <w:rsid w:val="00D53CD9"/>
    <w:rsid w:val="00D540E9"/>
    <w:rsid w:val="00D54227"/>
    <w:rsid w:val="00D54557"/>
    <w:rsid w:val="00D545E2"/>
    <w:rsid w:val="00D547BE"/>
    <w:rsid w:val="00D548AE"/>
    <w:rsid w:val="00D54966"/>
    <w:rsid w:val="00D54989"/>
    <w:rsid w:val="00D54B1F"/>
    <w:rsid w:val="00D54E80"/>
    <w:rsid w:val="00D54ED6"/>
    <w:rsid w:val="00D55174"/>
    <w:rsid w:val="00D551E6"/>
    <w:rsid w:val="00D552D3"/>
    <w:rsid w:val="00D55612"/>
    <w:rsid w:val="00D557B0"/>
    <w:rsid w:val="00D55CFD"/>
    <w:rsid w:val="00D55E99"/>
    <w:rsid w:val="00D562D2"/>
    <w:rsid w:val="00D563B2"/>
    <w:rsid w:val="00D5667C"/>
    <w:rsid w:val="00D56A24"/>
    <w:rsid w:val="00D56D90"/>
    <w:rsid w:val="00D56E14"/>
    <w:rsid w:val="00D56E4F"/>
    <w:rsid w:val="00D57031"/>
    <w:rsid w:val="00D57035"/>
    <w:rsid w:val="00D5752F"/>
    <w:rsid w:val="00D57623"/>
    <w:rsid w:val="00D57643"/>
    <w:rsid w:val="00D57651"/>
    <w:rsid w:val="00D5784C"/>
    <w:rsid w:val="00D578E4"/>
    <w:rsid w:val="00D57943"/>
    <w:rsid w:val="00D5795E"/>
    <w:rsid w:val="00D57A30"/>
    <w:rsid w:val="00D57BC6"/>
    <w:rsid w:val="00D60147"/>
    <w:rsid w:val="00D601AF"/>
    <w:rsid w:val="00D60322"/>
    <w:rsid w:val="00D6037A"/>
    <w:rsid w:val="00D60492"/>
    <w:rsid w:val="00D60889"/>
    <w:rsid w:val="00D611D0"/>
    <w:rsid w:val="00D6134D"/>
    <w:rsid w:val="00D613F7"/>
    <w:rsid w:val="00D6148D"/>
    <w:rsid w:val="00D6172C"/>
    <w:rsid w:val="00D6173B"/>
    <w:rsid w:val="00D61794"/>
    <w:rsid w:val="00D619AB"/>
    <w:rsid w:val="00D61C3A"/>
    <w:rsid w:val="00D61D21"/>
    <w:rsid w:val="00D62390"/>
    <w:rsid w:val="00D623B2"/>
    <w:rsid w:val="00D624BF"/>
    <w:rsid w:val="00D62578"/>
    <w:rsid w:val="00D626B9"/>
    <w:rsid w:val="00D62A41"/>
    <w:rsid w:val="00D62AC9"/>
    <w:rsid w:val="00D63298"/>
    <w:rsid w:val="00D63540"/>
    <w:rsid w:val="00D63C30"/>
    <w:rsid w:val="00D63D5E"/>
    <w:rsid w:val="00D642AF"/>
    <w:rsid w:val="00D64631"/>
    <w:rsid w:val="00D646F5"/>
    <w:rsid w:val="00D647EE"/>
    <w:rsid w:val="00D64802"/>
    <w:rsid w:val="00D648C1"/>
    <w:rsid w:val="00D64D9E"/>
    <w:rsid w:val="00D64F2C"/>
    <w:rsid w:val="00D65046"/>
    <w:rsid w:val="00D650C8"/>
    <w:rsid w:val="00D6534C"/>
    <w:rsid w:val="00D659D0"/>
    <w:rsid w:val="00D65C5A"/>
    <w:rsid w:val="00D65CA7"/>
    <w:rsid w:val="00D65E98"/>
    <w:rsid w:val="00D65F79"/>
    <w:rsid w:val="00D662C6"/>
    <w:rsid w:val="00D66582"/>
    <w:rsid w:val="00D666C1"/>
    <w:rsid w:val="00D6670E"/>
    <w:rsid w:val="00D66746"/>
    <w:rsid w:val="00D669B0"/>
    <w:rsid w:val="00D66A7B"/>
    <w:rsid w:val="00D6708D"/>
    <w:rsid w:val="00D670EA"/>
    <w:rsid w:val="00D671E7"/>
    <w:rsid w:val="00D67507"/>
    <w:rsid w:val="00D675FC"/>
    <w:rsid w:val="00D6773C"/>
    <w:rsid w:val="00D678B1"/>
    <w:rsid w:val="00D6792E"/>
    <w:rsid w:val="00D67E81"/>
    <w:rsid w:val="00D70373"/>
    <w:rsid w:val="00D70383"/>
    <w:rsid w:val="00D705A4"/>
    <w:rsid w:val="00D70EEF"/>
    <w:rsid w:val="00D710F4"/>
    <w:rsid w:val="00D712C3"/>
    <w:rsid w:val="00D71578"/>
    <w:rsid w:val="00D716C0"/>
    <w:rsid w:val="00D71936"/>
    <w:rsid w:val="00D719B2"/>
    <w:rsid w:val="00D719D6"/>
    <w:rsid w:val="00D71B81"/>
    <w:rsid w:val="00D71D79"/>
    <w:rsid w:val="00D71E43"/>
    <w:rsid w:val="00D72695"/>
    <w:rsid w:val="00D72AD8"/>
    <w:rsid w:val="00D72AE8"/>
    <w:rsid w:val="00D72D8B"/>
    <w:rsid w:val="00D72DF4"/>
    <w:rsid w:val="00D72F21"/>
    <w:rsid w:val="00D736DF"/>
    <w:rsid w:val="00D737CD"/>
    <w:rsid w:val="00D737D9"/>
    <w:rsid w:val="00D73A96"/>
    <w:rsid w:val="00D73BA9"/>
    <w:rsid w:val="00D73C72"/>
    <w:rsid w:val="00D73D1B"/>
    <w:rsid w:val="00D73D8A"/>
    <w:rsid w:val="00D73F2D"/>
    <w:rsid w:val="00D73FBA"/>
    <w:rsid w:val="00D74196"/>
    <w:rsid w:val="00D74632"/>
    <w:rsid w:val="00D748A9"/>
    <w:rsid w:val="00D749AE"/>
    <w:rsid w:val="00D74C4E"/>
    <w:rsid w:val="00D74D5A"/>
    <w:rsid w:val="00D74E9E"/>
    <w:rsid w:val="00D75143"/>
    <w:rsid w:val="00D751E3"/>
    <w:rsid w:val="00D7534D"/>
    <w:rsid w:val="00D75539"/>
    <w:rsid w:val="00D75857"/>
    <w:rsid w:val="00D759F4"/>
    <w:rsid w:val="00D75B49"/>
    <w:rsid w:val="00D75C82"/>
    <w:rsid w:val="00D75CAD"/>
    <w:rsid w:val="00D75DEA"/>
    <w:rsid w:val="00D75F40"/>
    <w:rsid w:val="00D76579"/>
    <w:rsid w:val="00D7663A"/>
    <w:rsid w:val="00D766F0"/>
    <w:rsid w:val="00D7682A"/>
    <w:rsid w:val="00D7685D"/>
    <w:rsid w:val="00D76899"/>
    <w:rsid w:val="00D76B2F"/>
    <w:rsid w:val="00D76C37"/>
    <w:rsid w:val="00D76CF0"/>
    <w:rsid w:val="00D76DC8"/>
    <w:rsid w:val="00D77053"/>
    <w:rsid w:val="00D77107"/>
    <w:rsid w:val="00D77153"/>
    <w:rsid w:val="00D775C2"/>
    <w:rsid w:val="00D77774"/>
    <w:rsid w:val="00D77799"/>
    <w:rsid w:val="00D77C48"/>
    <w:rsid w:val="00D77EAF"/>
    <w:rsid w:val="00D80032"/>
    <w:rsid w:val="00D80097"/>
    <w:rsid w:val="00D801CD"/>
    <w:rsid w:val="00D8027E"/>
    <w:rsid w:val="00D803BB"/>
    <w:rsid w:val="00D80462"/>
    <w:rsid w:val="00D80621"/>
    <w:rsid w:val="00D8063C"/>
    <w:rsid w:val="00D80767"/>
    <w:rsid w:val="00D807EE"/>
    <w:rsid w:val="00D808E0"/>
    <w:rsid w:val="00D80A9E"/>
    <w:rsid w:val="00D80E69"/>
    <w:rsid w:val="00D81227"/>
    <w:rsid w:val="00D81714"/>
    <w:rsid w:val="00D81719"/>
    <w:rsid w:val="00D817AA"/>
    <w:rsid w:val="00D817F6"/>
    <w:rsid w:val="00D819B9"/>
    <w:rsid w:val="00D81AF6"/>
    <w:rsid w:val="00D81F7B"/>
    <w:rsid w:val="00D820FD"/>
    <w:rsid w:val="00D822D3"/>
    <w:rsid w:val="00D8239A"/>
    <w:rsid w:val="00D8252A"/>
    <w:rsid w:val="00D82775"/>
    <w:rsid w:val="00D827D0"/>
    <w:rsid w:val="00D82AEB"/>
    <w:rsid w:val="00D82DA4"/>
    <w:rsid w:val="00D834F0"/>
    <w:rsid w:val="00D83685"/>
    <w:rsid w:val="00D8376D"/>
    <w:rsid w:val="00D8397D"/>
    <w:rsid w:val="00D83D6E"/>
    <w:rsid w:val="00D83EFE"/>
    <w:rsid w:val="00D84296"/>
    <w:rsid w:val="00D84319"/>
    <w:rsid w:val="00D843F6"/>
    <w:rsid w:val="00D8463E"/>
    <w:rsid w:val="00D84AF5"/>
    <w:rsid w:val="00D84F5A"/>
    <w:rsid w:val="00D84FC5"/>
    <w:rsid w:val="00D85666"/>
    <w:rsid w:val="00D8588D"/>
    <w:rsid w:val="00D85AD5"/>
    <w:rsid w:val="00D85C25"/>
    <w:rsid w:val="00D85C50"/>
    <w:rsid w:val="00D85D42"/>
    <w:rsid w:val="00D861F0"/>
    <w:rsid w:val="00D86244"/>
    <w:rsid w:val="00D8632F"/>
    <w:rsid w:val="00D8635D"/>
    <w:rsid w:val="00D866C0"/>
    <w:rsid w:val="00D86C0C"/>
    <w:rsid w:val="00D8743C"/>
    <w:rsid w:val="00D878C7"/>
    <w:rsid w:val="00D87A68"/>
    <w:rsid w:val="00D87B56"/>
    <w:rsid w:val="00D87C32"/>
    <w:rsid w:val="00D87F3F"/>
    <w:rsid w:val="00D90052"/>
    <w:rsid w:val="00D90103"/>
    <w:rsid w:val="00D9039B"/>
    <w:rsid w:val="00D9047C"/>
    <w:rsid w:val="00D90918"/>
    <w:rsid w:val="00D90B53"/>
    <w:rsid w:val="00D90D0C"/>
    <w:rsid w:val="00D90E31"/>
    <w:rsid w:val="00D90E54"/>
    <w:rsid w:val="00D91037"/>
    <w:rsid w:val="00D912DE"/>
    <w:rsid w:val="00D916C7"/>
    <w:rsid w:val="00D91728"/>
    <w:rsid w:val="00D917BD"/>
    <w:rsid w:val="00D91837"/>
    <w:rsid w:val="00D918FA"/>
    <w:rsid w:val="00D91F79"/>
    <w:rsid w:val="00D92078"/>
    <w:rsid w:val="00D925A0"/>
    <w:rsid w:val="00D926F7"/>
    <w:rsid w:val="00D9281F"/>
    <w:rsid w:val="00D928B3"/>
    <w:rsid w:val="00D929C8"/>
    <w:rsid w:val="00D92EA3"/>
    <w:rsid w:val="00D93106"/>
    <w:rsid w:val="00D93137"/>
    <w:rsid w:val="00D93163"/>
    <w:rsid w:val="00D932BC"/>
    <w:rsid w:val="00D934A7"/>
    <w:rsid w:val="00D93541"/>
    <w:rsid w:val="00D936D2"/>
    <w:rsid w:val="00D93C16"/>
    <w:rsid w:val="00D94261"/>
    <w:rsid w:val="00D943DF"/>
    <w:rsid w:val="00D9459A"/>
    <w:rsid w:val="00D94728"/>
    <w:rsid w:val="00D9488B"/>
    <w:rsid w:val="00D94927"/>
    <w:rsid w:val="00D949D4"/>
    <w:rsid w:val="00D94A0F"/>
    <w:rsid w:val="00D94B9C"/>
    <w:rsid w:val="00D94C4C"/>
    <w:rsid w:val="00D94D20"/>
    <w:rsid w:val="00D9508F"/>
    <w:rsid w:val="00D953D3"/>
    <w:rsid w:val="00D95935"/>
    <w:rsid w:val="00D95A52"/>
    <w:rsid w:val="00D95B44"/>
    <w:rsid w:val="00D95C7B"/>
    <w:rsid w:val="00D95D90"/>
    <w:rsid w:val="00D95E17"/>
    <w:rsid w:val="00D95E76"/>
    <w:rsid w:val="00D9601A"/>
    <w:rsid w:val="00D96205"/>
    <w:rsid w:val="00D962B4"/>
    <w:rsid w:val="00D96321"/>
    <w:rsid w:val="00D96693"/>
    <w:rsid w:val="00D96A0A"/>
    <w:rsid w:val="00D96AE1"/>
    <w:rsid w:val="00D96BB3"/>
    <w:rsid w:val="00D9731A"/>
    <w:rsid w:val="00D97426"/>
    <w:rsid w:val="00D9751E"/>
    <w:rsid w:val="00D9763B"/>
    <w:rsid w:val="00D97847"/>
    <w:rsid w:val="00D979EE"/>
    <w:rsid w:val="00D97E02"/>
    <w:rsid w:val="00D97FD4"/>
    <w:rsid w:val="00DA0081"/>
    <w:rsid w:val="00DA0089"/>
    <w:rsid w:val="00DA00D9"/>
    <w:rsid w:val="00DA0151"/>
    <w:rsid w:val="00DA0156"/>
    <w:rsid w:val="00DA01FB"/>
    <w:rsid w:val="00DA0221"/>
    <w:rsid w:val="00DA0812"/>
    <w:rsid w:val="00DA0813"/>
    <w:rsid w:val="00DA116A"/>
    <w:rsid w:val="00DA11A6"/>
    <w:rsid w:val="00DA1242"/>
    <w:rsid w:val="00DA149B"/>
    <w:rsid w:val="00DA15EF"/>
    <w:rsid w:val="00DA183F"/>
    <w:rsid w:val="00DA2084"/>
    <w:rsid w:val="00DA2190"/>
    <w:rsid w:val="00DA21EC"/>
    <w:rsid w:val="00DA2504"/>
    <w:rsid w:val="00DA2B5F"/>
    <w:rsid w:val="00DA2C22"/>
    <w:rsid w:val="00DA2C26"/>
    <w:rsid w:val="00DA2CA9"/>
    <w:rsid w:val="00DA320A"/>
    <w:rsid w:val="00DA32BB"/>
    <w:rsid w:val="00DA33C2"/>
    <w:rsid w:val="00DA33E7"/>
    <w:rsid w:val="00DA36C7"/>
    <w:rsid w:val="00DA381F"/>
    <w:rsid w:val="00DA3C29"/>
    <w:rsid w:val="00DA3DA8"/>
    <w:rsid w:val="00DA3DF2"/>
    <w:rsid w:val="00DA3E43"/>
    <w:rsid w:val="00DA3E53"/>
    <w:rsid w:val="00DA3E5A"/>
    <w:rsid w:val="00DA3F94"/>
    <w:rsid w:val="00DA40BC"/>
    <w:rsid w:val="00DA42BA"/>
    <w:rsid w:val="00DA43BD"/>
    <w:rsid w:val="00DA450E"/>
    <w:rsid w:val="00DA4607"/>
    <w:rsid w:val="00DA4894"/>
    <w:rsid w:val="00DA4B64"/>
    <w:rsid w:val="00DA4F09"/>
    <w:rsid w:val="00DA4F59"/>
    <w:rsid w:val="00DA4FF6"/>
    <w:rsid w:val="00DA5265"/>
    <w:rsid w:val="00DA533F"/>
    <w:rsid w:val="00DA5342"/>
    <w:rsid w:val="00DA55F0"/>
    <w:rsid w:val="00DA585B"/>
    <w:rsid w:val="00DA5B10"/>
    <w:rsid w:val="00DA5F45"/>
    <w:rsid w:val="00DA62C1"/>
    <w:rsid w:val="00DA6339"/>
    <w:rsid w:val="00DA63A4"/>
    <w:rsid w:val="00DA6554"/>
    <w:rsid w:val="00DA67C4"/>
    <w:rsid w:val="00DA68B1"/>
    <w:rsid w:val="00DA6C8D"/>
    <w:rsid w:val="00DA700E"/>
    <w:rsid w:val="00DA7281"/>
    <w:rsid w:val="00DA76B6"/>
    <w:rsid w:val="00DA783D"/>
    <w:rsid w:val="00DA7C06"/>
    <w:rsid w:val="00DB0265"/>
    <w:rsid w:val="00DB03C1"/>
    <w:rsid w:val="00DB042B"/>
    <w:rsid w:val="00DB04F2"/>
    <w:rsid w:val="00DB06C6"/>
    <w:rsid w:val="00DB06D0"/>
    <w:rsid w:val="00DB075D"/>
    <w:rsid w:val="00DB09B5"/>
    <w:rsid w:val="00DB0CB7"/>
    <w:rsid w:val="00DB0CD9"/>
    <w:rsid w:val="00DB0D28"/>
    <w:rsid w:val="00DB0E00"/>
    <w:rsid w:val="00DB0E2F"/>
    <w:rsid w:val="00DB1157"/>
    <w:rsid w:val="00DB11D8"/>
    <w:rsid w:val="00DB1319"/>
    <w:rsid w:val="00DB1717"/>
    <w:rsid w:val="00DB17A2"/>
    <w:rsid w:val="00DB189C"/>
    <w:rsid w:val="00DB1910"/>
    <w:rsid w:val="00DB19FD"/>
    <w:rsid w:val="00DB1AFF"/>
    <w:rsid w:val="00DB1C0C"/>
    <w:rsid w:val="00DB1E0E"/>
    <w:rsid w:val="00DB1E6C"/>
    <w:rsid w:val="00DB201F"/>
    <w:rsid w:val="00DB20C5"/>
    <w:rsid w:val="00DB219E"/>
    <w:rsid w:val="00DB21CE"/>
    <w:rsid w:val="00DB2363"/>
    <w:rsid w:val="00DB23BC"/>
    <w:rsid w:val="00DB27B8"/>
    <w:rsid w:val="00DB2868"/>
    <w:rsid w:val="00DB292B"/>
    <w:rsid w:val="00DB3218"/>
    <w:rsid w:val="00DB3A1A"/>
    <w:rsid w:val="00DB3AF2"/>
    <w:rsid w:val="00DB3B3A"/>
    <w:rsid w:val="00DB3C5D"/>
    <w:rsid w:val="00DB3CAE"/>
    <w:rsid w:val="00DB3D0F"/>
    <w:rsid w:val="00DB3DE6"/>
    <w:rsid w:val="00DB3EB2"/>
    <w:rsid w:val="00DB3F5B"/>
    <w:rsid w:val="00DB412F"/>
    <w:rsid w:val="00DB4219"/>
    <w:rsid w:val="00DB439F"/>
    <w:rsid w:val="00DB45E8"/>
    <w:rsid w:val="00DB4673"/>
    <w:rsid w:val="00DB46BE"/>
    <w:rsid w:val="00DB4994"/>
    <w:rsid w:val="00DB4A00"/>
    <w:rsid w:val="00DB4A09"/>
    <w:rsid w:val="00DB4A29"/>
    <w:rsid w:val="00DB4EFE"/>
    <w:rsid w:val="00DB4F09"/>
    <w:rsid w:val="00DB54B9"/>
    <w:rsid w:val="00DB5877"/>
    <w:rsid w:val="00DB5A6F"/>
    <w:rsid w:val="00DB5C4D"/>
    <w:rsid w:val="00DB6564"/>
    <w:rsid w:val="00DB664B"/>
    <w:rsid w:val="00DB67E5"/>
    <w:rsid w:val="00DB67FE"/>
    <w:rsid w:val="00DB699B"/>
    <w:rsid w:val="00DB6B46"/>
    <w:rsid w:val="00DB6D4E"/>
    <w:rsid w:val="00DB6E89"/>
    <w:rsid w:val="00DB70EC"/>
    <w:rsid w:val="00DB7146"/>
    <w:rsid w:val="00DB763D"/>
    <w:rsid w:val="00DB76F9"/>
    <w:rsid w:val="00DB784A"/>
    <w:rsid w:val="00DB7BC7"/>
    <w:rsid w:val="00DB7BEE"/>
    <w:rsid w:val="00DB7C6D"/>
    <w:rsid w:val="00DB7F20"/>
    <w:rsid w:val="00DB7FE5"/>
    <w:rsid w:val="00DC00A0"/>
    <w:rsid w:val="00DC05D2"/>
    <w:rsid w:val="00DC0714"/>
    <w:rsid w:val="00DC0B08"/>
    <w:rsid w:val="00DC0BC8"/>
    <w:rsid w:val="00DC0C2D"/>
    <w:rsid w:val="00DC0DF5"/>
    <w:rsid w:val="00DC113B"/>
    <w:rsid w:val="00DC12B9"/>
    <w:rsid w:val="00DC12CD"/>
    <w:rsid w:val="00DC1633"/>
    <w:rsid w:val="00DC1852"/>
    <w:rsid w:val="00DC1988"/>
    <w:rsid w:val="00DC19F9"/>
    <w:rsid w:val="00DC1A8C"/>
    <w:rsid w:val="00DC1B6D"/>
    <w:rsid w:val="00DC1BA1"/>
    <w:rsid w:val="00DC1CA6"/>
    <w:rsid w:val="00DC1F7E"/>
    <w:rsid w:val="00DC28A1"/>
    <w:rsid w:val="00DC294E"/>
    <w:rsid w:val="00DC2BC2"/>
    <w:rsid w:val="00DC2BC4"/>
    <w:rsid w:val="00DC2C1F"/>
    <w:rsid w:val="00DC2C74"/>
    <w:rsid w:val="00DC2DDC"/>
    <w:rsid w:val="00DC2F11"/>
    <w:rsid w:val="00DC30B7"/>
    <w:rsid w:val="00DC3144"/>
    <w:rsid w:val="00DC346D"/>
    <w:rsid w:val="00DC358B"/>
    <w:rsid w:val="00DC3656"/>
    <w:rsid w:val="00DC3715"/>
    <w:rsid w:val="00DC377B"/>
    <w:rsid w:val="00DC3938"/>
    <w:rsid w:val="00DC3BC2"/>
    <w:rsid w:val="00DC3C33"/>
    <w:rsid w:val="00DC3CC0"/>
    <w:rsid w:val="00DC3DFA"/>
    <w:rsid w:val="00DC3E69"/>
    <w:rsid w:val="00DC3F28"/>
    <w:rsid w:val="00DC4085"/>
    <w:rsid w:val="00DC436C"/>
    <w:rsid w:val="00DC442C"/>
    <w:rsid w:val="00DC49D1"/>
    <w:rsid w:val="00DC4AAB"/>
    <w:rsid w:val="00DC4C6A"/>
    <w:rsid w:val="00DC4EE8"/>
    <w:rsid w:val="00DC4F3D"/>
    <w:rsid w:val="00DC4F5C"/>
    <w:rsid w:val="00DC5353"/>
    <w:rsid w:val="00DC5393"/>
    <w:rsid w:val="00DC53A2"/>
    <w:rsid w:val="00DC5598"/>
    <w:rsid w:val="00DC5734"/>
    <w:rsid w:val="00DC5821"/>
    <w:rsid w:val="00DC594E"/>
    <w:rsid w:val="00DC599F"/>
    <w:rsid w:val="00DC5AB4"/>
    <w:rsid w:val="00DC5CA8"/>
    <w:rsid w:val="00DC5DAC"/>
    <w:rsid w:val="00DC5FD2"/>
    <w:rsid w:val="00DC6204"/>
    <w:rsid w:val="00DC62ED"/>
    <w:rsid w:val="00DC65E7"/>
    <w:rsid w:val="00DC66D5"/>
    <w:rsid w:val="00DC6856"/>
    <w:rsid w:val="00DC6AE1"/>
    <w:rsid w:val="00DC6DC2"/>
    <w:rsid w:val="00DC6FD8"/>
    <w:rsid w:val="00DC7147"/>
    <w:rsid w:val="00DC76AE"/>
    <w:rsid w:val="00DC774B"/>
    <w:rsid w:val="00DC7C7F"/>
    <w:rsid w:val="00DC7CC6"/>
    <w:rsid w:val="00DC7CD2"/>
    <w:rsid w:val="00DC7CE5"/>
    <w:rsid w:val="00DC7D37"/>
    <w:rsid w:val="00DC7E40"/>
    <w:rsid w:val="00DC7F9E"/>
    <w:rsid w:val="00DC7FDE"/>
    <w:rsid w:val="00DC7FE4"/>
    <w:rsid w:val="00DD01F9"/>
    <w:rsid w:val="00DD03E9"/>
    <w:rsid w:val="00DD0716"/>
    <w:rsid w:val="00DD079A"/>
    <w:rsid w:val="00DD07F2"/>
    <w:rsid w:val="00DD0A8A"/>
    <w:rsid w:val="00DD0CA0"/>
    <w:rsid w:val="00DD0E55"/>
    <w:rsid w:val="00DD0EA1"/>
    <w:rsid w:val="00DD0EAA"/>
    <w:rsid w:val="00DD10AC"/>
    <w:rsid w:val="00DD12B5"/>
    <w:rsid w:val="00DD133D"/>
    <w:rsid w:val="00DD183A"/>
    <w:rsid w:val="00DD1966"/>
    <w:rsid w:val="00DD1B4E"/>
    <w:rsid w:val="00DD1BCC"/>
    <w:rsid w:val="00DD1E26"/>
    <w:rsid w:val="00DD1ED6"/>
    <w:rsid w:val="00DD20C8"/>
    <w:rsid w:val="00DD25C2"/>
    <w:rsid w:val="00DD278C"/>
    <w:rsid w:val="00DD296B"/>
    <w:rsid w:val="00DD29F4"/>
    <w:rsid w:val="00DD2AD8"/>
    <w:rsid w:val="00DD2CBF"/>
    <w:rsid w:val="00DD32CA"/>
    <w:rsid w:val="00DD3331"/>
    <w:rsid w:val="00DD34F4"/>
    <w:rsid w:val="00DD3633"/>
    <w:rsid w:val="00DD36BF"/>
    <w:rsid w:val="00DD377E"/>
    <w:rsid w:val="00DD3818"/>
    <w:rsid w:val="00DD392F"/>
    <w:rsid w:val="00DD3A2F"/>
    <w:rsid w:val="00DD3A33"/>
    <w:rsid w:val="00DD3AF6"/>
    <w:rsid w:val="00DD451C"/>
    <w:rsid w:val="00DD4559"/>
    <w:rsid w:val="00DD4608"/>
    <w:rsid w:val="00DD49B7"/>
    <w:rsid w:val="00DD4C23"/>
    <w:rsid w:val="00DD4C7F"/>
    <w:rsid w:val="00DD4EC6"/>
    <w:rsid w:val="00DD4F4E"/>
    <w:rsid w:val="00DD50DA"/>
    <w:rsid w:val="00DD51A3"/>
    <w:rsid w:val="00DD527D"/>
    <w:rsid w:val="00DD52B9"/>
    <w:rsid w:val="00DD538E"/>
    <w:rsid w:val="00DD5444"/>
    <w:rsid w:val="00DD54AE"/>
    <w:rsid w:val="00DD54BE"/>
    <w:rsid w:val="00DD5756"/>
    <w:rsid w:val="00DD5B1D"/>
    <w:rsid w:val="00DD6001"/>
    <w:rsid w:val="00DD621E"/>
    <w:rsid w:val="00DD66E2"/>
    <w:rsid w:val="00DD67F6"/>
    <w:rsid w:val="00DD6942"/>
    <w:rsid w:val="00DD6BDD"/>
    <w:rsid w:val="00DD6CFF"/>
    <w:rsid w:val="00DD706B"/>
    <w:rsid w:val="00DD73EC"/>
    <w:rsid w:val="00DD754C"/>
    <w:rsid w:val="00DD78C9"/>
    <w:rsid w:val="00DD7920"/>
    <w:rsid w:val="00DD7B36"/>
    <w:rsid w:val="00DD7ED6"/>
    <w:rsid w:val="00DE0039"/>
    <w:rsid w:val="00DE02E4"/>
    <w:rsid w:val="00DE06BC"/>
    <w:rsid w:val="00DE07AE"/>
    <w:rsid w:val="00DE0AA3"/>
    <w:rsid w:val="00DE0AC4"/>
    <w:rsid w:val="00DE0C15"/>
    <w:rsid w:val="00DE0E68"/>
    <w:rsid w:val="00DE0EB5"/>
    <w:rsid w:val="00DE166E"/>
    <w:rsid w:val="00DE1707"/>
    <w:rsid w:val="00DE1715"/>
    <w:rsid w:val="00DE17EF"/>
    <w:rsid w:val="00DE1802"/>
    <w:rsid w:val="00DE1877"/>
    <w:rsid w:val="00DE1BE6"/>
    <w:rsid w:val="00DE1D10"/>
    <w:rsid w:val="00DE1D89"/>
    <w:rsid w:val="00DE1EC2"/>
    <w:rsid w:val="00DE1EF1"/>
    <w:rsid w:val="00DE21E3"/>
    <w:rsid w:val="00DE2290"/>
    <w:rsid w:val="00DE2294"/>
    <w:rsid w:val="00DE2401"/>
    <w:rsid w:val="00DE2658"/>
    <w:rsid w:val="00DE26AA"/>
    <w:rsid w:val="00DE2751"/>
    <w:rsid w:val="00DE2D03"/>
    <w:rsid w:val="00DE2E5A"/>
    <w:rsid w:val="00DE2FB5"/>
    <w:rsid w:val="00DE2FEA"/>
    <w:rsid w:val="00DE3119"/>
    <w:rsid w:val="00DE3499"/>
    <w:rsid w:val="00DE34A5"/>
    <w:rsid w:val="00DE3542"/>
    <w:rsid w:val="00DE354D"/>
    <w:rsid w:val="00DE39A0"/>
    <w:rsid w:val="00DE3DB8"/>
    <w:rsid w:val="00DE3F62"/>
    <w:rsid w:val="00DE3F98"/>
    <w:rsid w:val="00DE3FC5"/>
    <w:rsid w:val="00DE4200"/>
    <w:rsid w:val="00DE4209"/>
    <w:rsid w:val="00DE4272"/>
    <w:rsid w:val="00DE42FD"/>
    <w:rsid w:val="00DE4782"/>
    <w:rsid w:val="00DE4876"/>
    <w:rsid w:val="00DE4ABF"/>
    <w:rsid w:val="00DE4ACA"/>
    <w:rsid w:val="00DE4B48"/>
    <w:rsid w:val="00DE4FDF"/>
    <w:rsid w:val="00DE50A6"/>
    <w:rsid w:val="00DE5129"/>
    <w:rsid w:val="00DE5300"/>
    <w:rsid w:val="00DE534D"/>
    <w:rsid w:val="00DE5535"/>
    <w:rsid w:val="00DE567B"/>
    <w:rsid w:val="00DE5685"/>
    <w:rsid w:val="00DE56AF"/>
    <w:rsid w:val="00DE583B"/>
    <w:rsid w:val="00DE58FE"/>
    <w:rsid w:val="00DE5AA1"/>
    <w:rsid w:val="00DE5B42"/>
    <w:rsid w:val="00DE5F0B"/>
    <w:rsid w:val="00DE5F57"/>
    <w:rsid w:val="00DE5FD3"/>
    <w:rsid w:val="00DE69BA"/>
    <w:rsid w:val="00DE6B2D"/>
    <w:rsid w:val="00DE6BA9"/>
    <w:rsid w:val="00DE6CF0"/>
    <w:rsid w:val="00DE6CF2"/>
    <w:rsid w:val="00DE6EB0"/>
    <w:rsid w:val="00DE6F8F"/>
    <w:rsid w:val="00DE7167"/>
    <w:rsid w:val="00DE737C"/>
    <w:rsid w:val="00DE7586"/>
    <w:rsid w:val="00DE79CC"/>
    <w:rsid w:val="00DE7F0B"/>
    <w:rsid w:val="00DF010E"/>
    <w:rsid w:val="00DF02DA"/>
    <w:rsid w:val="00DF03A9"/>
    <w:rsid w:val="00DF0507"/>
    <w:rsid w:val="00DF0564"/>
    <w:rsid w:val="00DF0613"/>
    <w:rsid w:val="00DF06EC"/>
    <w:rsid w:val="00DF0836"/>
    <w:rsid w:val="00DF08CA"/>
    <w:rsid w:val="00DF0C50"/>
    <w:rsid w:val="00DF0E90"/>
    <w:rsid w:val="00DF10F6"/>
    <w:rsid w:val="00DF11BA"/>
    <w:rsid w:val="00DF130A"/>
    <w:rsid w:val="00DF146F"/>
    <w:rsid w:val="00DF14B9"/>
    <w:rsid w:val="00DF14CE"/>
    <w:rsid w:val="00DF1688"/>
    <w:rsid w:val="00DF1791"/>
    <w:rsid w:val="00DF1868"/>
    <w:rsid w:val="00DF19E9"/>
    <w:rsid w:val="00DF1BC5"/>
    <w:rsid w:val="00DF1D32"/>
    <w:rsid w:val="00DF203B"/>
    <w:rsid w:val="00DF2240"/>
    <w:rsid w:val="00DF27AB"/>
    <w:rsid w:val="00DF2C80"/>
    <w:rsid w:val="00DF303C"/>
    <w:rsid w:val="00DF305F"/>
    <w:rsid w:val="00DF3061"/>
    <w:rsid w:val="00DF3166"/>
    <w:rsid w:val="00DF3986"/>
    <w:rsid w:val="00DF3DA0"/>
    <w:rsid w:val="00DF40B6"/>
    <w:rsid w:val="00DF455C"/>
    <w:rsid w:val="00DF46B0"/>
    <w:rsid w:val="00DF47D5"/>
    <w:rsid w:val="00DF4E98"/>
    <w:rsid w:val="00DF4EFE"/>
    <w:rsid w:val="00DF5292"/>
    <w:rsid w:val="00DF56C6"/>
    <w:rsid w:val="00DF57B6"/>
    <w:rsid w:val="00DF5E14"/>
    <w:rsid w:val="00DF62E9"/>
    <w:rsid w:val="00DF6C63"/>
    <w:rsid w:val="00DF6DBF"/>
    <w:rsid w:val="00DF6E00"/>
    <w:rsid w:val="00DF6E76"/>
    <w:rsid w:val="00DF6EC2"/>
    <w:rsid w:val="00DF6F0B"/>
    <w:rsid w:val="00DF71BF"/>
    <w:rsid w:val="00DF71C4"/>
    <w:rsid w:val="00DF72E2"/>
    <w:rsid w:val="00DF746E"/>
    <w:rsid w:val="00DF7544"/>
    <w:rsid w:val="00DF7D3B"/>
    <w:rsid w:val="00DF7DF6"/>
    <w:rsid w:val="00E0005E"/>
    <w:rsid w:val="00E005B5"/>
    <w:rsid w:val="00E005BA"/>
    <w:rsid w:val="00E005E9"/>
    <w:rsid w:val="00E00600"/>
    <w:rsid w:val="00E0066A"/>
    <w:rsid w:val="00E0094B"/>
    <w:rsid w:val="00E00B3D"/>
    <w:rsid w:val="00E00C93"/>
    <w:rsid w:val="00E00D91"/>
    <w:rsid w:val="00E00DDD"/>
    <w:rsid w:val="00E00FFB"/>
    <w:rsid w:val="00E01028"/>
    <w:rsid w:val="00E0120B"/>
    <w:rsid w:val="00E01812"/>
    <w:rsid w:val="00E01862"/>
    <w:rsid w:val="00E01E8F"/>
    <w:rsid w:val="00E020D5"/>
    <w:rsid w:val="00E025CF"/>
    <w:rsid w:val="00E0268C"/>
    <w:rsid w:val="00E026E4"/>
    <w:rsid w:val="00E02740"/>
    <w:rsid w:val="00E02752"/>
    <w:rsid w:val="00E02767"/>
    <w:rsid w:val="00E02B11"/>
    <w:rsid w:val="00E02ED2"/>
    <w:rsid w:val="00E02F52"/>
    <w:rsid w:val="00E031C4"/>
    <w:rsid w:val="00E03CA0"/>
    <w:rsid w:val="00E03CC9"/>
    <w:rsid w:val="00E04098"/>
    <w:rsid w:val="00E0428C"/>
    <w:rsid w:val="00E0480A"/>
    <w:rsid w:val="00E04CF4"/>
    <w:rsid w:val="00E04E10"/>
    <w:rsid w:val="00E05082"/>
    <w:rsid w:val="00E051EC"/>
    <w:rsid w:val="00E0535C"/>
    <w:rsid w:val="00E053EB"/>
    <w:rsid w:val="00E05978"/>
    <w:rsid w:val="00E05FF7"/>
    <w:rsid w:val="00E06084"/>
    <w:rsid w:val="00E060F0"/>
    <w:rsid w:val="00E063A5"/>
    <w:rsid w:val="00E066C9"/>
    <w:rsid w:val="00E0673D"/>
    <w:rsid w:val="00E06999"/>
    <w:rsid w:val="00E06BFF"/>
    <w:rsid w:val="00E06DB6"/>
    <w:rsid w:val="00E072B5"/>
    <w:rsid w:val="00E073B0"/>
    <w:rsid w:val="00E07549"/>
    <w:rsid w:val="00E0759C"/>
    <w:rsid w:val="00E076E1"/>
    <w:rsid w:val="00E0773B"/>
    <w:rsid w:val="00E078F4"/>
    <w:rsid w:val="00E07AE3"/>
    <w:rsid w:val="00E07B64"/>
    <w:rsid w:val="00E07CD3"/>
    <w:rsid w:val="00E07F45"/>
    <w:rsid w:val="00E10036"/>
    <w:rsid w:val="00E103CA"/>
    <w:rsid w:val="00E10461"/>
    <w:rsid w:val="00E104C7"/>
    <w:rsid w:val="00E10985"/>
    <w:rsid w:val="00E109E0"/>
    <w:rsid w:val="00E10B7B"/>
    <w:rsid w:val="00E10BE0"/>
    <w:rsid w:val="00E10F40"/>
    <w:rsid w:val="00E11515"/>
    <w:rsid w:val="00E115E5"/>
    <w:rsid w:val="00E1179F"/>
    <w:rsid w:val="00E11CF6"/>
    <w:rsid w:val="00E12097"/>
    <w:rsid w:val="00E120DD"/>
    <w:rsid w:val="00E1239C"/>
    <w:rsid w:val="00E1256B"/>
    <w:rsid w:val="00E126B0"/>
    <w:rsid w:val="00E12875"/>
    <w:rsid w:val="00E12DDA"/>
    <w:rsid w:val="00E13612"/>
    <w:rsid w:val="00E1399E"/>
    <w:rsid w:val="00E139A5"/>
    <w:rsid w:val="00E13B7A"/>
    <w:rsid w:val="00E13F36"/>
    <w:rsid w:val="00E14142"/>
    <w:rsid w:val="00E14165"/>
    <w:rsid w:val="00E14229"/>
    <w:rsid w:val="00E14448"/>
    <w:rsid w:val="00E14690"/>
    <w:rsid w:val="00E149FB"/>
    <w:rsid w:val="00E14B0E"/>
    <w:rsid w:val="00E14B55"/>
    <w:rsid w:val="00E14EA9"/>
    <w:rsid w:val="00E1508D"/>
    <w:rsid w:val="00E15280"/>
    <w:rsid w:val="00E157C5"/>
    <w:rsid w:val="00E15B8D"/>
    <w:rsid w:val="00E15DC7"/>
    <w:rsid w:val="00E15EB7"/>
    <w:rsid w:val="00E16028"/>
    <w:rsid w:val="00E160BA"/>
    <w:rsid w:val="00E161D1"/>
    <w:rsid w:val="00E16313"/>
    <w:rsid w:val="00E1633C"/>
    <w:rsid w:val="00E1684D"/>
    <w:rsid w:val="00E1690A"/>
    <w:rsid w:val="00E1693C"/>
    <w:rsid w:val="00E16B89"/>
    <w:rsid w:val="00E16CC9"/>
    <w:rsid w:val="00E16DD9"/>
    <w:rsid w:val="00E16E7F"/>
    <w:rsid w:val="00E16F58"/>
    <w:rsid w:val="00E16FC5"/>
    <w:rsid w:val="00E16FD1"/>
    <w:rsid w:val="00E170C9"/>
    <w:rsid w:val="00E17154"/>
    <w:rsid w:val="00E171DE"/>
    <w:rsid w:val="00E1721A"/>
    <w:rsid w:val="00E176AC"/>
    <w:rsid w:val="00E1782D"/>
    <w:rsid w:val="00E17D40"/>
    <w:rsid w:val="00E17F56"/>
    <w:rsid w:val="00E17F5E"/>
    <w:rsid w:val="00E17FC9"/>
    <w:rsid w:val="00E20033"/>
    <w:rsid w:val="00E200C1"/>
    <w:rsid w:val="00E200DC"/>
    <w:rsid w:val="00E20272"/>
    <w:rsid w:val="00E20339"/>
    <w:rsid w:val="00E206BD"/>
    <w:rsid w:val="00E206CB"/>
    <w:rsid w:val="00E20733"/>
    <w:rsid w:val="00E20773"/>
    <w:rsid w:val="00E20A50"/>
    <w:rsid w:val="00E20E96"/>
    <w:rsid w:val="00E20EB4"/>
    <w:rsid w:val="00E211F0"/>
    <w:rsid w:val="00E213B4"/>
    <w:rsid w:val="00E2140C"/>
    <w:rsid w:val="00E2148B"/>
    <w:rsid w:val="00E214F8"/>
    <w:rsid w:val="00E215D8"/>
    <w:rsid w:val="00E216CE"/>
    <w:rsid w:val="00E219EE"/>
    <w:rsid w:val="00E21AB4"/>
    <w:rsid w:val="00E2220C"/>
    <w:rsid w:val="00E22320"/>
    <w:rsid w:val="00E22641"/>
    <w:rsid w:val="00E22BD9"/>
    <w:rsid w:val="00E22DA7"/>
    <w:rsid w:val="00E22DF3"/>
    <w:rsid w:val="00E23204"/>
    <w:rsid w:val="00E232DC"/>
    <w:rsid w:val="00E2333D"/>
    <w:rsid w:val="00E23815"/>
    <w:rsid w:val="00E23AF6"/>
    <w:rsid w:val="00E240FC"/>
    <w:rsid w:val="00E24654"/>
    <w:rsid w:val="00E2470A"/>
    <w:rsid w:val="00E2471D"/>
    <w:rsid w:val="00E24737"/>
    <w:rsid w:val="00E249A8"/>
    <w:rsid w:val="00E24A4E"/>
    <w:rsid w:val="00E24C27"/>
    <w:rsid w:val="00E24C9F"/>
    <w:rsid w:val="00E24F17"/>
    <w:rsid w:val="00E255CC"/>
    <w:rsid w:val="00E25696"/>
    <w:rsid w:val="00E256D6"/>
    <w:rsid w:val="00E25B51"/>
    <w:rsid w:val="00E25B9E"/>
    <w:rsid w:val="00E25D83"/>
    <w:rsid w:val="00E25FB6"/>
    <w:rsid w:val="00E26078"/>
    <w:rsid w:val="00E260C1"/>
    <w:rsid w:val="00E2610D"/>
    <w:rsid w:val="00E262D1"/>
    <w:rsid w:val="00E2637D"/>
    <w:rsid w:val="00E26436"/>
    <w:rsid w:val="00E2647D"/>
    <w:rsid w:val="00E2652F"/>
    <w:rsid w:val="00E269CD"/>
    <w:rsid w:val="00E26A33"/>
    <w:rsid w:val="00E26BE7"/>
    <w:rsid w:val="00E26C36"/>
    <w:rsid w:val="00E26F3E"/>
    <w:rsid w:val="00E2728F"/>
    <w:rsid w:val="00E272AF"/>
    <w:rsid w:val="00E27347"/>
    <w:rsid w:val="00E273E1"/>
    <w:rsid w:val="00E27445"/>
    <w:rsid w:val="00E2775A"/>
    <w:rsid w:val="00E27E67"/>
    <w:rsid w:val="00E27E7D"/>
    <w:rsid w:val="00E30661"/>
    <w:rsid w:val="00E30713"/>
    <w:rsid w:val="00E30725"/>
    <w:rsid w:val="00E309CC"/>
    <w:rsid w:val="00E30A5E"/>
    <w:rsid w:val="00E30AE8"/>
    <w:rsid w:val="00E30C10"/>
    <w:rsid w:val="00E30CC8"/>
    <w:rsid w:val="00E30E80"/>
    <w:rsid w:val="00E30F0F"/>
    <w:rsid w:val="00E311A0"/>
    <w:rsid w:val="00E312B4"/>
    <w:rsid w:val="00E3143F"/>
    <w:rsid w:val="00E315AB"/>
    <w:rsid w:val="00E316CE"/>
    <w:rsid w:val="00E316EF"/>
    <w:rsid w:val="00E31BAD"/>
    <w:rsid w:val="00E31F77"/>
    <w:rsid w:val="00E32184"/>
    <w:rsid w:val="00E32225"/>
    <w:rsid w:val="00E323D6"/>
    <w:rsid w:val="00E325C9"/>
    <w:rsid w:val="00E32A3C"/>
    <w:rsid w:val="00E32B89"/>
    <w:rsid w:val="00E32C53"/>
    <w:rsid w:val="00E32E17"/>
    <w:rsid w:val="00E32ECD"/>
    <w:rsid w:val="00E332EB"/>
    <w:rsid w:val="00E33312"/>
    <w:rsid w:val="00E33380"/>
    <w:rsid w:val="00E3342A"/>
    <w:rsid w:val="00E33542"/>
    <w:rsid w:val="00E33B19"/>
    <w:rsid w:val="00E33D83"/>
    <w:rsid w:val="00E33FD5"/>
    <w:rsid w:val="00E3418A"/>
    <w:rsid w:val="00E34297"/>
    <w:rsid w:val="00E344C7"/>
    <w:rsid w:val="00E34645"/>
    <w:rsid w:val="00E346CC"/>
    <w:rsid w:val="00E34712"/>
    <w:rsid w:val="00E348CA"/>
    <w:rsid w:val="00E34BF2"/>
    <w:rsid w:val="00E34C74"/>
    <w:rsid w:val="00E34CB3"/>
    <w:rsid w:val="00E34D07"/>
    <w:rsid w:val="00E34E51"/>
    <w:rsid w:val="00E353CF"/>
    <w:rsid w:val="00E353DA"/>
    <w:rsid w:val="00E35919"/>
    <w:rsid w:val="00E359D6"/>
    <w:rsid w:val="00E35B34"/>
    <w:rsid w:val="00E35DC5"/>
    <w:rsid w:val="00E35F1C"/>
    <w:rsid w:val="00E3605F"/>
    <w:rsid w:val="00E367A9"/>
    <w:rsid w:val="00E3687D"/>
    <w:rsid w:val="00E36D29"/>
    <w:rsid w:val="00E36DCA"/>
    <w:rsid w:val="00E36FFA"/>
    <w:rsid w:val="00E3720E"/>
    <w:rsid w:val="00E378B0"/>
    <w:rsid w:val="00E37988"/>
    <w:rsid w:val="00E37B40"/>
    <w:rsid w:val="00E37D04"/>
    <w:rsid w:val="00E37DA0"/>
    <w:rsid w:val="00E4007B"/>
    <w:rsid w:val="00E40590"/>
    <w:rsid w:val="00E405E7"/>
    <w:rsid w:val="00E408CE"/>
    <w:rsid w:val="00E40E66"/>
    <w:rsid w:val="00E40ED7"/>
    <w:rsid w:val="00E40FFF"/>
    <w:rsid w:val="00E41164"/>
    <w:rsid w:val="00E411CD"/>
    <w:rsid w:val="00E4133C"/>
    <w:rsid w:val="00E41370"/>
    <w:rsid w:val="00E4138A"/>
    <w:rsid w:val="00E417C7"/>
    <w:rsid w:val="00E41A80"/>
    <w:rsid w:val="00E41CE2"/>
    <w:rsid w:val="00E41D3F"/>
    <w:rsid w:val="00E41DA6"/>
    <w:rsid w:val="00E41F27"/>
    <w:rsid w:val="00E42012"/>
    <w:rsid w:val="00E421D1"/>
    <w:rsid w:val="00E4293B"/>
    <w:rsid w:val="00E429E9"/>
    <w:rsid w:val="00E42D50"/>
    <w:rsid w:val="00E42D75"/>
    <w:rsid w:val="00E43173"/>
    <w:rsid w:val="00E43303"/>
    <w:rsid w:val="00E4332C"/>
    <w:rsid w:val="00E43526"/>
    <w:rsid w:val="00E43A00"/>
    <w:rsid w:val="00E43ABF"/>
    <w:rsid w:val="00E43B55"/>
    <w:rsid w:val="00E44290"/>
    <w:rsid w:val="00E443A8"/>
    <w:rsid w:val="00E444E3"/>
    <w:rsid w:val="00E44868"/>
    <w:rsid w:val="00E44931"/>
    <w:rsid w:val="00E44941"/>
    <w:rsid w:val="00E44986"/>
    <w:rsid w:val="00E44A1A"/>
    <w:rsid w:val="00E44A80"/>
    <w:rsid w:val="00E44C1E"/>
    <w:rsid w:val="00E44CBD"/>
    <w:rsid w:val="00E44F71"/>
    <w:rsid w:val="00E44F7D"/>
    <w:rsid w:val="00E45177"/>
    <w:rsid w:val="00E4525D"/>
    <w:rsid w:val="00E45562"/>
    <w:rsid w:val="00E457BA"/>
    <w:rsid w:val="00E45803"/>
    <w:rsid w:val="00E45930"/>
    <w:rsid w:val="00E45B95"/>
    <w:rsid w:val="00E4621E"/>
    <w:rsid w:val="00E4651E"/>
    <w:rsid w:val="00E469AA"/>
    <w:rsid w:val="00E469E0"/>
    <w:rsid w:val="00E469E7"/>
    <w:rsid w:val="00E46AB4"/>
    <w:rsid w:val="00E470DC"/>
    <w:rsid w:val="00E47384"/>
    <w:rsid w:val="00E4747A"/>
    <w:rsid w:val="00E4782D"/>
    <w:rsid w:val="00E47932"/>
    <w:rsid w:val="00E47A02"/>
    <w:rsid w:val="00E47A0D"/>
    <w:rsid w:val="00E47B2F"/>
    <w:rsid w:val="00E47B8B"/>
    <w:rsid w:val="00E47BCA"/>
    <w:rsid w:val="00E50022"/>
    <w:rsid w:val="00E50388"/>
    <w:rsid w:val="00E5054C"/>
    <w:rsid w:val="00E505CD"/>
    <w:rsid w:val="00E5089D"/>
    <w:rsid w:val="00E50BA8"/>
    <w:rsid w:val="00E50E08"/>
    <w:rsid w:val="00E50E63"/>
    <w:rsid w:val="00E50F14"/>
    <w:rsid w:val="00E5100F"/>
    <w:rsid w:val="00E51596"/>
    <w:rsid w:val="00E51755"/>
    <w:rsid w:val="00E517B2"/>
    <w:rsid w:val="00E518A4"/>
    <w:rsid w:val="00E51957"/>
    <w:rsid w:val="00E5196D"/>
    <w:rsid w:val="00E51B48"/>
    <w:rsid w:val="00E51CEE"/>
    <w:rsid w:val="00E51E3A"/>
    <w:rsid w:val="00E51E6C"/>
    <w:rsid w:val="00E51F67"/>
    <w:rsid w:val="00E52143"/>
    <w:rsid w:val="00E52215"/>
    <w:rsid w:val="00E5223D"/>
    <w:rsid w:val="00E522F6"/>
    <w:rsid w:val="00E52427"/>
    <w:rsid w:val="00E52498"/>
    <w:rsid w:val="00E524B7"/>
    <w:rsid w:val="00E526EC"/>
    <w:rsid w:val="00E53031"/>
    <w:rsid w:val="00E53483"/>
    <w:rsid w:val="00E53687"/>
    <w:rsid w:val="00E53741"/>
    <w:rsid w:val="00E538D6"/>
    <w:rsid w:val="00E53C7E"/>
    <w:rsid w:val="00E53D98"/>
    <w:rsid w:val="00E540A5"/>
    <w:rsid w:val="00E541F3"/>
    <w:rsid w:val="00E54410"/>
    <w:rsid w:val="00E54469"/>
    <w:rsid w:val="00E544D2"/>
    <w:rsid w:val="00E5454B"/>
    <w:rsid w:val="00E545CA"/>
    <w:rsid w:val="00E54BA2"/>
    <w:rsid w:val="00E55135"/>
    <w:rsid w:val="00E551CB"/>
    <w:rsid w:val="00E553D7"/>
    <w:rsid w:val="00E55464"/>
    <w:rsid w:val="00E55465"/>
    <w:rsid w:val="00E554FA"/>
    <w:rsid w:val="00E5558F"/>
    <w:rsid w:val="00E555AE"/>
    <w:rsid w:val="00E555D6"/>
    <w:rsid w:val="00E560A9"/>
    <w:rsid w:val="00E5623E"/>
    <w:rsid w:val="00E563B7"/>
    <w:rsid w:val="00E56511"/>
    <w:rsid w:val="00E56791"/>
    <w:rsid w:val="00E56A95"/>
    <w:rsid w:val="00E56ABF"/>
    <w:rsid w:val="00E56AC7"/>
    <w:rsid w:val="00E56D74"/>
    <w:rsid w:val="00E56EF2"/>
    <w:rsid w:val="00E5709E"/>
    <w:rsid w:val="00E57256"/>
    <w:rsid w:val="00E57269"/>
    <w:rsid w:val="00E572E6"/>
    <w:rsid w:val="00E5737E"/>
    <w:rsid w:val="00E573C8"/>
    <w:rsid w:val="00E57470"/>
    <w:rsid w:val="00E57488"/>
    <w:rsid w:val="00E579A3"/>
    <w:rsid w:val="00E57AF2"/>
    <w:rsid w:val="00E57BC3"/>
    <w:rsid w:val="00E57D2F"/>
    <w:rsid w:val="00E57E5F"/>
    <w:rsid w:val="00E57F0F"/>
    <w:rsid w:val="00E600B8"/>
    <w:rsid w:val="00E60117"/>
    <w:rsid w:val="00E60183"/>
    <w:rsid w:val="00E603DB"/>
    <w:rsid w:val="00E605D3"/>
    <w:rsid w:val="00E605FE"/>
    <w:rsid w:val="00E60820"/>
    <w:rsid w:val="00E6087E"/>
    <w:rsid w:val="00E6094E"/>
    <w:rsid w:val="00E60A6F"/>
    <w:rsid w:val="00E60B53"/>
    <w:rsid w:val="00E60CE5"/>
    <w:rsid w:val="00E60DD3"/>
    <w:rsid w:val="00E6124A"/>
    <w:rsid w:val="00E612F7"/>
    <w:rsid w:val="00E614F8"/>
    <w:rsid w:val="00E61754"/>
    <w:rsid w:val="00E61E82"/>
    <w:rsid w:val="00E62083"/>
    <w:rsid w:val="00E62100"/>
    <w:rsid w:val="00E62126"/>
    <w:rsid w:val="00E6243E"/>
    <w:rsid w:val="00E625BF"/>
    <w:rsid w:val="00E626F2"/>
    <w:rsid w:val="00E62740"/>
    <w:rsid w:val="00E627B9"/>
    <w:rsid w:val="00E62A62"/>
    <w:rsid w:val="00E62A9A"/>
    <w:rsid w:val="00E62D10"/>
    <w:rsid w:val="00E62E8E"/>
    <w:rsid w:val="00E63005"/>
    <w:rsid w:val="00E6300D"/>
    <w:rsid w:val="00E631CB"/>
    <w:rsid w:val="00E632C7"/>
    <w:rsid w:val="00E633DA"/>
    <w:rsid w:val="00E63B3A"/>
    <w:rsid w:val="00E63BCB"/>
    <w:rsid w:val="00E63F82"/>
    <w:rsid w:val="00E643DD"/>
    <w:rsid w:val="00E64422"/>
    <w:rsid w:val="00E64775"/>
    <w:rsid w:val="00E64788"/>
    <w:rsid w:val="00E647CA"/>
    <w:rsid w:val="00E647CC"/>
    <w:rsid w:val="00E648E0"/>
    <w:rsid w:val="00E64D76"/>
    <w:rsid w:val="00E65059"/>
    <w:rsid w:val="00E65071"/>
    <w:rsid w:val="00E65236"/>
    <w:rsid w:val="00E65510"/>
    <w:rsid w:val="00E6569A"/>
    <w:rsid w:val="00E6574A"/>
    <w:rsid w:val="00E6575B"/>
    <w:rsid w:val="00E6592F"/>
    <w:rsid w:val="00E65A38"/>
    <w:rsid w:val="00E65ACE"/>
    <w:rsid w:val="00E65D36"/>
    <w:rsid w:val="00E65FE7"/>
    <w:rsid w:val="00E662EF"/>
    <w:rsid w:val="00E6677C"/>
    <w:rsid w:val="00E66793"/>
    <w:rsid w:val="00E66B87"/>
    <w:rsid w:val="00E66B8C"/>
    <w:rsid w:val="00E66BE1"/>
    <w:rsid w:val="00E66BF7"/>
    <w:rsid w:val="00E66C17"/>
    <w:rsid w:val="00E66E0E"/>
    <w:rsid w:val="00E67382"/>
    <w:rsid w:val="00E67452"/>
    <w:rsid w:val="00E67AF0"/>
    <w:rsid w:val="00E67CAE"/>
    <w:rsid w:val="00E700B8"/>
    <w:rsid w:val="00E70173"/>
    <w:rsid w:val="00E7056F"/>
    <w:rsid w:val="00E70817"/>
    <w:rsid w:val="00E708AA"/>
    <w:rsid w:val="00E709C6"/>
    <w:rsid w:val="00E70C21"/>
    <w:rsid w:val="00E70CE0"/>
    <w:rsid w:val="00E70D67"/>
    <w:rsid w:val="00E70EB4"/>
    <w:rsid w:val="00E70F15"/>
    <w:rsid w:val="00E71037"/>
    <w:rsid w:val="00E710A9"/>
    <w:rsid w:val="00E71195"/>
    <w:rsid w:val="00E7131A"/>
    <w:rsid w:val="00E71406"/>
    <w:rsid w:val="00E718AA"/>
    <w:rsid w:val="00E718D9"/>
    <w:rsid w:val="00E7190D"/>
    <w:rsid w:val="00E71C1B"/>
    <w:rsid w:val="00E71E1B"/>
    <w:rsid w:val="00E72627"/>
    <w:rsid w:val="00E726E9"/>
    <w:rsid w:val="00E727F2"/>
    <w:rsid w:val="00E72862"/>
    <w:rsid w:val="00E72916"/>
    <w:rsid w:val="00E72932"/>
    <w:rsid w:val="00E72C65"/>
    <w:rsid w:val="00E72CD1"/>
    <w:rsid w:val="00E72D10"/>
    <w:rsid w:val="00E72E58"/>
    <w:rsid w:val="00E730D3"/>
    <w:rsid w:val="00E731B2"/>
    <w:rsid w:val="00E73571"/>
    <w:rsid w:val="00E735BD"/>
    <w:rsid w:val="00E7364D"/>
    <w:rsid w:val="00E73697"/>
    <w:rsid w:val="00E73701"/>
    <w:rsid w:val="00E73D1F"/>
    <w:rsid w:val="00E73DCB"/>
    <w:rsid w:val="00E740C1"/>
    <w:rsid w:val="00E740F2"/>
    <w:rsid w:val="00E743C5"/>
    <w:rsid w:val="00E744FA"/>
    <w:rsid w:val="00E7464C"/>
    <w:rsid w:val="00E74675"/>
    <w:rsid w:val="00E7482E"/>
    <w:rsid w:val="00E74876"/>
    <w:rsid w:val="00E74894"/>
    <w:rsid w:val="00E748AD"/>
    <w:rsid w:val="00E749AC"/>
    <w:rsid w:val="00E749F7"/>
    <w:rsid w:val="00E750C0"/>
    <w:rsid w:val="00E750E4"/>
    <w:rsid w:val="00E752FF"/>
    <w:rsid w:val="00E758B3"/>
    <w:rsid w:val="00E75A5C"/>
    <w:rsid w:val="00E75ACE"/>
    <w:rsid w:val="00E75CD0"/>
    <w:rsid w:val="00E75D04"/>
    <w:rsid w:val="00E75E4A"/>
    <w:rsid w:val="00E75E98"/>
    <w:rsid w:val="00E7616F"/>
    <w:rsid w:val="00E762E8"/>
    <w:rsid w:val="00E7648F"/>
    <w:rsid w:val="00E764B9"/>
    <w:rsid w:val="00E765AB"/>
    <w:rsid w:val="00E765BA"/>
    <w:rsid w:val="00E76773"/>
    <w:rsid w:val="00E76898"/>
    <w:rsid w:val="00E768A7"/>
    <w:rsid w:val="00E76A0A"/>
    <w:rsid w:val="00E76F58"/>
    <w:rsid w:val="00E77191"/>
    <w:rsid w:val="00E772B1"/>
    <w:rsid w:val="00E77637"/>
    <w:rsid w:val="00E7781F"/>
    <w:rsid w:val="00E77832"/>
    <w:rsid w:val="00E778A4"/>
    <w:rsid w:val="00E7795F"/>
    <w:rsid w:val="00E779A6"/>
    <w:rsid w:val="00E77A30"/>
    <w:rsid w:val="00E77AAC"/>
    <w:rsid w:val="00E77C3A"/>
    <w:rsid w:val="00E77F26"/>
    <w:rsid w:val="00E77F4D"/>
    <w:rsid w:val="00E80054"/>
    <w:rsid w:val="00E8019B"/>
    <w:rsid w:val="00E803E6"/>
    <w:rsid w:val="00E80446"/>
    <w:rsid w:val="00E804C7"/>
    <w:rsid w:val="00E80939"/>
    <w:rsid w:val="00E80D19"/>
    <w:rsid w:val="00E80D90"/>
    <w:rsid w:val="00E80FDD"/>
    <w:rsid w:val="00E81825"/>
    <w:rsid w:val="00E81AEE"/>
    <w:rsid w:val="00E81D68"/>
    <w:rsid w:val="00E81F32"/>
    <w:rsid w:val="00E8208C"/>
    <w:rsid w:val="00E82118"/>
    <w:rsid w:val="00E82128"/>
    <w:rsid w:val="00E82198"/>
    <w:rsid w:val="00E82378"/>
    <w:rsid w:val="00E824EA"/>
    <w:rsid w:val="00E8273B"/>
    <w:rsid w:val="00E82859"/>
    <w:rsid w:val="00E82A51"/>
    <w:rsid w:val="00E82AF7"/>
    <w:rsid w:val="00E82C32"/>
    <w:rsid w:val="00E82CA4"/>
    <w:rsid w:val="00E82F04"/>
    <w:rsid w:val="00E838A8"/>
    <w:rsid w:val="00E838F6"/>
    <w:rsid w:val="00E83ACB"/>
    <w:rsid w:val="00E842B6"/>
    <w:rsid w:val="00E8444E"/>
    <w:rsid w:val="00E844EF"/>
    <w:rsid w:val="00E8456E"/>
    <w:rsid w:val="00E8461F"/>
    <w:rsid w:val="00E848FA"/>
    <w:rsid w:val="00E848FE"/>
    <w:rsid w:val="00E84947"/>
    <w:rsid w:val="00E84A37"/>
    <w:rsid w:val="00E84C28"/>
    <w:rsid w:val="00E84DEF"/>
    <w:rsid w:val="00E84E4B"/>
    <w:rsid w:val="00E84E5D"/>
    <w:rsid w:val="00E851EE"/>
    <w:rsid w:val="00E85422"/>
    <w:rsid w:val="00E855EE"/>
    <w:rsid w:val="00E85704"/>
    <w:rsid w:val="00E858F1"/>
    <w:rsid w:val="00E8596F"/>
    <w:rsid w:val="00E85C72"/>
    <w:rsid w:val="00E86186"/>
    <w:rsid w:val="00E8619E"/>
    <w:rsid w:val="00E861E1"/>
    <w:rsid w:val="00E863A7"/>
    <w:rsid w:val="00E863F5"/>
    <w:rsid w:val="00E86661"/>
    <w:rsid w:val="00E8666D"/>
    <w:rsid w:val="00E866C1"/>
    <w:rsid w:val="00E867FB"/>
    <w:rsid w:val="00E869A7"/>
    <w:rsid w:val="00E869C2"/>
    <w:rsid w:val="00E86A53"/>
    <w:rsid w:val="00E86A75"/>
    <w:rsid w:val="00E86AAC"/>
    <w:rsid w:val="00E86B5D"/>
    <w:rsid w:val="00E871BF"/>
    <w:rsid w:val="00E8740F"/>
    <w:rsid w:val="00E874FD"/>
    <w:rsid w:val="00E875C4"/>
    <w:rsid w:val="00E879A6"/>
    <w:rsid w:val="00E87B3F"/>
    <w:rsid w:val="00E87B4C"/>
    <w:rsid w:val="00E87CA0"/>
    <w:rsid w:val="00E87CEE"/>
    <w:rsid w:val="00E9015F"/>
    <w:rsid w:val="00E90657"/>
    <w:rsid w:val="00E9067A"/>
    <w:rsid w:val="00E909EF"/>
    <w:rsid w:val="00E90B23"/>
    <w:rsid w:val="00E90B35"/>
    <w:rsid w:val="00E90B73"/>
    <w:rsid w:val="00E90CB4"/>
    <w:rsid w:val="00E90D7F"/>
    <w:rsid w:val="00E90E5F"/>
    <w:rsid w:val="00E90F61"/>
    <w:rsid w:val="00E911AA"/>
    <w:rsid w:val="00E91399"/>
    <w:rsid w:val="00E913C3"/>
    <w:rsid w:val="00E914F0"/>
    <w:rsid w:val="00E91526"/>
    <w:rsid w:val="00E91689"/>
    <w:rsid w:val="00E917C2"/>
    <w:rsid w:val="00E91858"/>
    <w:rsid w:val="00E918E4"/>
    <w:rsid w:val="00E91907"/>
    <w:rsid w:val="00E91A29"/>
    <w:rsid w:val="00E91BD5"/>
    <w:rsid w:val="00E91BE7"/>
    <w:rsid w:val="00E91DCD"/>
    <w:rsid w:val="00E91E5E"/>
    <w:rsid w:val="00E91EEA"/>
    <w:rsid w:val="00E91F12"/>
    <w:rsid w:val="00E91FE9"/>
    <w:rsid w:val="00E9202F"/>
    <w:rsid w:val="00E9209D"/>
    <w:rsid w:val="00E920DD"/>
    <w:rsid w:val="00E9231B"/>
    <w:rsid w:val="00E929B5"/>
    <w:rsid w:val="00E92A16"/>
    <w:rsid w:val="00E92C37"/>
    <w:rsid w:val="00E92D6F"/>
    <w:rsid w:val="00E92DAD"/>
    <w:rsid w:val="00E933CF"/>
    <w:rsid w:val="00E93560"/>
    <w:rsid w:val="00E93784"/>
    <w:rsid w:val="00E937CA"/>
    <w:rsid w:val="00E93918"/>
    <w:rsid w:val="00E93977"/>
    <w:rsid w:val="00E93F7F"/>
    <w:rsid w:val="00E93FE0"/>
    <w:rsid w:val="00E9435E"/>
    <w:rsid w:val="00E943F2"/>
    <w:rsid w:val="00E94791"/>
    <w:rsid w:val="00E948EE"/>
    <w:rsid w:val="00E94A64"/>
    <w:rsid w:val="00E94A89"/>
    <w:rsid w:val="00E94BF1"/>
    <w:rsid w:val="00E94E28"/>
    <w:rsid w:val="00E94EF0"/>
    <w:rsid w:val="00E95097"/>
    <w:rsid w:val="00E950DC"/>
    <w:rsid w:val="00E95302"/>
    <w:rsid w:val="00E953E3"/>
    <w:rsid w:val="00E9564E"/>
    <w:rsid w:val="00E95B98"/>
    <w:rsid w:val="00E95E44"/>
    <w:rsid w:val="00E95ED2"/>
    <w:rsid w:val="00E961E2"/>
    <w:rsid w:val="00E961E9"/>
    <w:rsid w:val="00E96250"/>
    <w:rsid w:val="00E96734"/>
    <w:rsid w:val="00E968F9"/>
    <w:rsid w:val="00E96B5C"/>
    <w:rsid w:val="00E96B72"/>
    <w:rsid w:val="00E96CC2"/>
    <w:rsid w:val="00E9713A"/>
    <w:rsid w:val="00E97145"/>
    <w:rsid w:val="00E971D7"/>
    <w:rsid w:val="00E97227"/>
    <w:rsid w:val="00E972E8"/>
    <w:rsid w:val="00E97548"/>
    <w:rsid w:val="00E9763D"/>
    <w:rsid w:val="00E97B38"/>
    <w:rsid w:val="00E97C88"/>
    <w:rsid w:val="00E97DE1"/>
    <w:rsid w:val="00E97ED2"/>
    <w:rsid w:val="00EA0153"/>
    <w:rsid w:val="00EA01B3"/>
    <w:rsid w:val="00EA069B"/>
    <w:rsid w:val="00EA0763"/>
    <w:rsid w:val="00EA0C7E"/>
    <w:rsid w:val="00EA0E08"/>
    <w:rsid w:val="00EA1009"/>
    <w:rsid w:val="00EA11EF"/>
    <w:rsid w:val="00EA125A"/>
    <w:rsid w:val="00EA12D3"/>
    <w:rsid w:val="00EA1BAA"/>
    <w:rsid w:val="00EA1D10"/>
    <w:rsid w:val="00EA1F6F"/>
    <w:rsid w:val="00EA1F7E"/>
    <w:rsid w:val="00EA2059"/>
    <w:rsid w:val="00EA20E7"/>
    <w:rsid w:val="00EA21A3"/>
    <w:rsid w:val="00EA23C3"/>
    <w:rsid w:val="00EA2418"/>
    <w:rsid w:val="00EA2473"/>
    <w:rsid w:val="00EA2516"/>
    <w:rsid w:val="00EA2645"/>
    <w:rsid w:val="00EA26B6"/>
    <w:rsid w:val="00EA2704"/>
    <w:rsid w:val="00EA271B"/>
    <w:rsid w:val="00EA2967"/>
    <w:rsid w:val="00EA353B"/>
    <w:rsid w:val="00EA3578"/>
    <w:rsid w:val="00EA364A"/>
    <w:rsid w:val="00EA3A2D"/>
    <w:rsid w:val="00EA3BD7"/>
    <w:rsid w:val="00EA3CB7"/>
    <w:rsid w:val="00EA3E6A"/>
    <w:rsid w:val="00EA3EBE"/>
    <w:rsid w:val="00EA3F93"/>
    <w:rsid w:val="00EA4394"/>
    <w:rsid w:val="00EA4519"/>
    <w:rsid w:val="00EA4710"/>
    <w:rsid w:val="00EA4755"/>
    <w:rsid w:val="00EA4A42"/>
    <w:rsid w:val="00EA4CB8"/>
    <w:rsid w:val="00EA4D6B"/>
    <w:rsid w:val="00EA5170"/>
    <w:rsid w:val="00EA5285"/>
    <w:rsid w:val="00EA5416"/>
    <w:rsid w:val="00EA5801"/>
    <w:rsid w:val="00EA596E"/>
    <w:rsid w:val="00EA5A86"/>
    <w:rsid w:val="00EA5A89"/>
    <w:rsid w:val="00EA5B41"/>
    <w:rsid w:val="00EA5C5D"/>
    <w:rsid w:val="00EA5D3A"/>
    <w:rsid w:val="00EA5DA9"/>
    <w:rsid w:val="00EA6206"/>
    <w:rsid w:val="00EA63C7"/>
    <w:rsid w:val="00EA64ED"/>
    <w:rsid w:val="00EA6894"/>
    <w:rsid w:val="00EA69E2"/>
    <w:rsid w:val="00EA6A05"/>
    <w:rsid w:val="00EA6B3F"/>
    <w:rsid w:val="00EA6B6C"/>
    <w:rsid w:val="00EA6EC0"/>
    <w:rsid w:val="00EA6FD8"/>
    <w:rsid w:val="00EA7107"/>
    <w:rsid w:val="00EA71F8"/>
    <w:rsid w:val="00EA73E5"/>
    <w:rsid w:val="00EA76EC"/>
    <w:rsid w:val="00EA7821"/>
    <w:rsid w:val="00EA7823"/>
    <w:rsid w:val="00EA79B2"/>
    <w:rsid w:val="00EA79D3"/>
    <w:rsid w:val="00EA7BF6"/>
    <w:rsid w:val="00EA7E74"/>
    <w:rsid w:val="00EA7FD7"/>
    <w:rsid w:val="00EB03B5"/>
    <w:rsid w:val="00EB06E7"/>
    <w:rsid w:val="00EB070C"/>
    <w:rsid w:val="00EB07A3"/>
    <w:rsid w:val="00EB07DF"/>
    <w:rsid w:val="00EB08F5"/>
    <w:rsid w:val="00EB0958"/>
    <w:rsid w:val="00EB0E62"/>
    <w:rsid w:val="00EB0F4C"/>
    <w:rsid w:val="00EB1063"/>
    <w:rsid w:val="00EB1123"/>
    <w:rsid w:val="00EB1642"/>
    <w:rsid w:val="00EB181E"/>
    <w:rsid w:val="00EB1852"/>
    <w:rsid w:val="00EB1991"/>
    <w:rsid w:val="00EB1AF6"/>
    <w:rsid w:val="00EB1C89"/>
    <w:rsid w:val="00EB1CBA"/>
    <w:rsid w:val="00EB2143"/>
    <w:rsid w:val="00EB216F"/>
    <w:rsid w:val="00EB22AE"/>
    <w:rsid w:val="00EB2376"/>
    <w:rsid w:val="00EB2591"/>
    <w:rsid w:val="00EB2704"/>
    <w:rsid w:val="00EB2C55"/>
    <w:rsid w:val="00EB2CDE"/>
    <w:rsid w:val="00EB2D93"/>
    <w:rsid w:val="00EB3030"/>
    <w:rsid w:val="00EB3200"/>
    <w:rsid w:val="00EB322F"/>
    <w:rsid w:val="00EB335C"/>
    <w:rsid w:val="00EB33F6"/>
    <w:rsid w:val="00EB3640"/>
    <w:rsid w:val="00EB3729"/>
    <w:rsid w:val="00EB37CF"/>
    <w:rsid w:val="00EB3863"/>
    <w:rsid w:val="00EB391A"/>
    <w:rsid w:val="00EB3CF0"/>
    <w:rsid w:val="00EB4021"/>
    <w:rsid w:val="00EB4195"/>
    <w:rsid w:val="00EB4452"/>
    <w:rsid w:val="00EB47ED"/>
    <w:rsid w:val="00EB497E"/>
    <w:rsid w:val="00EB4D09"/>
    <w:rsid w:val="00EB4DBB"/>
    <w:rsid w:val="00EB4FA3"/>
    <w:rsid w:val="00EB503A"/>
    <w:rsid w:val="00EB508F"/>
    <w:rsid w:val="00EB51C1"/>
    <w:rsid w:val="00EB556A"/>
    <w:rsid w:val="00EB5641"/>
    <w:rsid w:val="00EB5D6E"/>
    <w:rsid w:val="00EB5E25"/>
    <w:rsid w:val="00EB5F0B"/>
    <w:rsid w:val="00EB6132"/>
    <w:rsid w:val="00EB6157"/>
    <w:rsid w:val="00EB637E"/>
    <w:rsid w:val="00EB648D"/>
    <w:rsid w:val="00EB6581"/>
    <w:rsid w:val="00EB6589"/>
    <w:rsid w:val="00EB65F4"/>
    <w:rsid w:val="00EB6742"/>
    <w:rsid w:val="00EB6808"/>
    <w:rsid w:val="00EB6C26"/>
    <w:rsid w:val="00EB6C88"/>
    <w:rsid w:val="00EB6EE4"/>
    <w:rsid w:val="00EB7170"/>
    <w:rsid w:val="00EB722B"/>
    <w:rsid w:val="00EB7237"/>
    <w:rsid w:val="00EB750C"/>
    <w:rsid w:val="00EB7562"/>
    <w:rsid w:val="00EB794D"/>
    <w:rsid w:val="00EB79B7"/>
    <w:rsid w:val="00EB7D71"/>
    <w:rsid w:val="00EC0097"/>
    <w:rsid w:val="00EC015B"/>
    <w:rsid w:val="00EC01AE"/>
    <w:rsid w:val="00EC023A"/>
    <w:rsid w:val="00EC032A"/>
    <w:rsid w:val="00EC05C4"/>
    <w:rsid w:val="00EC08DF"/>
    <w:rsid w:val="00EC0966"/>
    <w:rsid w:val="00EC0AC8"/>
    <w:rsid w:val="00EC0B8E"/>
    <w:rsid w:val="00EC0F66"/>
    <w:rsid w:val="00EC1496"/>
    <w:rsid w:val="00EC156F"/>
    <w:rsid w:val="00EC1647"/>
    <w:rsid w:val="00EC1677"/>
    <w:rsid w:val="00EC1CFE"/>
    <w:rsid w:val="00EC1D26"/>
    <w:rsid w:val="00EC1D8B"/>
    <w:rsid w:val="00EC1E09"/>
    <w:rsid w:val="00EC205E"/>
    <w:rsid w:val="00EC20D0"/>
    <w:rsid w:val="00EC2197"/>
    <w:rsid w:val="00EC2615"/>
    <w:rsid w:val="00EC2813"/>
    <w:rsid w:val="00EC287C"/>
    <w:rsid w:val="00EC2E3B"/>
    <w:rsid w:val="00EC301E"/>
    <w:rsid w:val="00EC30EC"/>
    <w:rsid w:val="00EC3746"/>
    <w:rsid w:val="00EC3833"/>
    <w:rsid w:val="00EC39FC"/>
    <w:rsid w:val="00EC3C24"/>
    <w:rsid w:val="00EC3EE4"/>
    <w:rsid w:val="00EC3FC3"/>
    <w:rsid w:val="00EC3FC6"/>
    <w:rsid w:val="00EC3FCB"/>
    <w:rsid w:val="00EC4059"/>
    <w:rsid w:val="00EC4093"/>
    <w:rsid w:val="00EC41A3"/>
    <w:rsid w:val="00EC44B5"/>
    <w:rsid w:val="00EC46D1"/>
    <w:rsid w:val="00EC47B5"/>
    <w:rsid w:val="00EC4BDE"/>
    <w:rsid w:val="00EC4EBE"/>
    <w:rsid w:val="00EC4FD2"/>
    <w:rsid w:val="00EC504F"/>
    <w:rsid w:val="00EC52CB"/>
    <w:rsid w:val="00EC538F"/>
    <w:rsid w:val="00EC53DC"/>
    <w:rsid w:val="00EC58C9"/>
    <w:rsid w:val="00EC58E4"/>
    <w:rsid w:val="00EC59E9"/>
    <w:rsid w:val="00EC5DB9"/>
    <w:rsid w:val="00EC5E8F"/>
    <w:rsid w:val="00EC5EFD"/>
    <w:rsid w:val="00EC604A"/>
    <w:rsid w:val="00EC60A9"/>
    <w:rsid w:val="00EC6102"/>
    <w:rsid w:val="00EC6759"/>
    <w:rsid w:val="00EC69F2"/>
    <w:rsid w:val="00EC6BFD"/>
    <w:rsid w:val="00EC6C5E"/>
    <w:rsid w:val="00EC6DB8"/>
    <w:rsid w:val="00EC6F7C"/>
    <w:rsid w:val="00EC75BA"/>
    <w:rsid w:val="00EC7726"/>
    <w:rsid w:val="00EC7805"/>
    <w:rsid w:val="00EC78D8"/>
    <w:rsid w:val="00EC79DE"/>
    <w:rsid w:val="00EC7BA8"/>
    <w:rsid w:val="00EC7D1C"/>
    <w:rsid w:val="00ED02CB"/>
    <w:rsid w:val="00ED07F0"/>
    <w:rsid w:val="00ED09B3"/>
    <w:rsid w:val="00ED0A51"/>
    <w:rsid w:val="00ED0AE0"/>
    <w:rsid w:val="00ED0BD3"/>
    <w:rsid w:val="00ED0D23"/>
    <w:rsid w:val="00ED1248"/>
    <w:rsid w:val="00ED174D"/>
    <w:rsid w:val="00ED1859"/>
    <w:rsid w:val="00ED1A14"/>
    <w:rsid w:val="00ED1E69"/>
    <w:rsid w:val="00ED1ECA"/>
    <w:rsid w:val="00ED2023"/>
    <w:rsid w:val="00ED211D"/>
    <w:rsid w:val="00ED2269"/>
    <w:rsid w:val="00ED2784"/>
    <w:rsid w:val="00ED2C4A"/>
    <w:rsid w:val="00ED3145"/>
    <w:rsid w:val="00ED31D7"/>
    <w:rsid w:val="00ED378F"/>
    <w:rsid w:val="00ED3923"/>
    <w:rsid w:val="00ED3B05"/>
    <w:rsid w:val="00ED3B7E"/>
    <w:rsid w:val="00ED3C50"/>
    <w:rsid w:val="00ED3D80"/>
    <w:rsid w:val="00ED3E52"/>
    <w:rsid w:val="00ED401F"/>
    <w:rsid w:val="00ED4345"/>
    <w:rsid w:val="00ED43CA"/>
    <w:rsid w:val="00ED4666"/>
    <w:rsid w:val="00ED4822"/>
    <w:rsid w:val="00ED4852"/>
    <w:rsid w:val="00ED4B00"/>
    <w:rsid w:val="00ED4B4B"/>
    <w:rsid w:val="00ED4B93"/>
    <w:rsid w:val="00ED4E0C"/>
    <w:rsid w:val="00ED4F18"/>
    <w:rsid w:val="00ED5216"/>
    <w:rsid w:val="00ED52F7"/>
    <w:rsid w:val="00ED545B"/>
    <w:rsid w:val="00ED564D"/>
    <w:rsid w:val="00ED56B0"/>
    <w:rsid w:val="00ED5A40"/>
    <w:rsid w:val="00ED5C87"/>
    <w:rsid w:val="00ED5DE1"/>
    <w:rsid w:val="00ED5E02"/>
    <w:rsid w:val="00ED5E82"/>
    <w:rsid w:val="00ED65A2"/>
    <w:rsid w:val="00ED688E"/>
    <w:rsid w:val="00ED6A07"/>
    <w:rsid w:val="00ED6A7E"/>
    <w:rsid w:val="00ED6A91"/>
    <w:rsid w:val="00ED6EC2"/>
    <w:rsid w:val="00ED6F0B"/>
    <w:rsid w:val="00ED7016"/>
    <w:rsid w:val="00ED7166"/>
    <w:rsid w:val="00ED717C"/>
    <w:rsid w:val="00ED7234"/>
    <w:rsid w:val="00ED7312"/>
    <w:rsid w:val="00ED7571"/>
    <w:rsid w:val="00ED7753"/>
    <w:rsid w:val="00ED7BC6"/>
    <w:rsid w:val="00ED7F7A"/>
    <w:rsid w:val="00EE0164"/>
    <w:rsid w:val="00EE0440"/>
    <w:rsid w:val="00EE051C"/>
    <w:rsid w:val="00EE0AB5"/>
    <w:rsid w:val="00EE0CEB"/>
    <w:rsid w:val="00EE0FA0"/>
    <w:rsid w:val="00EE112E"/>
    <w:rsid w:val="00EE1158"/>
    <w:rsid w:val="00EE11A0"/>
    <w:rsid w:val="00EE11A2"/>
    <w:rsid w:val="00EE14CB"/>
    <w:rsid w:val="00EE1531"/>
    <w:rsid w:val="00EE1C58"/>
    <w:rsid w:val="00EE1C96"/>
    <w:rsid w:val="00EE2819"/>
    <w:rsid w:val="00EE2936"/>
    <w:rsid w:val="00EE2AE2"/>
    <w:rsid w:val="00EE2B94"/>
    <w:rsid w:val="00EE3108"/>
    <w:rsid w:val="00EE3231"/>
    <w:rsid w:val="00EE3703"/>
    <w:rsid w:val="00EE3C81"/>
    <w:rsid w:val="00EE3FD1"/>
    <w:rsid w:val="00EE402A"/>
    <w:rsid w:val="00EE438B"/>
    <w:rsid w:val="00EE453F"/>
    <w:rsid w:val="00EE4542"/>
    <w:rsid w:val="00EE456E"/>
    <w:rsid w:val="00EE5102"/>
    <w:rsid w:val="00EE5244"/>
    <w:rsid w:val="00EE52F0"/>
    <w:rsid w:val="00EE5524"/>
    <w:rsid w:val="00EE573E"/>
    <w:rsid w:val="00EE578E"/>
    <w:rsid w:val="00EE5795"/>
    <w:rsid w:val="00EE59A4"/>
    <w:rsid w:val="00EE5A38"/>
    <w:rsid w:val="00EE5ACD"/>
    <w:rsid w:val="00EE5BC9"/>
    <w:rsid w:val="00EE6061"/>
    <w:rsid w:val="00EE60AE"/>
    <w:rsid w:val="00EE61E4"/>
    <w:rsid w:val="00EE63D4"/>
    <w:rsid w:val="00EE665F"/>
    <w:rsid w:val="00EE66C3"/>
    <w:rsid w:val="00EE68C5"/>
    <w:rsid w:val="00EE695E"/>
    <w:rsid w:val="00EE69B7"/>
    <w:rsid w:val="00EE6BAF"/>
    <w:rsid w:val="00EE6BB6"/>
    <w:rsid w:val="00EE70D9"/>
    <w:rsid w:val="00EE7216"/>
    <w:rsid w:val="00EE7256"/>
    <w:rsid w:val="00EE741F"/>
    <w:rsid w:val="00EE748A"/>
    <w:rsid w:val="00EE75BA"/>
    <w:rsid w:val="00EE764F"/>
    <w:rsid w:val="00EE7704"/>
    <w:rsid w:val="00EE773E"/>
    <w:rsid w:val="00EE7A61"/>
    <w:rsid w:val="00EE7B77"/>
    <w:rsid w:val="00EE7B7C"/>
    <w:rsid w:val="00EE7DAC"/>
    <w:rsid w:val="00EE7F48"/>
    <w:rsid w:val="00EF00E0"/>
    <w:rsid w:val="00EF00EF"/>
    <w:rsid w:val="00EF0145"/>
    <w:rsid w:val="00EF019C"/>
    <w:rsid w:val="00EF0516"/>
    <w:rsid w:val="00EF05C0"/>
    <w:rsid w:val="00EF096F"/>
    <w:rsid w:val="00EF0B18"/>
    <w:rsid w:val="00EF11E6"/>
    <w:rsid w:val="00EF1255"/>
    <w:rsid w:val="00EF185E"/>
    <w:rsid w:val="00EF1A54"/>
    <w:rsid w:val="00EF1CB7"/>
    <w:rsid w:val="00EF1DAE"/>
    <w:rsid w:val="00EF1E12"/>
    <w:rsid w:val="00EF1FEB"/>
    <w:rsid w:val="00EF208C"/>
    <w:rsid w:val="00EF2290"/>
    <w:rsid w:val="00EF24A2"/>
    <w:rsid w:val="00EF24E0"/>
    <w:rsid w:val="00EF28B7"/>
    <w:rsid w:val="00EF2A40"/>
    <w:rsid w:val="00EF2B37"/>
    <w:rsid w:val="00EF2B5C"/>
    <w:rsid w:val="00EF2CC0"/>
    <w:rsid w:val="00EF31E0"/>
    <w:rsid w:val="00EF38A5"/>
    <w:rsid w:val="00EF390B"/>
    <w:rsid w:val="00EF39B3"/>
    <w:rsid w:val="00EF4087"/>
    <w:rsid w:val="00EF428A"/>
    <w:rsid w:val="00EF49EB"/>
    <w:rsid w:val="00EF4A0C"/>
    <w:rsid w:val="00EF4A5D"/>
    <w:rsid w:val="00EF4ADF"/>
    <w:rsid w:val="00EF4CF8"/>
    <w:rsid w:val="00EF4F1E"/>
    <w:rsid w:val="00EF4F20"/>
    <w:rsid w:val="00EF4F88"/>
    <w:rsid w:val="00EF5327"/>
    <w:rsid w:val="00EF5605"/>
    <w:rsid w:val="00EF5718"/>
    <w:rsid w:val="00EF5BAD"/>
    <w:rsid w:val="00EF5F3A"/>
    <w:rsid w:val="00EF5F8A"/>
    <w:rsid w:val="00EF5FEE"/>
    <w:rsid w:val="00EF6294"/>
    <w:rsid w:val="00EF632E"/>
    <w:rsid w:val="00EF6348"/>
    <w:rsid w:val="00EF6555"/>
    <w:rsid w:val="00EF6BA3"/>
    <w:rsid w:val="00EF6BE5"/>
    <w:rsid w:val="00EF6EE4"/>
    <w:rsid w:val="00EF6FD6"/>
    <w:rsid w:val="00EF7290"/>
    <w:rsid w:val="00EF7783"/>
    <w:rsid w:val="00EF784B"/>
    <w:rsid w:val="00F001A6"/>
    <w:rsid w:val="00F00214"/>
    <w:rsid w:val="00F002CE"/>
    <w:rsid w:val="00F0054A"/>
    <w:rsid w:val="00F005F5"/>
    <w:rsid w:val="00F00700"/>
    <w:rsid w:val="00F007A4"/>
    <w:rsid w:val="00F00817"/>
    <w:rsid w:val="00F00A32"/>
    <w:rsid w:val="00F00EA0"/>
    <w:rsid w:val="00F01065"/>
    <w:rsid w:val="00F01130"/>
    <w:rsid w:val="00F01B32"/>
    <w:rsid w:val="00F01F77"/>
    <w:rsid w:val="00F02186"/>
    <w:rsid w:val="00F02326"/>
    <w:rsid w:val="00F027BA"/>
    <w:rsid w:val="00F02AC1"/>
    <w:rsid w:val="00F02AF7"/>
    <w:rsid w:val="00F02C24"/>
    <w:rsid w:val="00F02C59"/>
    <w:rsid w:val="00F02C75"/>
    <w:rsid w:val="00F02DA9"/>
    <w:rsid w:val="00F02E1D"/>
    <w:rsid w:val="00F031A1"/>
    <w:rsid w:val="00F03264"/>
    <w:rsid w:val="00F0348F"/>
    <w:rsid w:val="00F039EE"/>
    <w:rsid w:val="00F03AD2"/>
    <w:rsid w:val="00F03CA3"/>
    <w:rsid w:val="00F03CE8"/>
    <w:rsid w:val="00F0404B"/>
    <w:rsid w:val="00F040A4"/>
    <w:rsid w:val="00F04221"/>
    <w:rsid w:val="00F042EB"/>
    <w:rsid w:val="00F044F2"/>
    <w:rsid w:val="00F04680"/>
    <w:rsid w:val="00F04956"/>
    <w:rsid w:val="00F04979"/>
    <w:rsid w:val="00F04989"/>
    <w:rsid w:val="00F04AB6"/>
    <w:rsid w:val="00F04C13"/>
    <w:rsid w:val="00F04C35"/>
    <w:rsid w:val="00F04E63"/>
    <w:rsid w:val="00F04ED4"/>
    <w:rsid w:val="00F05044"/>
    <w:rsid w:val="00F0508C"/>
    <w:rsid w:val="00F0509E"/>
    <w:rsid w:val="00F0523B"/>
    <w:rsid w:val="00F05524"/>
    <w:rsid w:val="00F05530"/>
    <w:rsid w:val="00F05A4E"/>
    <w:rsid w:val="00F05AC7"/>
    <w:rsid w:val="00F06126"/>
    <w:rsid w:val="00F06201"/>
    <w:rsid w:val="00F06243"/>
    <w:rsid w:val="00F064D9"/>
    <w:rsid w:val="00F067AB"/>
    <w:rsid w:val="00F06BB5"/>
    <w:rsid w:val="00F06BDA"/>
    <w:rsid w:val="00F06C44"/>
    <w:rsid w:val="00F06D03"/>
    <w:rsid w:val="00F06E1E"/>
    <w:rsid w:val="00F06F23"/>
    <w:rsid w:val="00F06F29"/>
    <w:rsid w:val="00F07163"/>
    <w:rsid w:val="00F0723A"/>
    <w:rsid w:val="00F072E3"/>
    <w:rsid w:val="00F074AA"/>
    <w:rsid w:val="00F074EF"/>
    <w:rsid w:val="00F07555"/>
    <w:rsid w:val="00F0756D"/>
    <w:rsid w:val="00F07617"/>
    <w:rsid w:val="00F0761F"/>
    <w:rsid w:val="00F07837"/>
    <w:rsid w:val="00F078FD"/>
    <w:rsid w:val="00F101CB"/>
    <w:rsid w:val="00F101E9"/>
    <w:rsid w:val="00F104BE"/>
    <w:rsid w:val="00F10805"/>
    <w:rsid w:val="00F10835"/>
    <w:rsid w:val="00F10882"/>
    <w:rsid w:val="00F10D6D"/>
    <w:rsid w:val="00F10EC9"/>
    <w:rsid w:val="00F1109A"/>
    <w:rsid w:val="00F11340"/>
    <w:rsid w:val="00F11354"/>
    <w:rsid w:val="00F113BB"/>
    <w:rsid w:val="00F1146A"/>
    <w:rsid w:val="00F116D9"/>
    <w:rsid w:val="00F1174C"/>
    <w:rsid w:val="00F117EB"/>
    <w:rsid w:val="00F118F5"/>
    <w:rsid w:val="00F11AAB"/>
    <w:rsid w:val="00F11AC5"/>
    <w:rsid w:val="00F11C4E"/>
    <w:rsid w:val="00F11F0C"/>
    <w:rsid w:val="00F1206D"/>
    <w:rsid w:val="00F122B6"/>
    <w:rsid w:val="00F1277B"/>
    <w:rsid w:val="00F1291C"/>
    <w:rsid w:val="00F12D4F"/>
    <w:rsid w:val="00F13165"/>
    <w:rsid w:val="00F13370"/>
    <w:rsid w:val="00F1339D"/>
    <w:rsid w:val="00F134BB"/>
    <w:rsid w:val="00F1391E"/>
    <w:rsid w:val="00F13C44"/>
    <w:rsid w:val="00F13CDE"/>
    <w:rsid w:val="00F13CE3"/>
    <w:rsid w:val="00F141E3"/>
    <w:rsid w:val="00F1434B"/>
    <w:rsid w:val="00F14400"/>
    <w:rsid w:val="00F14D48"/>
    <w:rsid w:val="00F14E64"/>
    <w:rsid w:val="00F14EB2"/>
    <w:rsid w:val="00F14F5E"/>
    <w:rsid w:val="00F15033"/>
    <w:rsid w:val="00F15041"/>
    <w:rsid w:val="00F15362"/>
    <w:rsid w:val="00F15482"/>
    <w:rsid w:val="00F1548F"/>
    <w:rsid w:val="00F1593C"/>
    <w:rsid w:val="00F159AC"/>
    <w:rsid w:val="00F15BEB"/>
    <w:rsid w:val="00F15C63"/>
    <w:rsid w:val="00F15E7B"/>
    <w:rsid w:val="00F16122"/>
    <w:rsid w:val="00F16360"/>
    <w:rsid w:val="00F16656"/>
    <w:rsid w:val="00F166FE"/>
    <w:rsid w:val="00F17083"/>
    <w:rsid w:val="00F17466"/>
    <w:rsid w:val="00F17588"/>
    <w:rsid w:val="00F176F7"/>
    <w:rsid w:val="00F17794"/>
    <w:rsid w:val="00F1790B"/>
    <w:rsid w:val="00F203DC"/>
    <w:rsid w:val="00F20457"/>
    <w:rsid w:val="00F2048E"/>
    <w:rsid w:val="00F20A91"/>
    <w:rsid w:val="00F20BDC"/>
    <w:rsid w:val="00F20D3F"/>
    <w:rsid w:val="00F20E57"/>
    <w:rsid w:val="00F2108B"/>
    <w:rsid w:val="00F21197"/>
    <w:rsid w:val="00F211A3"/>
    <w:rsid w:val="00F217DD"/>
    <w:rsid w:val="00F21A70"/>
    <w:rsid w:val="00F21AAB"/>
    <w:rsid w:val="00F21AC8"/>
    <w:rsid w:val="00F21AF9"/>
    <w:rsid w:val="00F21BFF"/>
    <w:rsid w:val="00F21C1A"/>
    <w:rsid w:val="00F21D25"/>
    <w:rsid w:val="00F225A3"/>
    <w:rsid w:val="00F226AF"/>
    <w:rsid w:val="00F2281A"/>
    <w:rsid w:val="00F22944"/>
    <w:rsid w:val="00F229D1"/>
    <w:rsid w:val="00F22A4A"/>
    <w:rsid w:val="00F22B64"/>
    <w:rsid w:val="00F22C6E"/>
    <w:rsid w:val="00F22F1E"/>
    <w:rsid w:val="00F22F7A"/>
    <w:rsid w:val="00F2306F"/>
    <w:rsid w:val="00F232E8"/>
    <w:rsid w:val="00F23945"/>
    <w:rsid w:val="00F23AA0"/>
    <w:rsid w:val="00F24051"/>
    <w:rsid w:val="00F240BC"/>
    <w:rsid w:val="00F24362"/>
    <w:rsid w:val="00F24602"/>
    <w:rsid w:val="00F24E9A"/>
    <w:rsid w:val="00F24F1C"/>
    <w:rsid w:val="00F24FB4"/>
    <w:rsid w:val="00F251DB"/>
    <w:rsid w:val="00F2550D"/>
    <w:rsid w:val="00F257E8"/>
    <w:rsid w:val="00F25C57"/>
    <w:rsid w:val="00F2605C"/>
    <w:rsid w:val="00F263A6"/>
    <w:rsid w:val="00F26F38"/>
    <w:rsid w:val="00F26F4A"/>
    <w:rsid w:val="00F2706D"/>
    <w:rsid w:val="00F2712E"/>
    <w:rsid w:val="00F271BB"/>
    <w:rsid w:val="00F27495"/>
    <w:rsid w:val="00F27554"/>
    <w:rsid w:val="00F275E8"/>
    <w:rsid w:val="00F2768E"/>
    <w:rsid w:val="00F276B6"/>
    <w:rsid w:val="00F2774B"/>
    <w:rsid w:val="00F27952"/>
    <w:rsid w:val="00F27AEC"/>
    <w:rsid w:val="00F27B20"/>
    <w:rsid w:val="00F27DF1"/>
    <w:rsid w:val="00F27EDD"/>
    <w:rsid w:val="00F30305"/>
    <w:rsid w:val="00F305C8"/>
    <w:rsid w:val="00F3074C"/>
    <w:rsid w:val="00F3147D"/>
    <w:rsid w:val="00F3151F"/>
    <w:rsid w:val="00F31527"/>
    <w:rsid w:val="00F31570"/>
    <w:rsid w:val="00F31742"/>
    <w:rsid w:val="00F31A5A"/>
    <w:rsid w:val="00F31B24"/>
    <w:rsid w:val="00F31DAD"/>
    <w:rsid w:val="00F31F15"/>
    <w:rsid w:val="00F31FE8"/>
    <w:rsid w:val="00F320CA"/>
    <w:rsid w:val="00F321D1"/>
    <w:rsid w:val="00F322AF"/>
    <w:rsid w:val="00F322C8"/>
    <w:rsid w:val="00F322EA"/>
    <w:rsid w:val="00F3246A"/>
    <w:rsid w:val="00F3254E"/>
    <w:rsid w:val="00F32554"/>
    <w:rsid w:val="00F3256B"/>
    <w:rsid w:val="00F3262D"/>
    <w:rsid w:val="00F32636"/>
    <w:rsid w:val="00F329AE"/>
    <w:rsid w:val="00F32B4C"/>
    <w:rsid w:val="00F32BA1"/>
    <w:rsid w:val="00F32BCD"/>
    <w:rsid w:val="00F32F78"/>
    <w:rsid w:val="00F32FB8"/>
    <w:rsid w:val="00F33001"/>
    <w:rsid w:val="00F33113"/>
    <w:rsid w:val="00F33189"/>
    <w:rsid w:val="00F333C1"/>
    <w:rsid w:val="00F334C3"/>
    <w:rsid w:val="00F33535"/>
    <w:rsid w:val="00F33824"/>
    <w:rsid w:val="00F33908"/>
    <w:rsid w:val="00F33E75"/>
    <w:rsid w:val="00F33EE0"/>
    <w:rsid w:val="00F33FDD"/>
    <w:rsid w:val="00F3418E"/>
    <w:rsid w:val="00F34371"/>
    <w:rsid w:val="00F343D1"/>
    <w:rsid w:val="00F346A8"/>
    <w:rsid w:val="00F34E12"/>
    <w:rsid w:val="00F34EFA"/>
    <w:rsid w:val="00F34FD6"/>
    <w:rsid w:val="00F35064"/>
    <w:rsid w:val="00F35919"/>
    <w:rsid w:val="00F35A57"/>
    <w:rsid w:val="00F35B17"/>
    <w:rsid w:val="00F35B96"/>
    <w:rsid w:val="00F35BCC"/>
    <w:rsid w:val="00F36409"/>
    <w:rsid w:val="00F36494"/>
    <w:rsid w:val="00F364F9"/>
    <w:rsid w:val="00F36A76"/>
    <w:rsid w:val="00F36B2B"/>
    <w:rsid w:val="00F36C59"/>
    <w:rsid w:val="00F36EC7"/>
    <w:rsid w:val="00F36F5B"/>
    <w:rsid w:val="00F3724C"/>
    <w:rsid w:val="00F372A2"/>
    <w:rsid w:val="00F3731D"/>
    <w:rsid w:val="00F37635"/>
    <w:rsid w:val="00F378D3"/>
    <w:rsid w:val="00F37A24"/>
    <w:rsid w:val="00F37C68"/>
    <w:rsid w:val="00F37FA5"/>
    <w:rsid w:val="00F4000D"/>
    <w:rsid w:val="00F402EF"/>
    <w:rsid w:val="00F4030C"/>
    <w:rsid w:val="00F40539"/>
    <w:rsid w:val="00F405B8"/>
    <w:rsid w:val="00F405E1"/>
    <w:rsid w:val="00F4060B"/>
    <w:rsid w:val="00F406F1"/>
    <w:rsid w:val="00F40703"/>
    <w:rsid w:val="00F40752"/>
    <w:rsid w:val="00F4086B"/>
    <w:rsid w:val="00F40DE6"/>
    <w:rsid w:val="00F40E7C"/>
    <w:rsid w:val="00F41316"/>
    <w:rsid w:val="00F41382"/>
    <w:rsid w:val="00F413C3"/>
    <w:rsid w:val="00F417CB"/>
    <w:rsid w:val="00F41897"/>
    <w:rsid w:val="00F41917"/>
    <w:rsid w:val="00F41B19"/>
    <w:rsid w:val="00F41D06"/>
    <w:rsid w:val="00F4205F"/>
    <w:rsid w:val="00F4208B"/>
    <w:rsid w:val="00F4226A"/>
    <w:rsid w:val="00F4226D"/>
    <w:rsid w:val="00F424F7"/>
    <w:rsid w:val="00F42598"/>
    <w:rsid w:val="00F4296E"/>
    <w:rsid w:val="00F42A63"/>
    <w:rsid w:val="00F42AAA"/>
    <w:rsid w:val="00F42AF3"/>
    <w:rsid w:val="00F42F8C"/>
    <w:rsid w:val="00F431A3"/>
    <w:rsid w:val="00F4324B"/>
    <w:rsid w:val="00F4357A"/>
    <w:rsid w:val="00F43AA3"/>
    <w:rsid w:val="00F43B3B"/>
    <w:rsid w:val="00F43B8A"/>
    <w:rsid w:val="00F43BB4"/>
    <w:rsid w:val="00F43DE6"/>
    <w:rsid w:val="00F43E38"/>
    <w:rsid w:val="00F440D7"/>
    <w:rsid w:val="00F44393"/>
    <w:rsid w:val="00F44534"/>
    <w:rsid w:val="00F44A4E"/>
    <w:rsid w:val="00F44B35"/>
    <w:rsid w:val="00F44BE3"/>
    <w:rsid w:val="00F44C1C"/>
    <w:rsid w:val="00F452FE"/>
    <w:rsid w:val="00F45319"/>
    <w:rsid w:val="00F4557F"/>
    <w:rsid w:val="00F455CC"/>
    <w:rsid w:val="00F457A9"/>
    <w:rsid w:val="00F457E3"/>
    <w:rsid w:val="00F45A8D"/>
    <w:rsid w:val="00F45C4A"/>
    <w:rsid w:val="00F45E55"/>
    <w:rsid w:val="00F45E92"/>
    <w:rsid w:val="00F4624E"/>
    <w:rsid w:val="00F46551"/>
    <w:rsid w:val="00F46690"/>
    <w:rsid w:val="00F46AD8"/>
    <w:rsid w:val="00F46B83"/>
    <w:rsid w:val="00F46BE9"/>
    <w:rsid w:val="00F46CB5"/>
    <w:rsid w:val="00F46D6B"/>
    <w:rsid w:val="00F46DD1"/>
    <w:rsid w:val="00F46E1A"/>
    <w:rsid w:val="00F46ECA"/>
    <w:rsid w:val="00F4706E"/>
    <w:rsid w:val="00F4718A"/>
    <w:rsid w:val="00F471AB"/>
    <w:rsid w:val="00F473CD"/>
    <w:rsid w:val="00F4752C"/>
    <w:rsid w:val="00F47575"/>
    <w:rsid w:val="00F47583"/>
    <w:rsid w:val="00F477EC"/>
    <w:rsid w:val="00F4788C"/>
    <w:rsid w:val="00F4796F"/>
    <w:rsid w:val="00F4798D"/>
    <w:rsid w:val="00F47AEC"/>
    <w:rsid w:val="00F47CFA"/>
    <w:rsid w:val="00F47D8E"/>
    <w:rsid w:val="00F47E11"/>
    <w:rsid w:val="00F47EF9"/>
    <w:rsid w:val="00F505F3"/>
    <w:rsid w:val="00F506A6"/>
    <w:rsid w:val="00F506DD"/>
    <w:rsid w:val="00F50758"/>
    <w:rsid w:val="00F507D9"/>
    <w:rsid w:val="00F50A32"/>
    <w:rsid w:val="00F50AD5"/>
    <w:rsid w:val="00F50CF1"/>
    <w:rsid w:val="00F50D59"/>
    <w:rsid w:val="00F50DF5"/>
    <w:rsid w:val="00F510D5"/>
    <w:rsid w:val="00F51152"/>
    <w:rsid w:val="00F511AE"/>
    <w:rsid w:val="00F512BC"/>
    <w:rsid w:val="00F5130E"/>
    <w:rsid w:val="00F5187E"/>
    <w:rsid w:val="00F527A9"/>
    <w:rsid w:val="00F52A1E"/>
    <w:rsid w:val="00F52C38"/>
    <w:rsid w:val="00F52F5E"/>
    <w:rsid w:val="00F53748"/>
    <w:rsid w:val="00F53BC3"/>
    <w:rsid w:val="00F53DA6"/>
    <w:rsid w:val="00F53E49"/>
    <w:rsid w:val="00F5444C"/>
    <w:rsid w:val="00F5445A"/>
    <w:rsid w:val="00F546CD"/>
    <w:rsid w:val="00F54743"/>
    <w:rsid w:val="00F547B0"/>
    <w:rsid w:val="00F547EC"/>
    <w:rsid w:val="00F5485A"/>
    <w:rsid w:val="00F54B8B"/>
    <w:rsid w:val="00F54E33"/>
    <w:rsid w:val="00F54E7E"/>
    <w:rsid w:val="00F5596D"/>
    <w:rsid w:val="00F55FE2"/>
    <w:rsid w:val="00F56457"/>
    <w:rsid w:val="00F565F5"/>
    <w:rsid w:val="00F56730"/>
    <w:rsid w:val="00F56BF1"/>
    <w:rsid w:val="00F56CCB"/>
    <w:rsid w:val="00F56DB1"/>
    <w:rsid w:val="00F56DFA"/>
    <w:rsid w:val="00F56F40"/>
    <w:rsid w:val="00F572CB"/>
    <w:rsid w:val="00F573BE"/>
    <w:rsid w:val="00F57528"/>
    <w:rsid w:val="00F57661"/>
    <w:rsid w:val="00F5792E"/>
    <w:rsid w:val="00F57BB4"/>
    <w:rsid w:val="00F57C13"/>
    <w:rsid w:val="00F57D94"/>
    <w:rsid w:val="00F60039"/>
    <w:rsid w:val="00F60258"/>
    <w:rsid w:val="00F60695"/>
    <w:rsid w:val="00F60D6B"/>
    <w:rsid w:val="00F6147C"/>
    <w:rsid w:val="00F616B9"/>
    <w:rsid w:val="00F618C4"/>
    <w:rsid w:val="00F619AF"/>
    <w:rsid w:val="00F61BF6"/>
    <w:rsid w:val="00F61E98"/>
    <w:rsid w:val="00F627F9"/>
    <w:rsid w:val="00F62D09"/>
    <w:rsid w:val="00F63089"/>
    <w:rsid w:val="00F6339C"/>
    <w:rsid w:val="00F633E4"/>
    <w:rsid w:val="00F634D0"/>
    <w:rsid w:val="00F63714"/>
    <w:rsid w:val="00F63C2A"/>
    <w:rsid w:val="00F63DD0"/>
    <w:rsid w:val="00F64478"/>
    <w:rsid w:val="00F645BD"/>
    <w:rsid w:val="00F6460B"/>
    <w:rsid w:val="00F64B6D"/>
    <w:rsid w:val="00F64C68"/>
    <w:rsid w:val="00F64CD3"/>
    <w:rsid w:val="00F64D48"/>
    <w:rsid w:val="00F64DD1"/>
    <w:rsid w:val="00F64F9F"/>
    <w:rsid w:val="00F65293"/>
    <w:rsid w:val="00F652A4"/>
    <w:rsid w:val="00F652C1"/>
    <w:rsid w:val="00F65382"/>
    <w:rsid w:val="00F65539"/>
    <w:rsid w:val="00F65651"/>
    <w:rsid w:val="00F656E1"/>
    <w:rsid w:val="00F65808"/>
    <w:rsid w:val="00F65981"/>
    <w:rsid w:val="00F659EF"/>
    <w:rsid w:val="00F65A23"/>
    <w:rsid w:val="00F65A3E"/>
    <w:rsid w:val="00F65B28"/>
    <w:rsid w:val="00F65B65"/>
    <w:rsid w:val="00F65B78"/>
    <w:rsid w:val="00F65C27"/>
    <w:rsid w:val="00F65DD4"/>
    <w:rsid w:val="00F66550"/>
    <w:rsid w:val="00F66740"/>
    <w:rsid w:val="00F66818"/>
    <w:rsid w:val="00F6684A"/>
    <w:rsid w:val="00F66BD7"/>
    <w:rsid w:val="00F66D3C"/>
    <w:rsid w:val="00F66F3E"/>
    <w:rsid w:val="00F67608"/>
    <w:rsid w:val="00F676B7"/>
    <w:rsid w:val="00F678C4"/>
    <w:rsid w:val="00F67A97"/>
    <w:rsid w:val="00F67C30"/>
    <w:rsid w:val="00F67C46"/>
    <w:rsid w:val="00F67CB3"/>
    <w:rsid w:val="00F67D98"/>
    <w:rsid w:val="00F67DEB"/>
    <w:rsid w:val="00F67E11"/>
    <w:rsid w:val="00F67F40"/>
    <w:rsid w:val="00F70007"/>
    <w:rsid w:val="00F7021D"/>
    <w:rsid w:val="00F7033A"/>
    <w:rsid w:val="00F703DE"/>
    <w:rsid w:val="00F70502"/>
    <w:rsid w:val="00F705FD"/>
    <w:rsid w:val="00F70602"/>
    <w:rsid w:val="00F7072A"/>
    <w:rsid w:val="00F7074B"/>
    <w:rsid w:val="00F707FE"/>
    <w:rsid w:val="00F70A39"/>
    <w:rsid w:val="00F70A4B"/>
    <w:rsid w:val="00F70BFB"/>
    <w:rsid w:val="00F70CB5"/>
    <w:rsid w:val="00F70F0A"/>
    <w:rsid w:val="00F70F0F"/>
    <w:rsid w:val="00F7101B"/>
    <w:rsid w:val="00F71034"/>
    <w:rsid w:val="00F710E2"/>
    <w:rsid w:val="00F71307"/>
    <w:rsid w:val="00F7147F"/>
    <w:rsid w:val="00F716C9"/>
    <w:rsid w:val="00F718B2"/>
    <w:rsid w:val="00F7199D"/>
    <w:rsid w:val="00F71B58"/>
    <w:rsid w:val="00F71C7E"/>
    <w:rsid w:val="00F71EA9"/>
    <w:rsid w:val="00F72579"/>
    <w:rsid w:val="00F728A0"/>
    <w:rsid w:val="00F729B9"/>
    <w:rsid w:val="00F729F7"/>
    <w:rsid w:val="00F72A07"/>
    <w:rsid w:val="00F72E88"/>
    <w:rsid w:val="00F73351"/>
    <w:rsid w:val="00F733F1"/>
    <w:rsid w:val="00F73951"/>
    <w:rsid w:val="00F73A1B"/>
    <w:rsid w:val="00F73E42"/>
    <w:rsid w:val="00F74334"/>
    <w:rsid w:val="00F7441C"/>
    <w:rsid w:val="00F7478C"/>
    <w:rsid w:val="00F748B3"/>
    <w:rsid w:val="00F74B99"/>
    <w:rsid w:val="00F74D81"/>
    <w:rsid w:val="00F74DAA"/>
    <w:rsid w:val="00F74EC8"/>
    <w:rsid w:val="00F74FE0"/>
    <w:rsid w:val="00F750E6"/>
    <w:rsid w:val="00F75193"/>
    <w:rsid w:val="00F7565B"/>
    <w:rsid w:val="00F758C2"/>
    <w:rsid w:val="00F75A4F"/>
    <w:rsid w:val="00F75D31"/>
    <w:rsid w:val="00F75FAF"/>
    <w:rsid w:val="00F7616E"/>
    <w:rsid w:val="00F762CE"/>
    <w:rsid w:val="00F7664C"/>
    <w:rsid w:val="00F769D3"/>
    <w:rsid w:val="00F76AD7"/>
    <w:rsid w:val="00F76B08"/>
    <w:rsid w:val="00F7755F"/>
    <w:rsid w:val="00F77680"/>
    <w:rsid w:val="00F778F7"/>
    <w:rsid w:val="00F77954"/>
    <w:rsid w:val="00F77FBB"/>
    <w:rsid w:val="00F77FC8"/>
    <w:rsid w:val="00F80035"/>
    <w:rsid w:val="00F80268"/>
    <w:rsid w:val="00F802C0"/>
    <w:rsid w:val="00F80578"/>
    <w:rsid w:val="00F806B5"/>
    <w:rsid w:val="00F806D8"/>
    <w:rsid w:val="00F807D2"/>
    <w:rsid w:val="00F8097F"/>
    <w:rsid w:val="00F80A39"/>
    <w:rsid w:val="00F80AC7"/>
    <w:rsid w:val="00F80E00"/>
    <w:rsid w:val="00F80E6E"/>
    <w:rsid w:val="00F81946"/>
    <w:rsid w:val="00F81A20"/>
    <w:rsid w:val="00F81CAE"/>
    <w:rsid w:val="00F81CCD"/>
    <w:rsid w:val="00F81EB2"/>
    <w:rsid w:val="00F82085"/>
    <w:rsid w:val="00F825A1"/>
    <w:rsid w:val="00F8261B"/>
    <w:rsid w:val="00F829C1"/>
    <w:rsid w:val="00F82A1B"/>
    <w:rsid w:val="00F82C96"/>
    <w:rsid w:val="00F82DA6"/>
    <w:rsid w:val="00F82DAB"/>
    <w:rsid w:val="00F82E8D"/>
    <w:rsid w:val="00F82F3A"/>
    <w:rsid w:val="00F82FA8"/>
    <w:rsid w:val="00F83233"/>
    <w:rsid w:val="00F8359F"/>
    <w:rsid w:val="00F83934"/>
    <w:rsid w:val="00F83A64"/>
    <w:rsid w:val="00F83B3C"/>
    <w:rsid w:val="00F83C76"/>
    <w:rsid w:val="00F83D02"/>
    <w:rsid w:val="00F84044"/>
    <w:rsid w:val="00F841A9"/>
    <w:rsid w:val="00F841CB"/>
    <w:rsid w:val="00F8439B"/>
    <w:rsid w:val="00F84423"/>
    <w:rsid w:val="00F847DD"/>
    <w:rsid w:val="00F84B06"/>
    <w:rsid w:val="00F84C9D"/>
    <w:rsid w:val="00F84CFF"/>
    <w:rsid w:val="00F84FF4"/>
    <w:rsid w:val="00F85104"/>
    <w:rsid w:val="00F8512F"/>
    <w:rsid w:val="00F85136"/>
    <w:rsid w:val="00F8526C"/>
    <w:rsid w:val="00F85642"/>
    <w:rsid w:val="00F856DE"/>
    <w:rsid w:val="00F85773"/>
    <w:rsid w:val="00F85A35"/>
    <w:rsid w:val="00F85C6E"/>
    <w:rsid w:val="00F85D7B"/>
    <w:rsid w:val="00F85E25"/>
    <w:rsid w:val="00F86095"/>
    <w:rsid w:val="00F8640B"/>
    <w:rsid w:val="00F86715"/>
    <w:rsid w:val="00F86922"/>
    <w:rsid w:val="00F86A63"/>
    <w:rsid w:val="00F86CAD"/>
    <w:rsid w:val="00F86F9F"/>
    <w:rsid w:val="00F8757A"/>
    <w:rsid w:val="00F87D5D"/>
    <w:rsid w:val="00F90193"/>
    <w:rsid w:val="00F902B6"/>
    <w:rsid w:val="00F90630"/>
    <w:rsid w:val="00F906CB"/>
    <w:rsid w:val="00F90715"/>
    <w:rsid w:val="00F90A50"/>
    <w:rsid w:val="00F90C00"/>
    <w:rsid w:val="00F90C9E"/>
    <w:rsid w:val="00F91034"/>
    <w:rsid w:val="00F9135F"/>
    <w:rsid w:val="00F914A5"/>
    <w:rsid w:val="00F91592"/>
    <w:rsid w:val="00F9162E"/>
    <w:rsid w:val="00F91728"/>
    <w:rsid w:val="00F918B5"/>
    <w:rsid w:val="00F91AE1"/>
    <w:rsid w:val="00F91AF8"/>
    <w:rsid w:val="00F91DB7"/>
    <w:rsid w:val="00F91FBD"/>
    <w:rsid w:val="00F920A8"/>
    <w:rsid w:val="00F92204"/>
    <w:rsid w:val="00F92207"/>
    <w:rsid w:val="00F92270"/>
    <w:rsid w:val="00F922DB"/>
    <w:rsid w:val="00F9247C"/>
    <w:rsid w:val="00F926FF"/>
    <w:rsid w:val="00F9270D"/>
    <w:rsid w:val="00F92A2F"/>
    <w:rsid w:val="00F92B56"/>
    <w:rsid w:val="00F92CF6"/>
    <w:rsid w:val="00F92F00"/>
    <w:rsid w:val="00F92FB5"/>
    <w:rsid w:val="00F9325A"/>
    <w:rsid w:val="00F932E0"/>
    <w:rsid w:val="00F93319"/>
    <w:rsid w:val="00F9367D"/>
    <w:rsid w:val="00F93747"/>
    <w:rsid w:val="00F93CC8"/>
    <w:rsid w:val="00F93F0A"/>
    <w:rsid w:val="00F942B0"/>
    <w:rsid w:val="00F942C1"/>
    <w:rsid w:val="00F9446C"/>
    <w:rsid w:val="00F94579"/>
    <w:rsid w:val="00F9461D"/>
    <w:rsid w:val="00F94679"/>
    <w:rsid w:val="00F94901"/>
    <w:rsid w:val="00F949D5"/>
    <w:rsid w:val="00F94A36"/>
    <w:rsid w:val="00F94C9B"/>
    <w:rsid w:val="00F94EE8"/>
    <w:rsid w:val="00F94F21"/>
    <w:rsid w:val="00F950E6"/>
    <w:rsid w:val="00F95395"/>
    <w:rsid w:val="00F95935"/>
    <w:rsid w:val="00F95A74"/>
    <w:rsid w:val="00F95E4D"/>
    <w:rsid w:val="00F95EA1"/>
    <w:rsid w:val="00F95F7F"/>
    <w:rsid w:val="00F9667A"/>
    <w:rsid w:val="00F96A96"/>
    <w:rsid w:val="00F96B5B"/>
    <w:rsid w:val="00F97344"/>
    <w:rsid w:val="00F9743F"/>
    <w:rsid w:val="00F97466"/>
    <w:rsid w:val="00F97782"/>
    <w:rsid w:val="00F979BC"/>
    <w:rsid w:val="00F97B13"/>
    <w:rsid w:val="00F97D15"/>
    <w:rsid w:val="00F97D1F"/>
    <w:rsid w:val="00FA073A"/>
    <w:rsid w:val="00FA077B"/>
    <w:rsid w:val="00FA0A28"/>
    <w:rsid w:val="00FA0BC0"/>
    <w:rsid w:val="00FA0E02"/>
    <w:rsid w:val="00FA0FC4"/>
    <w:rsid w:val="00FA16DE"/>
    <w:rsid w:val="00FA178F"/>
    <w:rsid w:val="00FA1AFF"/>
    <w:rsid w:val="00FA1C02"/>
    <w:rsid w:val="00FA1E5D"/>
    <w:rsid w:val="00FA1F15"/>
    <w:rsid w:val="00FA205B"/>
    <w:rsid w:val="00FA2130"/>
    <w:rsid w:val="00FA261A"/>
    <w:rsid w:val="00FA271D"/>
    <w:rsid w:val="00FA2745"/>
    <w:rsid w:val="00FA2A20"/>
    <w:rsid w:val="00FA2E51"/>
    <w:rsid w:val="00FA2F3D"/>
    <w:rsid w:val="00FA2F5D"/>
    <w:rsid w:val="00FA301A"/>
    <w:rsid w:val="00FA303D"/>
    <w:rsid w:val="00FA3230"/>
    <w:rsid w:val="00FA32BB"/>
    <w:rsid w:val="00FA374A"/>
    <w:rsid w:val="00FA383E"/>
    <w:rsid w:val="00FA38BD"/>
    <w:rsid w:val="00FA3B7F"/>
    <w:rsid w:val="00FA3CDA"/>
    <w:rsid w:val="00FA3CE0"/>
    <w:rsid w:val="00FA411A"/>
    <w:rsid w:val="00FA45D7"/>
    <w:rsid w:val="00FA4657"/>
    <w:rsid w:val="00FA4AE4"/>
    <w:rsid w:val="00FA4BCC"/>
    <w:rsid w:val="00FA4C42"/>
    <w:rsid w:val="00FA4D1C"/>
    <w:rsid w:val="00FA5270"/>
    <w:rsid w:val="00FA536D"/>
    <w:rsid w:val="00FA54DE"/>
    <w:rsid w:val="00FA59E2"/>
    <w:rsid w:val="00FA5C3E"/>
    <w:rsid w:val="00FA5CFE"/>
    <w:rsid w:val="00FA5D2A"/>
    <w:rsid w:val="00FA5D3B"/>
    <w:rsid w:val="00FA5E1A"/>
    <w:rsid w:val="00FA5E89"/>
    <w:rsid w:val="00FA5F11"/>
    <w:rsid w:val="00FA5F98"/>
    <w:rsid w:val="00FA600A"/>
    <w:rsid w:val="00FA625D"/>
    <w:rsid w:val="00FA644D"/>
    <w:rsid w:val="00FA646B"/>
    <w:rsid w:val="00FA66B9"/>
    <w:rsid w:val="00FA66ED"/>
    <w:rsid w:val="00FA6713"/>
    <w:rsid w:val="00FA672C"/>
    <w:rsid w:val="00FA682E"/>
    <w:rsid w:val="00FA68F0"/>
    <w:rsid w:val="00FA6B65"/>
    <w:rsid w:val="00FA6F81"/>
    <w:rsid w:val="00FA6FE7"/>
    <w:rsid w:val="00FA721E"/>
    <w:rsid w:val="00FA7248"/>
    <w:rsid w:val="00FA72D8"/>
    <w:rsid w:val="00FA7302"/>
    <w:rsid w:val="00FA7440"/>
    <w:rsid w:val="00FA75B6"/>
    <w:rsid w:val="00FA766F"/>
    <w:rsid w:val="00FA776A"/>
    <w:rsid w:val="00FA78AD"/>
    <w:rsid w:val="00FA78F4"/>
    <w:rsid w:val="00FA7910"/>
    <w:rsid w:val="00FA7B6F"/>
    <w:rsid w:val="00FA7B81"/>
    <w:rsid w:val="00FA7BFB"/>
    <w:rsid w:val="00FA7C28"/>
    <w:rsid w:val="00FA7C50"/>
    <w:rsid w:val="00FA7C92"/>
    <w:rsid w:val="00FB011E"/>
    <w:rsid w:val="00FB04DB"/>
    <w:rsid w:val="00FB0898"/>
    <w:rsid w:val="00FB0B61"/>
    <w:rsid w:val="00FB0CBC"/>
    <w:rsid w:val="00FB0CC0"/>
    <w:rsid w:val="00FB0CD7"/>
    <w:rsid w:val="00FB0CF7"/>
    <w:rsid w:val="00FB0F5B"/>
    <w:rsid w:val="00FB12D0"/>
    <w:rsid w:val="00FB1303"/>
    <w:rsid w:val="00FB155B"/>
    <w:rsid w:val="00FB15EA"/>
    <w:rsid w:val="00FB18A9"/>
    <w:rsid w:val="00FB190C"/>
    <w:rsid w:val="00FB1F6B"/>
    <w:rsid w:val="00FB2265"/>
    <w:rsid w:val="00FB265E"/>
    <w:rsid w:val="00FB2751"/>
    <w:rsid w:val="00FB2A3F"/>
    <w:rsid w:val="00FB2D77"/>
    <w:rsid w:val="00FB2EA7"/>
    <w:rsid w:val="00FB2EB0"/>
    <w:rsid w:val="00FB3026"/>
    <w:rsid w:val="00FB33F9"/>
    <w:rsid w:val="00FB3519"/>
    <w:rsid w:val="00FB371A"/>
    <w:rsid w:val="00FB3853"/>
    <w:rsid w:val="00FB3C77"/>
    <w:rsid w:val="00FB446A"/>
    <w:rsid w:val="00FB4512"/>
    <w:rsid w:val="00FB455D"/>
    <w:rsid w:val="00FB46B3"/>
    <w:rsid w:val="00FB47D3"/>
    <w:rsid w:val="00FB4872"/>
    <w:rsid w:val="00FB49D4"/>
    <w:rsid w:val="00FB4B44"/>
    <w:rsid w:val="00FB565F"/>
    <w:rsid w:val="00FB5801"/>
    <w:rsid w:val="00FB58A1"/>
    <w:rsid w:val="00FB58A9"/>
    <w:rsid w:val="00FB5963"/>
    <w:rsid w:val="00FB5CF6"/>
    <w:rsid w:val="00FB5D94"/>
    <w:rsid w:val="00FB5FFA"/>
    <w:rsid w:val="00FB6030"/>
    <w:rsid w:val="00FB61A0"/>
    <w:rsid w:val="00FB627F"/>
    <w:rsid w:val="00FB6762"/>
    <w:rsid w:val="00FB69C1"/>
    <w:rsid w:val="00FB6CEA"/>
    <w:rsid w:val="00FB6D17"/>
    <w:rsid w:val="00FB6D36"/>
    <w:rsid w:val="00FB6E96"/>
    <w:rsid w:val="00FB6FE7"/>
    <w:rsid w:val="00FB7136"/>
    <w:rsid w:val="00FB7192"/>
    <w:rsid w:val="00FB733A"/>
    <w:rsid w:val="00FB74A4"/>
    <w:rsid w:val="00FC0144"/>
    <w:rsid w:val="00FC026C"/>
    <w:rsid w:val="00FC02D2"/>
    <w:rsid w:val="00FC0333"/>
    <w:rsid w:val="00FC0551"/>
    <w:rsid w:val="00FC08DE"/>
    <w:rsid w:val="00FC0B6A"/>
    <w:rsid w:val="00FC0C4E"/>
    <w:rsid w:val="00FC0E23"/>
    <w:rsid w:val="00FC1081"/>
    <w:rsid w:val="00FC109E"/>
    <w:rsid w:val="00FC11DA"/>
    <w:rsid w:val="00FC16CE"/>
    <w:rsid w:val="00FC1B0D"/>
    <w:rsid w:val="00FC1B5A"/>
    <w:rsid w:val="00FC1BA9"/>
    <w:rsid w:val="00FC1C95"/>
    <w:rsid w:val="00FC1E15"/>
    <w:rsid w:val="00FC21C1"/>
    <w:rsid w:val="00FC225D"/>
    <w:rsid w:val="00FC22FB"/>
    <w:rsid w:val="00FC25C2"/>
    <w:rsid w:val="00FC26CE"/>
    <w:rsid w:val="00FC2E07"/>
    <w:rsid w:val="00FC2E26"/>
    <w:rsid w:val="00FC2ED1"/>
    <w:rsid w:val="00FC3039"/>
    <w:rsid w:val="00FC3045"/>
    <w:rsid w:val="00FC3140"/>
    <w:rsid w:val="00FC3187"/>
    <w:rsid w:val="00FC330E"/>
    <w:rsid w:val="00FC333D"/>
    <w:rsid w:val="00FC3755"/>
    <w:rsid w:val="00FC3BF2"/>
    <w:rsid w:val="00FC3C6C"/>
    <w:rsid w:val="00FC3DFD"/>
    <w:rsid w:val="00FC404C"/>
    <w:rsid w:val="00FC40DD"/>
    <w:rsid w:val="00FC45D8"/>
    <w:rsid w:val="00FC45FB"/>
    <w:rsid w:val="00FC47FD"/>
    <w:rsid w:val="00FC4C9D"/>
    <w:rsid w:val="00FC4E71"/>
    <w:rsid w:val="00FC4E7F"/>
    <w:rsid w:val="00FC4FC6"/>
    <w:rsid w:val="00FC52D3"/>
    <w:rsid w:val="00FC545F"/>
    <w:rsid w:val="00FC5A9D"/>
    <w:rsid w:val="00FC5EBB"/>
    <w:rsid w:val="00FC6063"/>
    <w:rsid w:val="00FC6165"/>
    <w:rsid w:val="00FC6313"/>
    <w:rsid w:val="00FC637F"/>
    <w:rsid w:val="00FC6A18"/>
    <w:rsid w:val="00FC6D54"/>
    <w:rsid w:val="00FC6EBD"/>
    <w:rsid w:val="00FC7235"/>
    <w:rsid w:val="00FC73B2"/>
    <w:rsid w:val="00FC7521"/>
    <w:rsid w:val="00FC7647"/>
    <w:rsid w:val="00FC7AEB"/>
    <w:rsid w:val="00FC7BC4"/>
    <w:rsid w:val="00FD0106"/>
    <w:rsid w:val="00FD02FB"/>
    <w:rsid w:val="00FD03A2"/>
    <w:rsid w:val="00FD03F6"/>
    <w:rsid w:val="00FD04D2"/>
    <w:rsid w:val="00FD069F"/>
    <w:rsid w:val="00FD06F0"/>
    <w:rsid w:val="00FD0963"/>
    <w:rsid w:val="00FD0AF8"/>
    <w:rsid w:val="00FD0B88"/>
    <w:rsid w:val="00FD0CB4"/>
    <w:rsid w:val="00FD0D76"/>
    <w:rsid w:val="00FD0DC9"/>
    <w:rsid w:val="00FD0E11"/>
    <w:rsid w:val="00FD10BC"/>
    <w:rsid w:val="00FD1164"/>
    <w:rsid w:val="00FD13DC"/>
    <w:rsid w:val="00FD16AB"/>
    <w:rsid w:val="00FD17FD"/>
    <w:rsid w:val="00FD1999"/>
    <w:rsid w:val="00FD1CDD"/>
    <w:rsid w:val="00FD2145"/>
    <w:rsid w:val="00FD24E4"/>
    <w:rsid w:val="00FD26DD"/>
    <w:rsid w:val="00FD2751"/>
    <w:rsid w:val="00FD2752"/>
    <w:rsid w:val="00FD2903"/>
    <w:rsid w:val="00FD2C5C"/>
    <w:rsid w:val="00FD2DB4"/>
    <w:rsid w:val="00FD3019"/>
    <w:rsid w:val="00FD328D"/>
    <w:rsid w:val="00FD34C1"/>
    <w:rsid w:val="00FD38C4"/>
    <w:rsid w:val="00FD3981"/>
    <w:rsid w:val="00FD3C2A"/>
    <w:rsid w:val="00FD3F61"/>
    <w:rsid w:val="00FD4239"/>
    <w:rsid w:val="00FD4243"/>
    <w:rsid w:val="00FD4400"/>
    <w:rsid w:val="00FD4A02"/>
    <w:rsid w:val="00FD4FA2"/>
    <w:rsid w:val="00FD5000"/>
    <w:rsid w:val="00FD5034"/>
    <w:rsid w:val="00FD508D"/>
    <w:rsid w:val="00FD51BD"/>
    <w:rsid w:val="00FD548A"/>
    <w:rsid w:val="00FD565F"/>
    <w:rsid w:val="00FD5A85"/>
    <w:rsid w:val="00FD5D7D"/>
    <w:rsid w:val="00FD5E8C"/>
    <w:rsid w:val="00FD5EDA"/>
    <w:rsid w:val="00FD5F38"/>
    <w:rsid w:val="00FD5FD1"/>
    <w:rsid w:val="00FD6172"/>
    <w:rsid w:val="00FD6383"/>
    <w:rsid w:val="00FD641B"/>
    <w:rsid w:val="00FD6438"/>
    <w:rsid w:val="00FD65A8"/>
    <w:rsid w:val="00FD65DB"/>
    <w:rsid w:val="00FD6728"/>
    <w:rsid w:val="00FD69CB"/>
    <w:rsid w:val="00FD7139"/>
    <w:rsid w:val="00FD7195"/>
    <w:rsid w:val="00FD71BC"/>
    <w:rsid w:val="00FD7328"/>
    <w:rsid w:val="00FD74FC"/>
    <w:rsid w:val="00FD7552"/>
    <w:rsid w:val="00FD769E"/>
    <w:rsid w:val="00FD7902"/>
    <w:rsid w:val="00FD7B50"/>
    <w:rsid w:val="00FD7BEF"/>
    <w:rsid w:val="00FD7D32"/>
    <w:rsid w:val="00FE0079"/>
    <w:rsid w:val="00FE01A5"/>
    <w:rsid w:val="00FE0248"/>
    <w:rsid w:val="00FE034C"/>
    <w:rsid w:val="00FE06E5"/>
    <w:rsid w:val="00FE0BE9"/>
    <w:rsid w:val="00FE0C18"/>
    <w:rsid w:val="00FE118B"/>
    <w:rsid w:val="00FE13A9"/>
    <w:rsid w:val="00FE13DC"/>
    <w:rsid w:val="00FE1544"/>
    <w:rsid w:val="00FE155E"/>
    <w:rsid w:val="00FE17E0"/>
    <w:rsid w:val="00FE183C"/>
    <w:rsid w:val="00FE1AC4"/>
    <w:rsid w:val="00FE1B99"/>
    <w:rsid w:val="00FE1D03"/>
    <w:rsid w:val="00FE1E5D"/>
    <w:rsid w:val="00FE1ECA"/>
    <w:rsid w:val="00FE1FA0"/>
    <w:rsid w:val="00FE1FE7"/>
    <w:rsid w:val="00FE222D"/>
    <w:rsid w:val="00FE246A"/>
    <w:rsid w:val="00FE275C"/>
    <w:rsid w:val="00FE2879"/>
    <w:rsid w:val="00FE2A7A"/>
    <w:rsid w:val="00FE2D46"/>
    <w:rsid w:val="00FE2DFA"/>
    <w:rsid w:val="00FE2E4E"/>
    <w:rsid w:val="00FE3098"/>
    <w:rsid w:val="00FE3171"/>
    <w:rsid w:val="00FE31AA"/>
    <w:rsid w:val="00FE3255"/>
    <w:rsid w:val="00FE35B5"/>
    <w:rsid w:val="00FE35DC"/>
    <w:rsid w:val="00FE38A1"/>
    <w:rsid w:val="00FE3988"/>
    <w:rsid w:val="00FE3B05"/>
    <w:rsid w:val="00FE3B4D"/>
    <w:rsid w:val="00FE3CB5"/>
    <w:rsid w:val="00FE3D23"/>
    <w:rsid w:val="00FE3F90"/>
    <w:rsid w:val="00FE41BB"/>
    <w:rsid w:val="00FE4214"/>
    <w:rsid w:val="00FE436C"/>
    <w:rsid w:val="00FE4718"/>
    <w:rsid w:val="00FE4771"/>
    <w:rsid w:val="00FE4980"/>
    <w:rsid w:val="00FE4B1C"/>
    <w:rsid w:val="00FE4B3F"/>
    <w:rsid w:val="00FE4CE0"/>
    <w:rsid w:val="00FE4D57"/>
    <w:rsid w:val="00FE4E9A"/>
    <w:rsid w:val="00FE502C"/>
    <w:rsid w:val="00FE503A"/>
    <w:rsid w:val="00FE50E1"/>
    <w:rsid w:val="00FE525F"/>
    <w:rsid w:val="00FE5498"/>
    <w:rsid w:val="00FE5520"/>
    <w:rsid w:val="00FE56AE"/>
    <w:rsid w:val="00FE574B"/>
    <w:rsid w:val="00FE590B"/>
    <w:rsid w:val="00FE5B38"/>
    <w:rsid w:val="00FE5C8E"/>
    <w:rsid w:val="00FE5F04"/>
    <w:rsid w:val="00FE61B8"/>
    <w:rsid w:val="00FE6413"/>
    <w:rsid w:val="00FE667E"/>
    <w:rsid w:val="00FE66A2"/>
    <w:rsid w:val="00FE688E"/>
    <w:rsid w:val="00FE698C"/>
    <w:rsid w:val="00FE6A89"/>
    <w:rsid w:val="00FE6ADE"/>
    <w:rsid w:val="00FE6B0E"/>
    <w:rsid w:val="00FE7120"/>
    <w:rsid w:val="00FE71C2"/>
    <w:rsid w:val="00FE71F7"/>
    <w:rsid w:val="00FE73D8"/>
    <w:rsid w:val="00FE751C"/>
    <w:rsid w:val="00FE7971"/>
    <w:rsid w:val="00FE79C5"/>
    <w:rsid w:val="00FE7A54"/>
    <w:rsid w:val="00FE7C3F"/>
    <w:rsid w:val="00FE7CE0"/>
    <w:rsid w:val="00FE7CF6"/>
    <w:rsid w:val="00FE7D91"/>
    <w:rsid w:val="00FF011B"/>
    <w:rsid w:val="00FF018C"/>
    <w:rsid w:val="00FF044E"/>
    <w:rsid w:val="00FF056A"/>
    <w:rsid w:val="00FF0608"/>
    <w:rsid w:val="00FF06B8"/>
    <w:rsid w:val="00FF06D0"/>
    <w:rsid w:val="00FF0848"/>
    <w:rsid w:val="00FF094A"/>
    <w:rsid w:val="00FF0D8F"/>
    <w:rsid w:val="00FF0F24"/>
    <w:rsid w:val="00FF1035"/>
    <w:rsid w:val="00FF128D"/>
    <w:rsid w:val="00FF1478"/>
    <w:rsid w:val="00FF18A1"/>
    <w:rsid w:val="00FF1A7F"/>
    <w:rsid w:val="00FF1C31"/>
    <w:rsid w:val="00FF1C48"/>
    <w:rsid w:val="00FF1F4E"/>
    <w:rsid w:val="00FF1FC1"/>
    <w:rsid w:val="00FF2396"/>
    <w:rsid w:val="00FF25AC"/>
    <w:rsid w:val="00FF25DE"/>
    <w:rsid w:val="00FF2A0D"/>
    <w:rsid w:val="00FF2F90"/>
    <w:rsid w:val="00FF3008"/>
    <w:rsid w:val="00FF3050"/>
    <w:rsid w:val="00FF3270"/>
    <w:rsid w:val="00FF3458"/>
    <w:rsid w:val="00FF347E"/>
    <w:rsid w:val="00FF34BC"/>
    <w:rsid w:val="00FF35D5"/>
    <w:rsid w:val="00FF36D2"/>
    <w:rsid w:val="00FF37AA"/>
    <w:rsid w:val="00FF3D43"/>
    <w:rsid w:val="00FF3E73"/>
    <w:rsid w:val="00FF42A4"/>
    <w:rsid w:val="00FF432A"/>
    <w:rsid w:val="00FF4355"/>
    <w:rsid w:val="00FF43B3"/>
    <w:rsid w:val="00FF4549"/>
    <w:rsid w:val="00FF465A"/>
    <w:rsid w:val="00FF48AE"/>
    <w:rsid w:val="00FF4927"/>
    <w:rsid w:val="00FF49DE"/>
    <w:rsid w:val="00FF4AAC"/>
    <w:rsid w:val="00FF525F"/>
    <w:rsid w:val="00FF535F"/>
    <w:rsid w:val="00FF5576"/>
    <w:rsid w:val="00FF581F"/>
    <w:rsid w:val="00FF585A"/>
    <w:rsid w:val="00FF5BCE"/>
    <w:rsid w:val="00FF5E84"/>
    <w:rsid w:val="00FF5F8C"/>
    <w:rsid w:val="00FF61C7"/>
    <w:rsid w:val="00FF669D"/>
    <w:rsid w:val="00FF66F3"/>
    <w:rsid w:val="00FF6788"/>
    <w:rsid w:val="00FF67DF"/>
    <w:rsid w:val="00FF6DC2"/>
    <w:rsid w:val="00FF6E0C"/>
    <w:rsid w:val="00FF6EF5"/>
    <w:rsid w:val="00FF7139"/>
    <w:rsid w:val="00FF71C5"/>
    <w:rsid w:val="00FF71C7"/>
    <w:rsid w:val="00FF72B7"/>
    <w:rsid w:val="00FF7444"/>
    <w:rsid w:val="00FF77A5"/>
    <w:rsid w:val="00FF7928"/>
    <w:rsid w:val="00FF7C51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69EC"/>
  <w15:docId w15:val="{5D0E0A8F-2367-4862-BAB4-FFF1EC6E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55C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Mangal"/>
      <w:sz w:val="20"/>
    </w:rPr>
  </w:style>
  <w:style w:type="paragraph" w:styleId="Heading1">
    <w:name w:val="heading 1"/>
    <w:basedOn w:val="Normal"/>
    <w:link w:val="Heading1Char"/>
    <w:uiPriority w:val="9"/>
    <w:qFormat/>
    <w:rsid w:val="005F1207"/>
    <w:pPr>
      <w:spacing w:before="100" w:beforeAutospacing="1" w:after="100" w:afterAutospacing="1" w:line="240" w:lineRule="auto"/>
      <w:outlineLvl w:val="0"/>
    </w:pPr>
    <w:rPr>
      <w:rFonts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E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2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2516F6"/>
  </w:style>
  <w:style w:type="table" w:customStyle="1" w:styleId="TableGrid1">
    <w:name w:val="Table Grid1"/>
    <w:basedOn w:val="TableNormal"/>
    <w:next w:val="TableGrid"/>
    <w:uiPriority w:val="39"/>
    <w:rsid w:val="002516F6"/>
    <w:pPr>
      <w:spacing w:after="0" w:line="240" w:lineRule="auto"/>
    </w:pPr>
    <w:rPr>
      <w:rFonts w:eastAsia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16F6"/>
    <w:pPr>
      <w:widowControl w:val="0"/>
      <w:adjustRightInd w:val="0"/>
      <w:spacing w:after="0" w:line="240" w:lineRule="auto"/>
      <w:jc w:val="both"/>
      <w:textAlignment w:val="baseline"/>
    </w:pPr>
    <w:rPr>
      <w:rFonts w:ascii="Calibri" w:eastAsia="Times New Roman" w:hAnsi="Calibri" w:cs="Mangal"/>
      <w:sz w:val="20"/>
      <w:szCs w:val="22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2516F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16F6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Times New Roman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16F6"/>
    <w:rPr>
      <w:rFonts w:ascii="Times New Roman" w:eastAsia="Times New Roman" w:hAnsi="Times New Roman" w:cs="Times New Roman"/>
      <w:sz w:val="20"/>
      <w:shd w:val="clear" w:color="auto" w:fill="FFFFFF"/>
      <w:lang w:val="en-IN" w:eastAsia="en-IN" w:bidi="ar-SA"/>
    </w:rPr>
  </w:style>
  <w:style w:type="paragraph" w:customStyle="1" w:styleId="ListParagraph1">
    <w:name w:val="List Paragraph1"/>
    <w:basedOn w:val="Normal"/>
    <w:next w:val="ListParagraph"/>
    <w:uiPriority w:val="1"/>
    <w:qFormat/>
    <w:rsid w:val="002516F6"/>
    <w:pPr>
      <w:ind w:left="720"/>
      <w:contextualSpacing/>
    </w:pPr>
    <w:rPr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2516F6"/>
    <w:pPr>
      <w:autoSpaceDE w:val="0"/>
      <w:autoSpaceDN w:val="0"/>
      <w:spacing w:line="240" w:lineRule="auto"/>
    </w:pPr>
    <w:rPr>
      <w:rFonts w:ascii="FreeSans" w:eastAsia="FreeSans" w:hAnsi="FreeSans" w:cs="FreeSans"/>
      <w:szCs w:val="22"/>
      <w:lang w:bidi="ar-SA"/>
    </w:rPr>
  </w:style>
  <w:style w:type="table" w:customStyle="1" w:styleId="PlainTable11">
    <w:name w:val="Plain Table 11"/>
    <w:basedOn w:val="TableNormal"/>
    <w:uiPriority w:val="41"/>
    <w:rsid w:val="002516F6"/>
    <w:pPr>
      <w:spacing w:after="0" w:line="240" w:lineRule="auto"/>
    </w:pPr>
    <w:rPr>
      <w:rFonts w:eastAsia="Times New Roman"/>
      <w:szCs w:val="22"/>
      <w:lang w:bidi="ar-SA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mtfg0">
    <w:name w:val="mtfg0"/>
    <w:basedOn w:val="DefaultParagraphFont"/>
    <w:rsid w:val="002516F6"/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2516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2516F6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516F6"/>
    <w:pPr>
      <w:autoSpaceDE w:val="0"/>
      <w:autoSpaceDN w:val="0"/>
      <w:spacing w:line="240" w:lineRule="auto"/>
    </w:pPr>
    <w:rPr>
      <w:rFonts w:cs="Times New Roman"/>
      <w:sz w:val="26"/>
      <w:szCs w:val="26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2516F6"/>
    <w:rPr>
      <w:rFonts w:ascii="Times New Roman" w:eastAsia="Times New Roman" w:hAnsi="Times New Roman" w:cs="Times New Roman"/>
      <w:sz w:val="26"/>
      <w:szCs w:val="26"/>
      <w:lang w:bidi="ar-SA"/>
    </w:rPr>
  </w:style>
  <w:style w:type="table" w:customStyle="1" w:styleId="PlainTable111">
    <w:name w:val="Plain Table 111"/>
    <w:basedOn w:val="TableNormal"/>
    <w:uiPriority w:val="41"/>
    <w:rsid w:val="002516F6"/>
    <w:pPr>
      <w:spacing w:after="0" w:line="240" w:lineRule="auto"/>
    </w:pPr>
    <w:rPr>
      <w:rFonts w:eastAsia="Times New Roman"/>
      <w:szCs w:val="22"/>
      <w:lang w:val="en-IN" w:bidi="ar-SA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2516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2516F6"/>
    <w:rPr>
      <w:rFonts w:eastAsia="Times New Roman"/>
    </w:rPr>
  </w:style>
  <w:style w:type="paragraph" w:customStyle="1" w:styleId="Default">
    <w:name w:val="Default"/>
    <w:rsid w:val="002516F6"/>
    <w:pPr>
      <w:widowControl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Mang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51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6F6"/>
    <w:pPr>
      <w:ind w:left="720"/>
      <w:contextualSpacing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2516F6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2516F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1"/>
    <w:uiPriority w:val="99"/>
    <w:unhideWhenUsed/>
    <w:rsid w:val="002516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2516F6"/>
  </w:style>
  <w:style w:type="character" w:customStyle="1" w:styleId="y2iqfc">
    <w:name w:val="y2iqfc"/>
    <w:basedOn w:val="DefaultParagraphFont"/>
    <w:rsid w:val="00E26A33"/>
  </w:style>
  <w:style w:type="character" w:customStyle="1" w:styleId="Heading1Char">
    <w:name w:val="Heading 1 Char"/>
    <w:basedOn w:val="DefaultParagraphFont"/>
    <w:link w:val="Heading1"/>
    <w:uiPriority w:val="9"/>
    <w:rsid w:val="005F1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gqlncc">
    <w:name w:val="gqlncc"/>
    <w:basedOn w:val="Normal"/>
    <w:rsid w:val="005F1207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917"/>
    <w:rPr>
      <w:b/>
      <w:bCs/>
    </w:rPr>
  </w:style>
  <w:style w:type="paragraph" w:styleId="NormalWeb">
    <w:name w:val="Normal (Web)"/>
    <w:basedOn w:val="Normal"/>
    <w:uiPriority w:val="99"/>
    <w:unhideWhenUsed/>
    <w:rsid w:val="00C64ACF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E4FC1"/>
    <w:pPr>
      <w:spacing w:after="200" w:line="240" w:lineRule="auto"/>
    </w:pPr>
    <w:rPr>
      <w:b/>
      <w:bCs/>
      <w:color w:val="4F81BD" w:themeColor="accent1"/>
      <w:sz w:val="18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E13612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A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C25EAA"/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customStyle="1" w:styleId="gtl14d">
    <w:name w:val="gtl14d"/>
    <w:basedOn w:val="DefaultParagraphFont"/>
    <w:rsid w:val="008E4105"/>
  </w:style>
  <w:style w:type="table" w:customStyle="1" w:styleId="TableGrid3">
    <w:name w:val="Table Grid3"/>
    <w:basedOn w:val="TableNormal"/>
    <w:next w:val="TableGrid"/>
    <w:uiPriority w:val="59"/>
    <w:rsid w:val="00CA1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11">
    <w:name w:val="Plain Table 1111"/>
    <w:basedOn w:val="TableNormal"/>
    <w:uiPriority w:val="41"/>
    <w:rsid w:val="00D14BD2"/>
    <w:pPr>
      <w:spacing w:after="0" w:line="240" w:lineRule="auto"/>
    </w:pPr>
    <w:rPr>
      <w:rFonts w:eastAsia="Times New Roman"/>
      <w:szCs w:val="22"/>
      <w:lang w:val="en-IN" w:bidi="ar-SA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2F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18"/>
    </w:rPr>
  </w:style>
  <w:style w:type="character" w:customStyle="1" w:styleId="whitespace-normal">
    <w:name w:val="whitespace-normal"/>
    <w:basedOn w:val="DefaultParagraphFont"/>
    <w:rsid w:val="001670BA"/>
  </w:style>
  <w:style w:type="table" w:styleId="GridTable1Light">
    <w:name w:val="Grid Table 1 Light"/>
    <w:basedOn w:val="TableNormal"/>
    <w:uiPriority w:val="46"/>
    <w:rsid w:val="00CA1C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CA1C5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CA1C5C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A1C5C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CA1C5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CA1C5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1091">
          <w:blockQuote w:val="1"/>
          <w:marLeft w:val="0"/>
          <w:marRight w:val="0"/>
          <w:marTop w:val="100"/>
          <w:marBottom w:val="100"/>
          <w:divBdr>
            <w:top w:val="none" w:sz="0" w:space="6" w:color="444D56"/>
            <w:left w:val="single" w:sz="48" w:space="6" w:color="444D56"/>
            <w:bottom w:val="none" w:sz="0" w:space="6" w:color="444D56"/>
            <w:right w:val="none" w:sz="0" w:space="6" w:color="444D56"/>
          </w:divBdr>
        </w:div>
        <w:div w:id="1579169692">
          <w:blockQuote w:val="1"/>
          <w:marLeft w:val="0"/>
          <w:marRight w:val="0"/>
          <w:marTop w:val="100"/>
          <w:marBottom w:val="100"/>
          <w:divBdr>
            <w:top w:val="none" w:sz="0" w:space="6" w:color="444D56"/>
            <w:left w:val="single" w:sz="48" w:space="6" w:color="444D56"/>
            <w:bottom w:val="none" w:sz="0" w:space="6" w:color="444D56"/>
            <w:right w:val="none" w:sz="0" w:space="6" w:color="444D56"/>
          </w:divBdr>
        </w:div>
        <w:div w:id="1280721024">
          <w:blockQuote w:val="1"/>
          <w:marLeft w:val="0"/>
          <w:marRight w:val="0"/>
          <w:marTop w:val="100"/>
          <w:marBottom w:val="100"/>
          <w:divBdr>
            <w:top w:val="none" w:sz="0" w:space="6" w:color="444D56"/>
            <w:left w:val="single" w:sz="48" w:space="6" w:color="444D56"/>
            <w:bottom w:val="none" w:sz="0" w:space="6" w:color="444D56"/>
            <w:right w:val="none" w:sz="0" w:space="6" w:color="444D56"/>
          </w:divBdr>
        </w:div>
      </w:divsChild>
    </w:div>
    <w:div w:id="303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3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0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595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3475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45031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3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14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9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399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6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6936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8736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167">
              <w:marLeft w:val="0"/>
              <w:marRight w:val="149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8422">
                      <w:marLeft w:val="-149"/>
                      <w:marRight w:val="-14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7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50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5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937">
          <w:blockQuote w:val="1"/>
          <w:marLeft w:val="0"/>
          <w:marRight w:val="0"/>
          <w:marTop w:val="100"/>
          <w:marBottom w:val="100"/>
          <w:divBdr>
            <w:top w:val="none" w:sz="0" w:space="6" w:color="444D56"/>
            <w:left w:val="single" w:sz="48" w:space="6" w:color="444D56"/>
            <w:bottom w:val="none" w:sz="0" w:space="6" w:color="444D56"/>
            <w:right w:val="none" w:sz="0" w:space="6" w:color="444D56"/>
          </w:divBdr>
        </w:div>
        <w:div w:id="339503920">
          <w:blockQuote w:val="1"/>
          <w:marLeft w:val="0"/>
          <w:marRight w:val="0"/>
          <w:marTop w:val="100"/>
          <w:marBottom w:val="100"/>
          <w:divBdr>
            <w:top w:val="none" w:sz="0" w:space="6" w:color="444D56"/>
            <w:left w:val="single" w:sz="48" w:space="6" w:color="444D56"/>
            <w:bottom w:val="none" w:sz="0" w:space="6" w:color="444D56"/>
            <w:right w:val="none" w:sz="0" w:space="6" w:color="444D56"/>
          </w:divBdr>
        </w:div>
        <w:div w:id="344482337">
          <w:blockQuote w:val="1"/>
          <w:marLeft w:val="0"/>
          <w:marRight w:val="0"/>
          <w:marTop w:val="100"/>
          <w:marBottom w:val="100"/>
          <w:divBdr>
            <w:top w:val="none" w:sz="0" w:space="6" w:color="444D56"/>
            <w:left w:val="single" w:sz="48" w:space="6" w:color="444D56"/>
            <w:bottom w:val="none" w:sz="0" w:space="6" w:color="444D56"/>
            <w:right w:val="none" w:sz="0" w:space="6" w:color="444D56"/>
          </w:divBdr>
        </w:div>
      </w:divsChild>
    </w:div>
    <w:div w:id="847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6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2964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5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857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595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7937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6194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8254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5459">
              <w:marLeft w:val="0"/>
              <w:marRight w:val="149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4945">
                      <w:marLeft w:val="-149"/>
                      <w:marRight w:val="-14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9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4845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2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2131">
                  <w:marLeft w:val="0"/>
                  <w:marRight w:val="0"/>
                  <w:marTop w:val="10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0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6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805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79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6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8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0108">
                      <w:marLeft w:val="0"/>
                      <w:marRight w:val="0"/>
                      <w:marTop w:val="17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3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3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Lal%20Kamal%20Project\SWFC\Download%20Websites%20Idea\Word\Word%20Template%20Generate_Weather_Bulleti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553CF7-3FC7-4D6C-9174-CBA0F706B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Generate_Weather_Bulletin</Template>
  <TotalTime>10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SWFC_SEAT03</dc:creator>
  <cp:keywords/>
  <dc:description/>
  <cp:lastModifiedBy>SWFC_SEAT03</cp:lastModifiedBy>
  <cp:revision>6</cp:revision>
  <cp:lastPrinted>2026-03-30T07:30:00Z</cp:lastPrinted>
  <dcterms:created xsi:type="dcterms:W3CDTF">2026-04-01T19:53:00Z</dcterms:created>
  <dcterms:modified xsi:type="dcterms:W3CDTF">2026-04-01T20:35:00Z</dcterms:modified>
</cp:coreProperties>
</file>